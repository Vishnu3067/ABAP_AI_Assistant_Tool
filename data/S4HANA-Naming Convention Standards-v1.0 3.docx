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560430" w:rsidP="7C600B7A" w:rsidRDefault="00560430" w14:paraId="273AC996" w14:textId="6D8CD673">
      <w:pPr>
        <w:jc w:val="center"/>
        <w:rPr>
          <w:b/>
          <w:bCs/>
          <w:color w:val="003C88" w:themeColor="accent3"/>
          <w:sz w:val="36"/>
          <w:szCs w:val="36"/>
        </w:rPr>
      </w:pPr>
    </w:p>
    <w:p w:rsidR="006B0A2F" w:rsidP="3CCEA438" w:rsidRDefault="006B0A2F" w14:paraId="0B5B8A23" w14:textId="4B46A520">
      <w:pPr>
        <w:autoSpaceDE w:val="0"/>
        <w:autoSpaceDN w:val="0"/>
        <w:spacing w:line="240" w:lineRule="auto"/>
        <w:rPr>
          <w:color w:val="auto"/>
          <w:sz w:val="22"/>
        </w:rPr>
      </w:pPr>
    </w:p>
    <w:p w:rsidR="000D4CA6" w:rsidP="063FCCFD" w:rsidRDefault="000D4CA6" w14:paraId="7D91C9B2" w14:textId="4DF44978">
      <w:pPr>
        <w:jc w:val="center"/>
        <w:rPr>
          <w:b/>
          <w:color w:val="003C88" w:themeColor="accent3"/>
          <w:sz w:val="36"/>
          <w:szCs w:val="36"/>
        </w:rPr>
      </w:pPr>
    </w:p>
    <w:p w:rsidR="000D4CA6" w:rsidP="000D4CA6" w:rsidRDefault="000D4CA6" w14:paraId="0D2655F3" w14:textId="77777777">
      <w:pPr>
        <w:ind w:right="939" w:firstLine="567"/>
        <w:jc w:val="right"/>
        <w:rPr>
          <w:b/>
          <w:bCs/>
          <w:color w:val="003366"/>
          <w:sz w:val="36"/>
        </w:rPr>
      </w:pPr>
    </w:p>
    <w:p w:rsidR="000D4CA6" w:rsidP="51CB517F" w:rsidRDefault="000D4CA6" w14:paraId="512623EA" w14:textId="09F78FDA">
      <w:pPr>
        <w:ind w:right="939" w:firstLine="567"/>
        <w:jc w:val="right"/>
        <w:rPr>
          <w:b/>
          <w:bCs/>
          <w:color w:val="003366"/>
          <w:sz w:val="36"/>
          <w:szCs w:val="36"/>
        </w:rPr>
      </w:pPr>
    </w:p>
    <w:p w:rsidR="000D4CA6" w:rsidP="000D4CA6" w:rsidRDefault="000D4CA6" w14:paraId="14A6AD2B" w14:textId="77777777">
      <w:pPr>
        <w:ind w:right="939" w:firstLine="567"/>
        <w:jc w:val="right"/>
        <w:rPr>
          <w:b/>
          <w:bCs/>
          <w:color w:val="003366"/>
          <w:sz w:val="36"/>
        </w:rPr>
      </w:pPr>
    </w:p>
    <w:p w:rsidR="000D4CA6" w:rsidP="2FB29343" w:rsidRDefault="000D4CA6" w14:paraId="244446C7" w14:textId="77777777">
      <w:pPr>
        <w:ind w:right="939" w:firstLine="567"/>
        <w:jc w:val="right"/>
        <w:rPr>
          <w:b/>
          <w:color w:val="003366"/>
          <w:sz w:val="36"/>
        </w:rPr>
      </w:pPr>
    </w:p>
    <w:p w:rsidR="000D4CA6" w:rsidP="000D4CA6" w:rsidRDefault="000D4CA6" w14:paraId="6569F550" w14:textId="77777777">
      <w:pPr>
        <w:ind w:right="939" w:firstLine="567"/>
        <w:jc w:val="right"/>
        <w:rPr>
          <w:b/>
          <w:color w:val="003366"/>
          <w:sz w:val="36"/>
        </w:rPr>
      </w:pPr>
    </w:p>
    <w:p w:rsidR="000D4CA6" w:rsidP="000D4CA6" w:rsidRDefault="000D4CA6" w14:paraId="4B5B8470" w14:textId="77777777">
      <w:pPr>
        <w:ind w:right="939" w:firstLine="567"/>
        <w:jc w:val="right"/>
        <w:rPr>
          <w:b/>
          <w:bCs/>
          <w:color w:val="003366"/>
          <w:sz w:val="36"/>
        </w:rPr>
      </w:pPr>
    </w:p>
    <w:p w:rsidR="000D4CA6" w:rsidP="000D4CA6" w:rsidRDefault="000D4CA6" w14:paraId="775288B6" w14:textId="77777777">
      <w:pPr>
        <w:ind w:right="939" w:firstLine="567"/>
        <w:jc w:val="right"/>
        <w:rPr>
          <w:b/>
          <w:bCs/>
          <w:color w:val="003366"/>
          <w:sz w:val="36"/>
        </w:rPr>
      </w:pPr>
    </w:p>
    <w:p w:rsidR="000D4CA6" w:rsidP="00C769D0" w:rsidRDefault="000D4CA6" w14:paraId="09563156" w14:textId="77777777">
      <w:pPr>
        <w:ind w:right="939" w:firstLine="567"/>
        <w:jc w:val="center"/>
        <w:rPr>
          <w:b/>
          <w:bCs/>
          <w:color w:val="003366"/>
          <w:sz w:val="36"/>
        </w:rPr>
      </w:pPr>
    </w:p>
    <w:p w:rsidR="000D4CA6" w:rsidP="00C769D0" w:rsidRDefault="000D4CA6" w14:paraId="3AC1EA54" w14:textId="3640B7C8">
      <w:pPr>
        <w:ind w:left="2160"/>
        <w:jc w:val="right"/>
        <w:rPr>
          <w:b/>
          <w:bCs/>
          <w:color w:val="003366"/>
          <w:sz w:val="36"/>
        </w:rPr>
      </w:pPr>
      <w:r>
        <w:rPr>
          <w:b/>
          <w:bCs/>
          <w:color w:val="003366"/>
          <w:sz w:val="36"/>
        </w:rPr>
        <w:t>S/4H</w:t>
      </w:r>
      <w:r w:rsidR="00C76D1B">
        <w:rPr>
          <w:b/>
          <w:bCs/>
          <w:color w:val="003366"/>
          <w:sz w:val="36"/>
        </w:rPr>
        <w:t xml:space="preserve">ANA </w:t>
      </w:r>
      <w:r>
        <w:rPr>
          <w:b/>
          <w:bCs/>
          <w:color w:val="003366"/>
          <w:sz w:val="36"/>
        </w:rPr>
        <w:t>Naming Conventions</w:t>
      </w:r>
    </w:p>
    <w:p w:rsidR="000D4CA6" w:rsidP="00A166E7" w:rsidRDefault="000D4CA6" w14:paraId="0A3670AD" w14:textId="77777777">
      <w:pPr>
        <w:jc w:val="right"/>
        <w:rPr>
          <w:b/>
          <w:color w:val="003C88" w:themeColor="accent3"/>
          <w:sz w:val="36"/>
        </w:rPr>
      </w:pPr>
    </w:p>
    <w:p w:rsidR="00560430" w:rsidP="0D12C052" w:rsidRDefault="00560430" w14:paraId="00BDBFC4" w14:textId="54D89B5E">
      <w:pPr>
        <w:jc w:val="center"/>
        <w:rPr>
          <w:b/>
          <w:bCs/>
          <w:color w:val="003C88" w:themeColor="accent3"/>
          <w:sz w:val="36"/>
          <w:szCs w:val="36"/>
        </w:rPr>
      </w:pPr>
    </w:p>
    <w:p w:rsidR="00560430" w:rsidP="000C1575" w:rsidRDefault="00560430" w14:paraId="6133C740" w14:textId="77777777">
      <w:pPr>
        <w:jc w:val="center"/>
        <w:rPr>
          <w:b/>
          <w:color w:val="003C88" w:themeColor="accent3"/>
          <w:sz w:val="36"/>
        </w:rPr>
      </w:pPr>
    </w:p>
    <w:p w:rsidR="00560430" w:rsidP="000C1575" w:rsidRDefault="00560430" w14:paraId="4B93DFDF" w14:textId="77777777">
      <w:pPr>
        <w:jc w:val="center"/>
        <w:rPr>
          <w:b/>
          <w:color w:val="003C88" w:themeColor="accent3"/>
          <w:sz w:val="36"/>
        </w:rPr>
      </w:pPr>
    </w:p>
    <w:p w:rsidR="00560430" w:rsidP="000C1575" w:rsidRDefault="00560430" w14:paraId="3C588D4D" w14:textId="77777777">
      <w:pPr>
        <w:jc w:val="center"/>
        <w:rPr>
          <w:b/>
          <w:color w:val="003C88" w:themeColor="accent3"/>
          <w:sz w:val="36"/>
        </w:rPr>
      </w:pPr>
    </w:p>
    <w:p w:rsidR="00560430" w:rsidP="000C1575" w:rsidRDefault="00560430" w14:paraId="0379E159" w14:textId="77777777">
      <w:pPr>
        <w:jc w:val="center"/>
        <w:rPr>
          <w:b/>
          <w:color w:val="003C88" w:themeColor="accent3"/>
          <w:sz w:val="36"/>
        </w:rPr>
      </w:pPr>
    </w:p>
    <w:p w:rsidR="00560430" w:rsidP="000C1575" w:rsidRDefault="00560430" w14:paraId="67389430" w14:textId="77777777">
      <w:pPr>
        <w:jc w:val="center"/>
        <w:rPr>
          <w:b/>
          <w:color w:val="003C88" w:themeColor="accent3"/>
          <w:sz w:val="36"/>
        </w:rPr>
      </w:pPr>
    </w:p>
    <w:p w:rsidR="00560430" w:rsidP="000C1575" w:rsidRDefault="00560430" w14:paraId="28751FAC" w14:textId="77777777">
      <w:pPr>
        <w:jc w:val="center"/>
        <w:rPr>
          <w:b/>
          <w:color w:val="003C88" w:themeColor="accent3"/>
          <w:sz w:val="36"/>
        </w:rPr>
      </w:pPr>
    </w:p>
    <w:p w:rsidR="00560430" w:rsidP="000C1575" w:rsidRDefault="00560430" w14:paraId="0EE81948" w14:textId="77777777">
      <w:pPr>
        <w:jc w:val="center"/>
        <w:rPr>
          <w:b/>
          <w:color w:val="003C88" w:themeColor="accent3"/>
          <w:sz w:val="36"/>
        </w:rPr>
      </w:pPr>
    </w:p>
    <w:p w:rsidR="00560430" w:rsidP="000C1575" w:rsidRDefault="00560430" w14:paraId="239D4198" w14:textId="77777777">
      <w:pPr>
        <w:jc w:val="center"/>
        <w:rPr>
          <w:b/>
          <w:color w:val="003C88" w:themeColor="accent3"/>
          <w:sz w:val="36"/>
        </w:rPr>
      </w:pPr>
    </w:p>
    <w:p w:rsidR="00560430" w:rsidP="000C1575" w:rsidRDefault="00560430" w14:paraId="49A19914" w14:textId="77777777">
      <w:pPr>
        <w:jc w:val="center"/>
        <w:rPr>
          <w:b/>
          <w:color w:val="003C88" w:themeColor="accent3"/>
          <w:sz w:val="36"/>
        </w:rPr>
      </w:pPr>
    </w:p>
    <w:p w:rsidR="00560430" w:rsidP="000C1575" w:rsidRDefault="00560430" w14:paraId="0D91627C" w14:textId="77777777">
      <w:pPr>
        <w:jc w:val="center"/>
        <w:rPr>
          <w:b/>
          <w:color w:val="003C88" w:themeColor="accent3"/>
          <w:sz w:val="36"/>
        </w:rPr>
      </w:pPr>
    </w:p>
    <w:p w:rsidR="00560430" w:rsidP="000C1575" w:rsidRDefault="00560430" w14:paraId="3743229C" w14:textId="77777777">
      <w:pPr>
        <w:jc w:val="center"/>
        <w:rPr>
          <w:b/>
          <w:color w:val="003C88" w:themeColor="accent3"/>
          <w:sz w:val="36"/>
        </w:rPr>
      </w:pPr>
    </w:p>
    <w:p w:rsidR="00560430" w:rsidP="000C1575" w:rsidRDefault="00560430" w14:paraId="259366DB" w14:textId="77777777">
      <w:pPr>
        <w:jc w:val="center"/>
        <w:rPr>
          <w:b/>
          <w:color w:val="003C88" w:themeColor="accent3"/>
          <w:sz w:val="36"/>
        </w:rPr>
      </w:pPr>
    </w:p>
    <w:p w:rsidR="00560430" w:rsidP="000C1575" w:rsidRDefault="00560430" w14:paraId="2C5B2F8B" w14:textId="77777777">
      <w:pPr>
        <w:jc w:val="center"/>
        <w:rPr>
          <w:b/>
          <w:color w:val="003C88" w:themeColor="accent3"/>
          <w:sz w:val="36"/>
        </w:rPr>
      </w:pPr>
    </w:p>
    <w:p w:rsidR="000D4CA6" w:rsidP="000D4CA6" w:rsidRDefault="000D4CA6" w14:paraId="1E6E9343" w14:textId="4AAF5F26">
      <w:pPr>
        <w:rPr>
          <w:b/>
          <w:color w:val="003C88" w:themeColor="accent3"/>
          <w:sz w:val="36"/>
        </w:rPr>
      </w:pPr>
    </w:p>
    <w:p w:rsidR="000D4CA6" w:rsidP="000D4CA6" w:rsidRDefault="000D4CA6" w14:paraId="44E20368" w14:textId="1D39BA9C">
      <w:pPr>
        <w:rPr>
          <w:b/>
          <w:sz w:val="36"/>
        </w:rPr>
      </w:pPr>
    </w:p>
    <w:p w:rsidR="000D4CA6" w:rsidP="000D4CA6" w:rsidRDefault="000D4CA6" w14:paraId="4AB8BFC6" w14:textId="2CA1E540">
      <w:pPr>
        <w:rPr>
          <w:b/>
          <w:sz w:val="36"/>
        </w:rPr>
      </w:pPr>
    </w:p>
    <w:p w:rsidR="000D4CA6" w:rsidP="000D4CA6" w:rsidRDefault="000D4CA6" w14:paraId="59E48551" w14:textId="77777777">
      <w:pPr>
        <w:rPr>
          <w:b/>
          <w:sz w:val="36"/>
        </w:rPr>
      </w:pPr>
    </w:p>
    <w:p w:rsidR="00E25ADD" w:rsidRDefault="00E25ADD" w14:paraId="1A0D70AF" w14:textId="77777777">
      <w:pPr>
        <w:spacing w:after="200" w:line="276" w:lineRule="auto"/>
        <w:rPr>
          <w:b/>
          <w:bCs/>
          <w:color w:val="003C88" w:themeColor="accent3"/>
          <w:szCs w:val="16"/>
        </w:rPr>
      </w:pPr>
      <w:r>
        <w:rPr>
          <w:b/>
          <w:bCs/>
          <w:color w:val="003C88" w:themeColor="accent3"/>
          <w:szCs w:val="16"/>
        </w:rPr>
        <w:br w:type="page"/>
      </w:r>
    </w:p>
    <w:p w:rsidRPr="00EF5CB4" w:rsidR="00CC0C96" w:rsidP="00CC0C96" w:rsidRDefault="00CC0C96" w14:paraId="0A014765" w14:textId="241D7B3C">
      <w:pPr>
        <w:rPr>
          <w:b/>
          <w:bCs/>
          <w:color w:val="003C88" w:themeColor="accent3"/>
          <w:szCs w:val="16"/>
        </w:rPr>
      </w:pPr>
      <w:r w:rsidRPr="00EF5CB4">
        <w:rPr>
          <w:b/>
          <w:bCs/>
          <w:color w:val="003C88" w:themeColor="accent3"/>
          <w:szCs w:val="16"/>
        </w:rPr>
        <w:t>Owner and contact information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A0" w:firstRow="1" w:lastRow="0" w:firstColumn="1" w:lastColumn="0" w:noHBand="0" w:noVBand="0"/>
      </w:tblPr>
      <w:tblGrid>
        <w:gridCol w:w="2655"/>
        <w:gridCol w:w="6691"/>
      </w:tblGrid>
      <w:tr w:rsidR="00CC0C96" w:rsidTr="00CC0C96" w14:paraId="5D317248" w14:textId="77777777">
        <w:tc>
          <w:tcPr>
            <w:tcW w:w="2748" w:type="dxa"/>
            <w:shd w:val="clear" w:color="auto" w:fill="E6E6E6"/>
          </w:tcPr>
          <w:p w:rsidRPr="00EF5CB4" w:rsidR="00CC0C96" w:rsidP="00CC0C96" w:rsidRDefault="00CC0C96" w14:paraId="09BA053C" w14:textId="77777777">
            <w:pPr>
              <w:rPr>
                <w:b/>
                <w:bCs/>
                <w:color w:val="auto"/>
                <w:sz w:val="22"/>
              </w:rPr>
            </w:pPr>
            <w:r w:rsidRPr="00EF5CB4">
              <w:rPr>
                <w:b/>
                <w:bCs/>
                <w:color w:val="auto"/>
                <w:sz w:val="22"/>
              </w:rPr>
              <w:t>Document Prepared by:</w:t>
            </w:r>
          </w:p>
        </w:tc>
        <w:tc>
          <w:tcPr>
            <w:tcW w:w="7099" w:type="dxa"/>
          </w:tcPr>
          <w:p w:rsidR="00CC0C96" w:rsidP="00CC0C96" w:rsidRDefault="003D21D0" w14:paraId="7B74CB03" w14:textId="77777777">
            <w:pPr>
              <w:rPr>
                <w:color w:val="auto"/>
                <w:sz w:val="22"/>
              </w:rPr>
            </w:pPr>
            <w:r>
              <w:rPr>
                <w:color w:val="auto"/>
                <w:sz w:val="22"/>
              </w:rPr>
              <w:t>Technical</w:t>
            </w:r>
            <w:r w:rsidRPr="00EF5CB4" w:rsidR="00CC0C96">
              <w:rPr>
                <w:color w:val="auto"/>
                <w:sz w:val="22"/>
              </w:rPr>
              <w:t xml:space="preserve"> Consultant: </w:t>
            </w:r>
            <w:r w:rsidR="004A04A5">
              <w:rPr>
                <w:color w:val="auto"/>
                <w:sz w:val="22"/>
              </w:rPr>
              <w:t>Bastina Rosary Joanna</w:t>
            </w:r>
          </w:p>
          <w:p w:rsidRPr="00EF5CB4" w:rsidR="000E0CF2" w:rsidP="00CC0C96" w:rsidRDefault="000E0CF2" w14:paraId="40677CF4" w14:textId="0FCF02CF">
            <w:pPr>
              <w:rPr>
                <w:color w:val="auto"/>
                <w:sz w:val="22"/>
              </w:rPr>
            </w:pPr>
            <w:r>
              <w:rPr>
                <w:bCs/>
                <w:color w:val="000000" w:themeColor="text1"/>
                <w:sz w:val="22"/>
              </w:rPr>
              <w:t xml:space="preserve">Integration Consultant – Capability Center Integration: </w:t>
            </w:r>
            <w:proofErr w:type="spellStart"/>
            <w:r>
              <w:rPr>
                <w:bCs/>
                <w:color w:val="000000" w:themeColor="text1"/>
                <w:sz w:val="22"/>
              </w:rPr>
              <w:t>Maqdoom</w:t>
            </w:r>
            <w:proofErr w:type="spellEnd"/>
            <w:r>
              <w:rPr>
                <w:bCs/>
                <w:color w:val="000000" w:themeColor="text1"/>
                <w:sz w:val="22"/>
              </w:rPr>
              <w:t xml:space="preserve"> Mohammed</w:t>
            </w:r>
          </w:p>
        </w:tc>
      </w:tr>
      <w:tr w:rsidR="00CC0C96" w:rsidTr="00CC0C96" w14:paraId="7F6418A5" w14:textId="77777777">
        <w:tc>
          <w:tcPr>
            <w:tcW w:w="2748" w:type="dxa"/>
            <w:shd w:val="clear" w:color="auto" w:fill="E6E6E6"/>
          </w:tcPr>
          <w:p w:rsidRPr="00EF5CB4" w:rsidR="00CC0C96" w:rsidP="00CC0C96" w:rsidRDefault="00CC0C96" w14:paraId="4CFA2599" w14:textId="77777777">
            <w:pPr>
              <w:rPr>
                <w:b/>
                <w:bCs/>
                <w:color w:val="auto"/>
                <w:sz w:val="22"/>
              </w:rPr>
            </w:pPr>
            <w:r w:rsidRPr="00EF5CB4">
              <w:rPr>
                <w:b/>
                <w:bCs/>
                <w:color w:val="auto"/>
                <w:sz w:val="22"/>
              </w:rPr>
              <w:t>Standards Owner:</w:t>
            </w:r>
          </w:p>
        </w:tc>
        <w:tc>
          <w:tcPr>
            <w:tcW w:w="7099" w:type="dxa"/>
          </w:tcPr>
          <w:p w:rsidRPr="00EF5CB4" w:rsidR="00CC0C96" w:rsidP="00CC0C96" w:rsidRDefault="00CC0C96" w14:paraId="33813892" w14:textId="501C2E4A">
            <w:pPr>
              <w:rPr>
                <w:color w:val="auto"/>
                <w:sz w:val="22"/>
              </w:rPr>
            </w:pPr>
            <w:r w:rsidRPr="00EF5CB4">
              <w:rPr>
                <w:color w:val="auto"/>
                <w:sz w:val="22"/>
              </w:rPr>
              <w:t xml:space="preserve">NextGen </w:t>
            </w:r>
            <w:r w:rsidR="00F423CB">
              <w:rPr>
                <w:color w:val="auto"/>
                <w:sz w:val="22"/>
              </w:rPr>
              <w:t>COE</w:t>
            </w:r>
          </w:p>
        </w:tc>
      </w:tr>
      <w:tr w:rsidR="00CC0C96" w:rsidTr="00CC0C96" w14:paraId="1B4B617B" w14:textId="77777777">
        <w:tc>
          <w:tcPr>
            <w:tcW w:w="2748" w:type="dxa"/>
            <w:shd w:val="clear" w:color="auto" w:fill="E6E6E6"/>
          </w:tcPr>
          <w:p w:rsidRPr="00EF5CB4" w:rsidR="00CC0C96" w:rsidP="00CC0C96" w:rsidRDefault="00CC0C96" w14:paraId="3E126974" w14:textId="77777777">
            <w:pPr>
              <w:rPr>
                <w:b/>
                <w:bCs/>
                <w:color w:val="auto"/>
                <w:sz w:val="22"/>
              </w:rPr>
            </w:pPr>
            <w:r w:rsidRPr="00EF5CB4">
              <w:rPr>
                <w:b/>
                <w:bCs/>
                <w:color w:val="auto"/>
                <w:sz w:val="22"/>
              </w:rPr>
              <w:t>Contact Information:</w:t>
            </w:r>
          </w:p>
        </w:tc>
        <w:tc>
          <w:tcPr>
            <w:tcW w:w="7099" w:type="dxa"/>
          </w:tcPr>
          <w:p w:rsidRPr="00EF5CB4" w:rsidR="00CC0C96" w:rsidP="00CC0C96" w:rsidRDefault="00CC0C96" w14:paraId="63645630" w14:textId="77777777">
            <w:pPr>
              <w:rPr>
                <w:color w:val="auto"/>
                <w:sz w:val="22"/>
              </w:rPr>
            </w:pPr>
          </w:p>
        </w:tc>
      </w:tr>
      <w:tr w:rsidR="00CC0C96" w:rsidTr="00CC0C96" w14:paraId="12B3537C" w14:textId="77777777">
        <w:tc>
          <w:tcPr>
            <w:tcW w:w="2748" w:type="dxa"/>
            <w:shd w:val="clear" w:color="auto" w:fill="E6E6E6"/>
          </w:tcPr>
          <w:p w:rsidRPr="00EF5CB4" w:rsidR="00CC0C96" w:rsidP="00CC0C96" w:rsidRDefault="00CC0C96" w14:paraId="35E770B2" w14:textId="77777777">
            <w:pPr>
              <w:rPr>
                <w:b/>
                <w:bCs/>
                <w:color w:val="auto"/>
                <w:sz w:val="22"/>
              </w:rPr>
            </w:pPr>
            <w:r w:rsidRPr="00EF5CB4">
              <w:rPr>
                <w:b/>
                <w:bCs/>
                <w:color w:val="auto"/>
                <w:sz w:val="22"/>
              </w:rPr>
              <w:t>Responsible Team:</w:t>
            </w:r>
          </w:p>
        </w:tc>
        <w:tc>
          <w:tcPr>
            <w:tcW w:w="7099" w:type="dxa"/>
          </w:tcPr>
          <w:p w:rsidRPr="00EF5CB4" w:rsidR="00CC0C96" w:rsidP="00CC0C96" w:rsidRDefault="00CC0C96" w14:paraId="0ADB1B4F" w14:textId="63ADE142">
            <w:pPr>
              <w:rPr>
                <w:color w:val="auto"/>
                <w:sz w:val="22"/>
              </w:rPr>
            </w:pPr>
            <w:r w:rsidRPr="00EF5CB4">
              <w:rPr>
                <w:color w:val="auto"/>
                <w:sz w:val="22"/>
              </w:rPr>
              <w:t>S4</w:t>
            </w:r>
            <w:r w:rsidR="005D6A23">
              <w:rPr>
                <w:color w:val="auto"/>
                <w:sz w:val="22"/>
              </w:rPr>
              <w:t xml:space="preserve">CoE </w:t>
            </w:r>
          </w:p>
        </w:tc>
      </w:tr>
    </w:tbl>
    <w:p w:rsidR="00CC0C96" w:rsidP="00CC0C96" w:rsidRDefault="00CC0C96" w14:paraId="76A368C9" w14:textId="75F7EF76">
      <w:pPr>
        <w:rPr>
          <w:b/>
          <w:sz w:val="36"/>
        </w:rPr>
      </w:pPr>
    </w:p>
    <w:p w:rsidRPr="00EF5CB4" w:rsidR="00CC0C96" w:rsidP="00CC0C96" w:rsidRDefault="00CC0C96" w14:paraId="646A6FBC" w14:textId="77777777">
      <w:pPr>
        <w:rPr>
          <w:b/>
          <w:bCs/>
          <w:color w:val="003C88" w:themeColor="accent3"/>
          <w:szCs w:val="16"/>
        </w:rPr>
      </w:pPr>
      <w:r w:rsidRPr="00EF5CB4">
        <w:rPr>
          <w:b/>
          <w:bCs/>
          <w:color w:val="003C88" w:themeColor="accent3"/>
          <w:szCs w:val="16"/>
        </w:rPr>
        <w:t>Amendment history for document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A0" w:firstRow="1" w:lastRow="0" w:firstColumn="1" w:lastColumn="0" w:noHBand="0" w:noVBand="0"/>
      </w:tblPr>
      <w:tblGrid>
        <w:gridCol w:w="1253"/>
        <w:gridCol w:w="1632"/>
        <w:gridCol w:w="2551"/>
        <w:gridCol w:w="3910"/>
      </w:tblGrid>
      <w:tr w:rsidR="00CC0C96" w:rsidTr="7A3BAC4A" w14:paraId="3E9383FE" w14:textId="77777777">
        <w:tc>
          <w:tcPr>
            <w:tcW w:w="1253" w:type="dxa"/>
            <w:shd w:val="clear" w:color="auto" w:fill="E6E6E6"/>
          </w:tcPr>
          <w:p w:rsidRPr="00EF5CB4" w:rsidR="00CC0C96" w:rsidP="00CC0C96" w:rsidRDefault="00CC0C96" w14:paraId="624D7276" w14:textId="77777777">
            <w:pPr>
              <w:jc w:val="center"/>
              <w:rPr>
                <w:b/>
                <w:color w:val="auto"/>
                <w:sz w:val="18"/>
              </w:rPr>
            </w:pPr>
            <w:r w:rsidRPr="00EF5CB4">
              <w:rPr>
                <w:b/>
                <w:color w:val="auto"/>
                <w:sz w:val="18"/>
              </w:rPr>
              <w:t>Revision No</w:t>
            </w:r>
          </w:p>
        </w:tc>
        <w:tc>
          <w:tcPr>
            <w:tcW w:w="1632" w:type="dxa"/>
            <w:shd w:val="clear" w:color="auto" w:fill="E6E6E6"/>
          </w:tcPr>
          <w:p w:rsidRPr="00EF5CB4" w:rsidR="00CC0C96" w:rsidP="00CC0C96" w:rsidRDefault="00CC0C96" w14:paraId="502CF9AD" w14:textId="77777777">
            <w:pPr>
              <w:jc w:val="center"/>
              <w:rPr>
                <w:b/>
                <w:color w:val="auto"/>
                <w:sz w:val="18"/>
              </w:rPr>
            </w:pPr>
            <w:r w:rsidRPr="00EF5CB4">
              <w:rPr>
                <w:b/>
                <w:color w:val="auto"/>
                <w:sz w:val="18"/>
              </w:rPr>
              <w:t>Revision Date</w:t>
            </w:r>
          </w:p>
        </w:tc>
        <w:tc>
          <w:tcPr>
            <w:tcW w:w="2551" w:type="dxa"/>
            <w:shd w:val="clear" w:color="auto" w:fill="E6E6E6"/>
          </w:tcPr>
          <w:p w:rsidRPr="00EF5CB4" w:rsidR="00CC0C96" w:rsidP="00CC0C96" w:rsidRDefault="00CC0C96" w14:paraId="68732F65" w14:textId="77777777">
            <w:pPr>
              <w:jc w:val="center"/>
              <w:rPr>
                <w:b/>
                <w:color w:val="auto"/>
                <w:sz w:val="18"/>
              </w:rPr>
            </w:pPr>
            <w:r w:rsidRPr="00EF5CB4">
              <w:rPr>
                <w:b/>
                <w:color w:val="auto"/>
                <w:sz w:val="18"/>
              </w:rPr>
              <w:t>Author(s)</w:t>
            </w:r>
          </w:p>
        </w:tc>
        <w:tc>
          <w:tcPr>
            <w:tcW w:w="3910" w:type="dxa"/>
            <w:shd w:val="clear" w:color="auto" w:fill="E6E6E6"/>
          </w:tcPr>
          <w:p w:rsidRPr="00EF5CB4" w:rsidR="00CC0C96" w:rsidP="00CC0C96" w:rsidRDefault="00CC0C96" w14:paraId="25EE35D2" w14:textId="77777777">
            <w:pPr>
              <w:jc w:val="center"/>
              <w:rPr>
                <w:b/>
                <w:color w:val="auto"/>
                <w:sz w:val="18"/>
              </w:rPr>
            </w:pPr>
            <w:r w:rsidRPr="00EF5CB4">
              <w:rPr>
                <w:b/>
                <w:color w:val="auto"/>
                <w:sz w:val="18"/>
              </w:rPr>
              <w:t>Comments/Major Changes</w:t>
            </w:r>
          </w:p>
        </w:tc>
      </w:tr>
      <w:tr w:rsidR="00CC0C96" w:rsidTr="7A3BAC4A" w14:paraId="6CC49B74" w14:textId="77777777">
        <w:tc>
          <w:tcPr>
            <w:tcW w:w="1253" w:type="dxa"/>
          </w:tcPr>
          <w:p w:rsidRPr="00EF5CB4" w:rsidR="00CC0C96" w:rsidP="00CC0C96" w:rsidRDefault="00CC0C96" w14:paraId="3C3B84C9" w14:textId="78B872FD">
            <w:pPr>
              <w:jc w:val="center"/>
              <w:rPr>
                <w:bCs/>
                <w:color w:val="auto"/>
                <w:sz w:val="22"/>
              </w:rPr>
            </w:pPr>
            <w:r w:rsidRPr="00EF5CB4">
              <w:rPr>
                <w:bCs/>
                <w:color w:val="auto"/>
                <w:sz w:val="22"/>
              </w:rPr>
              <w:t>0.0</w:t>
            </w:r>
            <w:r w:rsidR="00AF2411">
              <w:rPr>
                <w:bCs/>
                <w:color w:val="auto"/>
                <w:sz w:val="22"/>
              </w:rPr>
              <w:t>1</w:t>
            </w:r>
          </w:p>
        </w:tc>
        <w:tc>
          <w:tcPr>
            <w:tcW w:w="1632" w:type="dxa"/>
          </w:tcPr>
          <w:p w:rsidRPr="00EF5CB4" w:rsidR="00CC0C96" w:rsidP="00CC0C96" w:rsidRDefault="001A17E9" w14:paraId="5261E0DF" w14:textId="2B9F7430">
            <w:pPr>
              <w:jc w:val="center"/>
              <w:rPr>
                <w:bCs/>
                <w:color w:val="auto"/>
                <w:sz w:val="22"/>
              </w:rPr>
            </w:pPr>
            <w:r>
              <w:rPr>
                <w:bCs/>
                <w:color w:val="auto"/>
                <w:sz w:val="22"/>
              </w:rPr>
              <w:t>02/09/2021</w:t>
            </w:r>
          </w:p>
        </w:tc>
        <w:tc>
          <w:tcPr>
            <w:tcW w:w="2551" w:type="dxa"/>
          </w:tcPr>
          <w:p w:rsidRPr="00EF5CB4" w:rsidR="00CC0C96" w:rsidP="00044A58" w:rsidRDefault="001A17E9" w14:paraId="0FFC9A4A" w14:textId="699D3CB6">
            <w:pPr>
              <w:rPr>
                <w:bCs/>
                <w:color w:val="auto"/>
                <w:sz w:val="22"/>
              </w:rPr>
            </w:pPr>
            <w:r>
              <w:rPr>
                <w:bCs/>
                <w:color w:val="auto"/>
                <w:sz w:val="22"/>
              </w:rPr>
              <w:t>Bastina Rosary Joanna</w:t>
            </w:r>
            <w:r w:rsidR="00471B56">
              <w:rPr>
                <w:bCs/>
                <w:color w:val="auto"/>
                <w:sz w:val="22"/>
              </w:rPr>
              <w:t>/</w:t>
            </w:r>
            <w:r w:rsidR="00471B56">
              <w:rPr>
                <w:bCs/>
                <w:color w:val="000000" w:themeColor="text1"/>
                <w:sz w:val="22"/>
              </w:rPr>
              <w:t xml:space="preserve"> </w:t>
            </w:r>
            <w:proofErr w:type="spellStart"/>
            <w:r w:rsidR="00471B56">
              <w:rPr>
                <w:bCs/>
                <w:color w:val="000000" w:themeColor="text1"/>
                <w:sz w:val="22"/>
              </w:rPr>
              <w:t>Maqdoom</w:t>
            </w:r>
            <w:proofErr w:type="spellEnd"/>
            <w:r w:rsidR="00471B56">
              <w:rPr>
                <w:bCs/>
                <w:color w:val="000000" w:themeColor="text1"/>
                <w:sz w:val="22"/>
              </w:rPr>
              <w:t xml:space="preserve"> Mohammed</w:t>
            </w:r>
          </w:p>
        </w:tc>
        <w:tc>
          <w:tcPr>
            <w:tcW w:w="3910" w:type="dxa"/>
          </w:tcPr>
          <w:p w:rsidRPr="00EF5CB4" w:rsidR="00CC0C96" w:rsidP="00CC0C96" w:rsidRDefault="00CC0C96" w14:paraId="68B7C31A" w14:textId="77777777">
            <w:pPr>
              <w:jc w:val="center"/>
              <w:rPr>
                <w:bCs/>
                <w:color w:val="auto"/>
                <w:sz w:val="18"/>
              </w:rPr>
            </w:pPr>
          </w:p>
        </w:tc>
      </w:tr>
      <w:tr w:rsidR="00C354D1" w:rsidTr="7A3BAC4A" w14:paraId="430B628C" w14:textId="77777777">
        <w:tc>
          <w:tcPr>
            <w:tcW w:w="1253" w:type="dxa"/>
          </w:tcPr>
          <w:p w:rsidRPr="00EF5CB4" w:rsidR="00C354D1" w:rsidP="00CC0C96" w:rsidRDefault="00C354D1" w14:paraId="5658E69B" w14:textId="36665FA1">
            <w:pPr>
              <w:jc w:val="center"/>
              <w:rPr>
                <w:bCs/>
                <w:color w:val="auto"/>
                <w:sz w:val="22"/>
              </w:rPr>
            </w:pPr>
            <w:r>
              <w:rPr>
                <w:bCs/>
                <w:color w:val="auto"/>
                <w:sz w:val="22"/>
              </w:rPr>
              <w:t>1.0</w:t>
            </w:r>
          </w:p>
        </w:tc>
        <w:tc>
          <w:tcPr>
            <w:tcW w:w="1632" w:type="dxa"/>
          </w:tcPr>
          <w:p w:rsidR="00C354D1" w:rsidP="00CC0C96" w:rsidRDefault="00C354D1" w14:paraId="2B93B27C" w14:textId="0F6C9E58">
            <w:pPr>
              <w:jc w:val="center"/>
              <w:rPr>
                <w:bCs/>
                <w:color w:val="auto"/>
                <w:sz w:val="22"/>
              </w:rPr>
            </w:pPr>
            <w:r>
              <w:rPr>
                <w:bCs/>
                <w:color w:val="auto"/>
                <w:sz w:val="22"/>
              </w:rPr>
              <w:t>12/09/2021</w:t>
            </w:r>
          </w:p>
        </w:tc>
        <w:tc>
          <w:tcPr>
            <w:tcW w:w="2551" w:type="dxa"/>
          </w:tcPr>
          <w:p w:rsidR="00C354D1" w:rsidP="7A3BAC4A" w:rsidRDefault="31D25027" w14:paraId="5C330148" w14:textId="14380603">
            <w:pPr>
              <w:rPr>
                <w:color w:val="auto"/>
                <w:sz w:val="22"/>
              </w:rPr>
            </w:pPr>
            <w:proofErr w:type="spellStart"/>
            <w:r w:rsidRPr="7A3BAC4A">
              <w:rPr>
                <w:color w:val="auto"/>
                <w:sz w:val="22"/>
              </w:rPr>
              <w:t>Pulock</w:t>
            </w:r>
            <w:proofErr w:type="spellEnd"/>
            <w:r w:rsidRPr="7A3BAC4A">
              <w:rPr>
                <w:color w:val="auto"/>
                <w:sz w:val="22"/>
              </w:rPr>
              <w:t xml:space="preserve"> </w:t>
            </w:r>
            <w:proofErr w:type="spellStart"/>
            <w:r w:rsidRPr="7A3BAC4A">
              <w:rPr>
                <w:color w:val="auto"/>
                <w:sz w:val="22"/>
              </w:rPr>
              <w:t>Chamuah</w:t>
            </w:r>
            <w:proofErr w:type="spellEnd"/>
            <w:r w:rsidRPr="7A3BAC4A">
              <w:rPr>
                <w:color w:val="auto"/>
                <w:sz w:val="22"/>
              </w:rPr>
              <w:t xml:space="preserve"> / Amar </w:t>
            </w:r>
            <w:r w:rsidR="00C354D1">
              <w:rPr>
                <w:bCs/>
                <w:color w:val="auto"/>
                <w:sz w:val="22"/>
              </w:rPr>
              <w:t>Shukla</w:t>
            </w:r>
          </w:p>
        </w:tc>
        <w:tc>
          <w:tcPr>
            <w:tcW w:w="3910" w:type="dxa"/>
          </w:tcPr>
          <w:p w:rsidRPr="00EF5CB4" w:rsidR="00C354D1" w:rsidP="00CC0C96" w:rsidRDefault="00C354D1" w14:paraId="2BC516E0" w14:textId="3030487A">
            <w:pPr>
              <w:jc w:val="center"/>
              <w:rPr>
                <w:bCs/>
                <w:color w:val="auto"/>
                <w:sz w:val="18"/>
              </w:rPr>
            </w:pPr>
            <w:r>
              <w:rPr>
                <w:bCs/>
                <w:color w:val="auto"/>
                <w:sz w:val="18"/>
              </w:rPr>
              <w:t>Re-designed the naming convention into simpler format</w:t>
            </w:r>
          </w:p>
        </w:tc>
      </w:tr>
      <w:tr w:rsidR="00476151" w:rsidTr="7A3BAC4A" w14:paraId="66882648" w14:textId="77777777">
        <w:tc>
          <w:tcPr>
            <w:tcW w:w="1253" w:type="dxa"/>
          </w:tcPr>
          <w:p w:rsidRPr="003066FD" w:rsidR="00476151" w:rsidP="00CC0C96" w:rsidRDefault="00476151" w14:paraId="0511280D" w14:textId="47AB6E6E">
            <w:pPr>
              <w:jc w:val="center"/>
              <w:rPr>
                <w:bCs/>
                <w:color w:val="ED7577" w:themeColor="accent2" w:themeTint="99"/>
                <w:sz w:val="22"/>
              </w:rPr>
            </w:pPr>
            <w:r w:rsidRPr="003066FD">
              <w:rPr>
                <w:bCs/>
                <w:color w:val="ED7577" w:themeColor="accent2" w:themeTint="99"/>
                <w:sz w:val="22"/>
              </w:rPr>
              <w:t xml:space="preserve">2.0 </w:t>
            </w:r>
          </w:p>
        </w:tc>
        <w:tc>
          <w:tcPr>
            <w:tcW w:w="1632" w:type="dxa"/>
          </w:tcPr>
          <w:p w:rsidRPr="003066FD" w:rsidR="00476151" w:rsidP="00CC0C96" w:rsidRDefault="00476151" w14:paraId="7E3A1ADD" w14:textId="416059B3">
            <w:pPr>
              <w:jc w:val="center"/>
              <w:rPr>
                <w:bCs/>
                <w:color w:val="ED7577" w:themeColor="accent2" w:themeTint="99"/>
                <w:sz w:val="22"/>
              </w:rPr>
            </w:pPr>
            <w:r w:rsidRPr="003066FD">
              <w:rPr>
                <w:bCs/>
                <w:color w:val="ED7577" w:themeColor="accent2" w:themeTint="99"/>
                <w:sz w:val="22"/>
              </w:rPr>
              <w:t>18/09/2024</w:t>
            </w:r>
          </w:p>
        </w:tc>
        <w:tc>
          <w:tcPr>
            <w:tcW w:w="2551" w:type="dxa"/>
          </w:tcPr>
          <w:p w:rsidRPr="003066FD" w:rsidR="00476151" w:rsidP="7A3BAC4A" w:rsidRDefault="00476151" w14:paraId="33487503" w14:textId="31369DD2">
            <w:pPr>
              <w:rPr>
                <w:color w:val="ED7577" w:themeColor="accent2" w:themeTint="99"/>
                <w:sz w:val="22"/>
              </w:rPr>
            </w:pPr>
            <w:r w:rsidRPr="003066FD">
              <w:rPr>
                <w:color w:val="ED7577" w:themeColor="accent2" w:themeTint="99"/>
                <w:sz w:val="22"/>
              </w:rPr>
              <w:t>Ajaykumar Nerur Muthukrishnan</w:t>
            </w:r>
          </w:p>
          <w:p w:rsidRPr="003066FD" w:rsidR="00476151" w:rsidP="7A3BAC4A" w:rsidRDefault="00476151" w14:paraId="16258D91" w14:textId="78F472DA">
            <w:pPr>
              <w:rPr>
                <w:color w:val="ED7577" w:themeColor="accent2" w:themeTint="99"/>
                <w:sz w:val="22"/>
              </w:rPr>
            </w:pPr>
            <w:proofErr w:type="spellStart"/>
            <w:r w:rsidRPr="003066FD">
              <w:rPr>
                <w:color w:val="ED7577" w:themeColor="accent2" w:themeTint="99"/>
                <w:sz w:val="22"/>
              </w:rPr>
              <w:t>Shayeree</w:t>
            </w:r>
            <w:proofErr w:type="spellEnd"/>
            <w:r w:rsidRPr="003066FD">
              <w:rPr>
                <w:color w:val="ED7577" w:themeColor="accent2" w:themeTint="99"/>
                <w:sz w:val="22"/>
              </w:rPr>
              <w:t>, De</w:t>
            </w:r>
          </w:p>
        </w:tc>
        <w:tc>
          <w:tcPr>
            <w:tcW w:w="3910" w:type="dxa"/>
          </w:tcPr>
          <w:p w:rsidRPr="003066FD" w:rsidR="00476151" w:rsidP="00CC0C96" w:rsidRDefault="00476151" w14:paraId="39B4C220" w14:textId="3110C3C3">
            <w:pPr>
              <w:jc w:val="center"/>
              <w:rPr>
                <w:bCs/>
                <w:color w:val="ED7577" w:themeColor="accent2" w:themeTint="99"/>
                <w:sz w:val="18"/>
              </w:rPr>
            </w:pPr>
            <w:r w:rsidRPr="003066FD">
              <w:rPr>
                <w:bCs/>
                <w:color w:val="ED7577" w:themeColor="accent2" w:themeTint="99"/>
                <w:sz w:val="18"/>
              </w:rPr>
              <w:t>Addendum to handle S4 conversion</w:t>
            </w:r>
          </w:p>
        </w:tc>
      </w:tr>
    </w:tbl>
    <w:p w:rsidR="00CC0C96" w:rsidP="00CC0C96" w:rsidRDefault="00CC0C96" w14:paraId="43AA793A" w14:textId="5A6D08E9">
      <w:pPr>
        <w:rPr>
          <w:b/>
          <w:sz w:val="36"/>
        </w:rPr>
      </w:pPr>
    </w:p>
    <w:p w:rsidRPr="00EF5CB4" w:rsidR="00CC0C96" w:rsidP="637C10A4" w:rsidRDefault="00CC0C96" w14:paraId="7763172E" w14:textId="77777777">
      <w:pPr>
        <w:rPr>
          <w:b/>
          <w:bCs/>
          <w:color w:val="003C88" w:themeColor="accent3"/>
          <w:szCs w:val="16"/>
        </w:rPr>
      </w:pPr>
      <w:r w:rsidRPr="00EF5CB4">
        <w:rPr>
          <w:b/>
          <w:bCs/>
          <w:color w:val="003C88" w:themeColor="accent3"/>
          <w:szCs w:val="16"/>
        </w:rPr>
        <w:t xml:space="preserve">List of </w:t>
      </w:r>
      <w:proofErr w:type="gramStart"/>
      <w:r w:rsidRPr="00EF5CB4">
        <w:rPr>
          <w:b/>
          <w:bCs/>
          <w:color w:val="003C88" w:themeColor="accent3"/>
          <w:szCs w:val="16"/>
        </w:rPr>
        <w:t>persons</w:t>
      </w:r>
      <w:proofErr w:type="gramEnd"/>
      <w:r w:rsidRPr="00EF5CB4">
        <w:rPr>
          <w:b/>
          <w:bCs/>
          <w:color w:val="003C88" w:themeColor="accent3"/>
          <w:szCs w:val="16"/>
        </w:rPr>
        <w:t xml:space="preserve"> required for approval of document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A0" w:firstRow="1" w:lastRow="0" w:firstColumn="1" w:lastColumn="0" w:noHBand="0" w:noVBand="0"/>
      </w:tblPr>
      <w:tblGrid>
        <w:gridCol w:w="2320"/>
        <w:gridCol w:w="3065"/>
        <w:gridCol w:w="1650"/>
        <w:gridCol w:w="2311"/>
      </w:tblGrid>
      <w:tr w:rsidRPr="00EF5CB4" w:rsidR="009F717F" w:rsidTr="00222D48" w14:paraId="1D9B652A" w14:textId="77777777">
        <w:tc>
          <w:tcPr>
            <w:tcW w:w="2320" w:type="dxa"/>
            <w:shd w:val="clear" w:color="auto" w:fill="E6E6E6"/>
          </w:tcPr>
          <w:p w:rsidRPr="00EF5CB4" w:rsidR="00CC0C96" w:rsidP="00CC0C96" w:rsidRDefault="00CC0C96" w14:paraId="2F7D39EC" w14:textId="77777777">
            <w:pPr>
              <w:rPr>
                <w:b/>
                <w:color w:val="000000" w:themeColor="text1"/>
                <w:sz w:val="18"/>
              </w:rPr>
            </w:pPr>
            <w:r w:rsidRPr="00EF5CB4">
              <w:rPr>
                <w:b/>
                <w:color w:val="000000" w:themeColor="text1"/>
                <w:sz w:val="18"/>
              </w:rPr>
              <w:t>Name</w:t>
            </w:r>
          </w:p>
        </w:tc>
        <w:tc>
          <w:tcPr>
            <w:tcW w:w="3065" w:type="dxa"/>
            <w:shd w:val="clear" w:color="auto" w:fill="E6E6E6"/>
          </w:tcPr>
          <w:p w:rsidRPr="00EF5CB4" w:rsidR="00CC0C96" w:rsidP="00CC0C96" w:rsidRDefault="00CC0C96" w14:paraId="7223D019" w14:textId="77777777">
            <w:pPr>
              <w:rPr>
                <w:b/>
                <w:color w:val="000000" w:themeColor="text1"/>
                <w:sz w:val="18"/>
              </w:rPr>
            </w:pPr>
            <w:r w:rsidRPr="00EF5CB4">
              <w:rPr>
                <w:b/>
                <w:color w:val="000000" w:themeColor="text1"/>
                <w:sz w:val="18"/>
              </w:rPr>
              <w:t>Title</w:t>
            </w:r>
          </w:p>
        </w:tc>
        <w:tc>
          <w:tcPr>
            <w:tcW w:w="1650" w:type="dxa"/>
            <w:shd w:val="clear" w:color="auto" w:fill="E6E6E6"/>
          </w:tcPr>
          <w:p w:rsidRPr="00EF5CB4" w:rsidR="00CC0C96" w:rsidP="00CC0C96" w:rsidRDefault="00CC0C96" w14:paraId="62F34637" w14:textId="77777777">
            <w:pPr>
              <w:rPr>
                <w:b/>
                <w:color w:val="000000" w:themeColor="text1"/>
                <w:sz w:val="18"/>
              </w:rPr>
            </w:pPr>
            <w:r w:rsidRPr="00EF5CB4">
              <w:rPr>
                <w:b/>
                <w:color w:val="000000" w:themeColor="text1"/>
                <w:sz w:val="18"/>
              </w:rPr>
              <w:t>Date</w:t>
            </w:r>
          </w:p>
        </w:tc>
        <w:tc>
          <w:tcPr>
            <w:tcW w:w="2311" w:type="dxa"/>
            <w:shd w:val="clear" w:color="auto" w:fill="E6E6E6"/>
          </w:tcPr>
          <w:p w:rsidRPr="00EF5CB4" w:rsidR="00CC0C96" w:rsidP="00CC0C96" w:rsidRDefault="009F717F" w14:paraId="29D9A4FE" w14:textId="62BA23F0">
            <w:pPr>
              <w:jc w:val="center"/>
              <w:rPr>
                <w:b/>
                <w:color w:val="000000" w:themeColor="text1"/>
                <w:sz w:val="18"/>
              </w:rPr>
            </w:pPr>
            <w:r>
              <w:rPr>
                <w:b/>
                <w:color w:val="000000" w:themeColor="text1"/>
                <w:sz w:val="18"/>
              </w:rPr>
              <w:t xml:space="preserve">Electronic </w:t>
            </w:r>
            <w:r w:rsidRPr="00EF5CB4" w:rsidR="00CC0C96">
              <w:rPr>
                <w:b/>
                <w:color w:val="000000" w:themeColor="text1"/>
                <w:sz w:val="18"/>
              </w:rPr>
              <w:t>Signature</w:t>
            </w:r>
          </w:p>
        </w:tc>
      </w:tr>
      <w:tr w:rsidRPr="00EF5CB4" w:rsidR="00222D48" w:rsidTr="00222D48" w14:paraId="0C5DDDF1" w14:textId="77777777">
        <w:tc>
          <w:tcPr>
            <w:tcW w:w="2320" w:type="dxa"/>
          </w:tcPr>
          <w:p w:rsidRPr="00EF5CB4" w:rsidR="00222D48" w:rsidP="00044A58" w:rsidRDefault="00222D48" w14:paraId="31C2A55A" w14:textId="31393B13">
            <w:pPr>
              <w:rPr>
                <w:bCs/>
                <w:color w:val="000000" w:themeColor="text1"/>
                <w:sz w:val="22"/>
              </w:rPr>
            </w:pPr>
            <w:r>
              <w:rPr>
                <w:bCs/>
                <w:color w:val="000000" w:themeColor="text1"/>
                <w:sz w:val="22"/>
              </w:rPr>
              <w:t xml:space="preserve">Nico </w:t>
            </w:r>
            <w:proofErr w:type="spellStart"/>
            <w:r>
              <w:rPr>
                <w:bCs/>
                <w:color w:val="000000" w:themeColor="text1"/>
                <w:sz w:val="22"/>
              </w:rPr>
              <w:t>Stols</w:t>
            </w:r>
            <w:proofErr w:type="spellEnd"/>
          </w:p>
        </w:tc>
        <w:tc>
          <w:tcPr>
            <w:tcW w:w="3065" w:type="dxa"/>
          </w:tcPr>
          <w:p w:rsidRPr="00EF5CB4" w:rsidR="00222D48" w:rsidP="00044A58" w:rsidRDefault="00222D48" w14:paraId="134E4943" w14:textId="1A0D9458">
            <w:pPr>
              <w:rPr>
                <w:bCs/>
                <w:color w:val="000000" w:themeColor="text1"/>
                <w:sz w:val="22"/>
              </w:rPr>
            </w:pPr>
            <w:r>
              <w:rPr>
                <w:bCs/>
                <w:color w:val="000000" w:themeColor="text1"/>
                <w:sz w:val="22"/>
              </w:rPr>
              <w:t>Design Authority</w:t>
            </w:r>
            <w:r w:rsidR="008828D7">
              <w:rPr>
                <w:bCs/>
                <w:color w:val="000000" w:themeColor="text1"/>
                <w:sz w:val="22"/>
              </w:rPr>
              <w:t xml:space="preserve"> – Integration and Extensibility</w:t>
            </w:r>
          </w:p>
        </w:tc>
        <w:tc>
          <w:tcPr>
            <w:tcW w:w="1650" w:type="dxa"/>
          </w:tcPr>
          <w:p w:rsidR="00222D48" w:rsidP="009F717F" w:rsidRDefault="00222D48" w14:paraId="3D5D4178" w14:textId="77777777">
            <w:pPr>
              <w:rPr>
                <w:bCs/>
                <w:color w:val="000000" w:themeColor="text1"/>
                <w:sz w:val="18"/>
              </w:rPr>
            </w:pPr>
          </w:p>
        </w:tc>
        <w:tc>
          <w:tcPr>
            <w:tcW w:w="2311" w:type="dxa"/>
          </w:tcPr>
          <w:p w:rsidRPr="00EF5CB4" w:rsidR="00222D48" w:rsidP="00CC0C96" w:rsidRDefault="00222D48" w14:paraId="3DA55FED" w14:textId="77777777">
            <w:pPr>
              <w:jc w:val="center"/>
              <w:rPr>
                <w:bCs/>
                <w:color w:val="000000" w:themeColor="text1"/>
                <w:sz w:val="18"/>
              </w:rPr>
            </w:pPr>
          </w:p>
        </w:tc>
      </w:tr>
      <w:tr w:rsidRPr="00EF5CB4" w:rsidR="00CC0C96" w:rsidTr="00222D48" w14:paraId="5C648FD7" w14:textId="77777777">
        <w:tc>
          <w:tcPr>
            <w:tcW w:w="2320" w:type="dxa"/>
          </w:tcPr>
          <w:p w:rsidRPr="00EF5CB4" w:rsidR="00CC0C96" w:rsidP="00044A58" w:rsidRDefault="00CC0C96" w14:paraId="16B5BA80" w14:textId="77777777">
            <w:pPr>
              <w:rPr>
                <w:bCs/>
                <w:color w:val="000000" w:themeColor="text1"/>
                <w:sz w:val="22"/>
              </w:rPr>
            </w:pPr>
            <w:r w:rsidRPr="00EF5CB4">
              <w:rPr>
                <w:bCs/>
                <w:color w:val="000000" w:themeColor="text1"/>
                <w:sz w:val="22"/>
              </w:rPr>
              <w:t>Raghava Yadla Reddy</w:t>
            </w:r>
          </w:p>
        </w:tc>
        <w:tc>
          <w:tcPr>
            <w:tcW w:w="3065" w:type="dxa"/>
          </w:tcPr>
          <w:p w:rsidRPr="00EF5CB4" w:rsidR="00CC0C96" w:rsidP="00044A58" w:rsidRDefault="00CC0C96" w14:paraId="54C06EBB" w14:textId="18B686D5">
            <w:pPr>
              <w:rPr>
                <w:bCs/>
                <w:color w:val="000000" w:themeColor="text1"/>
                <w:sz w:val="22"/>
              </w:rPr>
            </w:pPr>
            <w:r w:rsidRPr="00EF5CB4">
              <w:rPr>
                <w:bCs/>
                <w:color w:val="000000" w:themeColor="text1"/>
                <w:sz w:val="22"/>
              </w:rPr>
              <w:t xml:space="preserve">Competency Centre Lead </w:t>
            </w:r>
            <w:r w:rsidR="00AA7A8D">
              <w:rPr>
                <w:bCs/>
                <w:color w:val="000000" w:themeColor="text1"/>
                <w:sz w:val="22"/>
              </w:rPr>
              <w:t>–</w:t>
            </w:r>
            <w:r w:rsidRPr="00EF5CB4">
              <w:rPr>
                <w:bCs/>
                <w:color w:val="000000" w:themeColor="text1"/>
                <w:sz w:val="22"/>
              </w:rPr>
              <w:t xml:space="preserve"> NextGen</w:t>
            </w:r>
            <w:r w:rsidR="00AA7A8D">
              <w:rPr>
                <w:bCs/>
                <w:color w:val="000000" w:themeColor="text1"/>
                <w:sz w:val="22"/>
              </w:rPr>
              <w:t xml:space="preserve"> S/4H</w:t>
            </w:r>
            <w:r w:rsidR="00C76D1B">
              <w:rPr>
                <w:bCs/>
                <w:color w:val="000000" w:themeColor="text1"/>
                <w:sz w:val="22"/>
              </w:rPr>
              <w:t>ANA</w:t>
            </w:r>
            <w:r w:rsidR="00AA7A8D">
              <w:rPr>
                <w:bCs/>
                <w:color w:val="000000" w:themeColor="text1"/>
                <w:sz w:val="22"/>
              </w:rPr>
              <w:t xml:space="preserve"> </w:t>
            </w:r>
            <w:proofErr w:type="spellStart"/>
            <w:r w:rsidR="00AA7A8D">
              <w:rPr>
                <w:bCs/>
                <w:color w:val="000000" w:themeColor="text1"/>
                <w:sz w:val="22"/>
              </w:rPr>
              <w:t>C</w:t>
            </w:r>
            <w:r w:rsidR="00222D48">
              <w:rPr>
                <w:bCs/>
                <w:color w:val="000000" w:themeColor="text1"/>
                <w:sz w:val="22"/>
              </w:rPr>
              <w:t>o</w:t>
            </w:r>
            <w:r w:rsidR="00AA7A8D">
              <w:rPr>
                <w:bCs/>
                <w:color w:val="000000" w:themeColor="text1"/>
                <w:sz w:val="22"/>
              </w:rPr>
              <w:t>E</w:t>
            </w:r>
            <w:proofErr w:type="spellEnd"/>
          </w:p>
        </w:tc>
        <w:tc>
          <w:tcPr>
            <w:tcW w:w="1650" w:type="dxa"/>
          </w:tcPr>
          <w:p w:rsidRPr="00EF5CB4" w:rsidR="00CC0C96" w:rsidP="009F717F" w:rsidRDefault="00CC0C96" w14:paraId="7564D88B" w14:textId="1A1164FE">
            <w:pPr>
              <w:rPr>
                <w:bCs/>
                <w:color w:val="000000" w:themeColor="text1"/>
                <w:sz w:val="18"/>
              </w:rPr>
            </w:pPr>
          </w:p>
        </w:tc>
        <w:tc>
          <w:tcPr>
            <w:tcW w:w="2311" w:type="dxa"/>
          </w:tcPr>
          <w:p w:rsidRPr="00EF5CB4" w:rsidR="00CC0C96" w:rsidP="00CC0C96" w:rsidRDefault="00CC0C96" w14:paraId="38D439D1" w14:textId="77777777">
            <w:pPr>
              <w:jc w:val="center"/>
              <w:rPr>
                <w:bCs/>
                <w:color w:val="000000" w:themeColor="text1"/>
                <w:sz w:val="18"/>
              </w:rPr>
            </w:pPr>
          </w:p>
          <w:p w:rsidRPr="00EF5CB4" w:rsidR="00CC0C96" w:rsidP="00CC0C96" w:rsidRDefault="00CC0C96" w14:paraId="40BAE15D" w14:textId="77777777">
            <w:pPr>
              <w:jc w:val="center"/>
              <w:rPr>
                <w:bCs/>
                <w:color w:val="000000" w:themeColor="text1"/>
                <w:sz w:val="18"/>
              </w:rPr>
            </w:pPr>
          </w:p>
        </w:tc>
      </w:tr>
    </w:tbl>
    <w:p w:rsidRPr="00EF5CB4" w:rsidR="00CC0C96" w:rsidP="00CC0C96" w:rsidRDefault="00CC0C96" w14:paraId="23FBB45A" w14:textId="429D697E">
      <w:pPr>
        <w:rPr>
          <w:b/>
          <w:color w:val="000000" w:themeColor="text1"/>
          <w:sz w:val="36"/>
        </w:rPr>
      </w:pPr>
    </w:p>
    <w:p w:rsidR="00C534D2" w:rsidP="00CC0C96" w:rsidRDefault="00C534D2" w14:paraId="047BB552" w14:textId="18E7C34A">
      <w:pPr>
        <w:rPr>
          <w:bCs/>
          <w:color w:val="000000" w:themeColor="text1"/>
          <w:sz w:val="22"/>
        </w:rPr>
      </w:pPr>
    </w:p>
    <w:p w:rsidR="00CF76F9" w:rsidP="00CC0C96" w:rsidRDefault="00CF76F9" w14:paraId="120387F4" w14:textId="77777777">
      <w:pPr>
        <w:rPr>
          <w:bCs/>
          <w:color w:val="000000" w:themeColor="text1"/>
          <w:sz w:val="22"/>
        </w:rPr>
      </w:pPr>
    </w:p>
    <w:p w:rsidR="00CF76F9" w:rsidP="00CC0C96" w:rsidRDefault="00CF76F9" w14:paraId="4498E268" w14:textId="77777777">
      <w:pPr>
        <w:rPr>
          <w:bCs/>
          <w:color w:val="000000" w:themeColor="text1"/>
          <w:sz w:val="22"/>
        </w:rPr>
      </w:pPr>
    </w:p>
    <w:p w:rsidR="00CF76F9" w:rsidP="00CC0C96" w:rsidRDefault="00CF76F9" w14:paraId="05F60904" w14:textId="77777777">
      <w:pPr>
        <w:rPr>
          <w:bCs/>
          <w:color w:val="000000" w:themeColor="text1"/>
          <w:sz w:val="22"/>
        </w:rPr>
      </w:pPr>
    </w:p>
    <w:p w:rsidR="00CF76F9" w:rsidP="00CC0C96" w:rsidRDefault="00CF76F9" w14:paraId="710295EF" w14:textId="77777777">
      <w:pPr>
        <w:rPr>
          <w:bCs/>
          <w:color w:val="000000" w:themeColor="text1"/>
          <w:sz w:val="22"/>
        </w:rPr>
      </w:pPr>
    </w:p>
    <w:p w:rsidR="00CF76F9" w:rsidP="00CC0C96" w:rsidRDefault="00CF76F9" w14:paraId="06AD0154" w14:textId="77777777">
      <w:pPr>
        <w:rPr>
          <w:bCs/>
          <w:color w:val="000000" w:themeColor="text1"/>
          <w:sz w:val="22"/>
        </w:rPr>
      </w:pPr>
    </w:p>
    <w:p w:rsidR="00CF76F9" w:rsidP="00CC0C96" w:rsidRDefault="00CF76F9" w14:paraId="6B46CA62" w14:textId="77777777">
      <w:pPr>
        <w:rPr>
          <w:bCs/>
          <w:color w:val="000000" w:themeColor="text1"/>
          <w:sz w:val="22"/>
        </w:rPr>
      </w:pPr>
    </w:p>
    <w:p w:rsidR="00CF76F9" w:rsidP="00CC0C96" w:rsidRDefault="00CF76F9" w14:paraId="404A6748" w14:textId="77777777">
      <w:pPr>
        <w:rPr>
          <w:bCs/>
          <w:color w:val="000000" w:themeColor="text1"/>
          <w:sz w:val="22"/>
        </w:rPr>
      </w:pPr>
    </w:p>
    <w:p w:rsidR="00CF76F9" w:rsidP="00CC0C96" w:rsidRDefault="00CF76F9" w14:paraId="34A25322" w14:textId="77777777">
      <w:pPr>
        <w:rPr>
          <w:bCs/>
          <w:color w:val="000000" w:themeColor="text1"/>
          <w:sz w:val="22"/>
        </w:rPr>
      </w:pPr>
    </w:p>
    <w:p w:rsidR="00C534D2" w:rsidP="00CC0C96" w:rsidRDefault="00C534D2" w14:paraId="0E3B9FB7" w14:textId="206ADAF1">
      <w:pPr>
        <w:rPr>
          <w:bCs/>
          <w:color w:val="000000" w:themeColor="text1"/>
          <w:sz w:val="22"/>
        </w:rPr>
      </w:pPr>
    </w:p>
    <w:p w:rsidR="00C534D2" w:rsidP="00CC0C96" w:rsidRDefault="00C534D2" w14:paraId="3E5E1084" w14:textId="39AC5DF0">
      <w:pPr>
        <w:rPr>
          <w:bCs/>
          <w:color w:val="000000" w:themeColor="text1"/>
          <w:sz w:val="22"/>
        </w:rPr>
      </w:pPr>
    </w:p>
    <w:p w:rsidR="00C534D2" w:rsidP="00CC0C96" w:rsidRDefault="00C534D2" w14:paraId="249C8CB1" w14:textId="24CE273D">
      <w:pPr>
        <w:rPr>
          <w:bCs/>
          <w:color w:val="000000" w:themeColor="text1"/>
          <w:sz w:val="22"/>
        </w:rPr>
      </w:pPr>
    </w:p>
    <w:p w:rsidRPr="006E2D8B" w:rsidR="00697FDA" w:rsidP="00CC0C96" w:rsidRDefault="006E2D8B" w14:paraId="51D15BA3" w14:textId="5259D748">
      <w:pPr>
        <w:rPr>
          <w:bCs/>
          <w:color w:val="FF0000"/>
          <w:sz w:val="22"/>
        </w:rPr>
      </w:pPr>
      <w:r w:rsidRPr="006E2D8B">
        <w:rPr>
          <w:bCs/>
          <w:color w:val="FF0000"/>
          <w:sz w:val="22"/>
        </w:rPr>
        <w:t>Note:</w:t>
      </w:r>
    </w:p>
    <w:p w:rsidR="00771C51" w:rsidP="00CC0C96" w:rsidRDefault="006E2D8B" w14:paraId="7D5FEB3A" w14:textId="447E2EBF">
      <w:pPr>
        <w:rPr>
          <w:bCs/>
          <w:color w:val="000000" w:themeColor="text1"/>
          <w:sz w:val="22"/>
        </w:rPr>
      </w:pPr>
      <w:r w:rsidRPr="006E2D8B">
        <w:rPr>
          <w:bCs/>
          <w:color w:val="000000" w:themeColor="text1"/>
          <w:sz w:val="22"/>
        </w:rPr>
        <w:t xml:space="preserve">kindly get approval from Nico </w:t>
      </w:r>
      <w:proofErr w:type="spellStart"/>
      <w:r w:rsidRPr="006E2D8B">
        <w:rPr>
          <w:bCs/>
          <w:color w:val="000000" w:themeColor="text1"/>
          <w:sz w:val="22"/>
        </w:rPr>
        <w:t>Stols</w:t>
      </w:r>
      <w:proofErr w:type="spellEnd"/>
      <w:r w:rsidRPr="006E2D8B">
        <w:rPr>
          <w:bCs/>
          <w:color w:val="000000" w:themeColor="text1"/>
          <w:sz w:val="22"/>
        </w:rPr>
        <w:t xml:space="preserve"> or Raghava Reddy</w:t>
      </w:r>
      <w:r w:rsidR="005D6A23">
        <w:rPr>
          <w:bCs/>
          <w:color w:val="000000" w:themeColor="text1"/>
          <w:sz w:val="22"/>
        </w:rPr>
        <w:t xml:space="preserve"> </w:t>
      </w:r>
      <w:r w:rsidRPr="006E2D8B" w:rsidR="005D6A23">
        <w:rPr>
          <w:bCs/>
          <w:color w:val="000000" w:themeColor="text1"/>
          <w:sz w:val="22"/>
        </w:rPr>
        <w:t>Ya</w:t>
      </w:r>
      <w:r w:rsidR="009B18C8">
        <w:rPr>
          <w:bCs/>
          <w:color w:val="000000" w:themeColor="text1"/>
          <w:sz w:val="22"/>
        </w:rPr>
        <w:t>dla</w:t>
      </w:r>
      <w:r w:rsidR="0079164E">
        <w:rPr>
          <w:bCs/>
          <w:color w:val="000000" w:themeColor="text1"/>
          <w:sz w:val="22"/>
        </w:rPr>
        <w:t xml:space="preserve"> before proceeding with the Implementation</w:t>
      </w:r>
      <w:r w:rsidR="00771C51">
        <w:rPr>
          <w:bCs/>
          <w:color w:val="000000" w:themeColor="text1"/>
          <w:sz w:val="22"/>
        </w:rPr>
        <w:t xml:space="preserve"> for below cases,</w:t>
      </w:r>
    </w:p>
    <w:p w:rsidR="006E2D8B" w:rsidP="00771C51" w:rsidRDefault="00771C51" w14:paraId="5BA4D03A" w14:textId="616F7DE3">
      <w:pPr>
        <w:pStyle w:val="ListParagraph"/>
        <w:numPr>
          <w:ilvl w:val="0"/>
          <w:numId w:val="7"/>
        </w:numPr>
        <w:rPr>
          <w:bCs/>
          <w:color w:val="000000" w:themeColor="text1"/>
          <w:sz w:val="22"/>
        </w:rPr>
      </w:pPr>
      <w:r w:rsidRPr="006E2D8B">
        <w:rPr>
          <w:bCs/>
          <w:color w:val="000000" w:themeColor="text1"/>
          <w:sz w:val="22"/>
        </w:rPr>
        <w:t>In cas</w:t>
      </w:r>
      <w:r>
        <w:rPr>
          <w:bCs/>
          <w:color w:val="000000" w:themeColor="text1"/>
          <w:sz w:val="22"/>
        </w:rPr>
        <w:t>e of any deviation from below mentioned Naming Convention</w:t>
      </w:r>
    </w:p>
    <w:p w:rsidRPr="00771C51" w:rsidR="00771C51" w:rsidP="00771C51" w:rsidRDefault="00AA180B" w14:paraId="0D3D644E" w14:textId="15740B3E">
      <w:pPr>
        <w:pStyle w:val="ListParagraph"/>
        <w:numPr>
          <w:ilvl w:val="0"/>
          <w:numId w:val="7"/>
        </w:numPr>
        <w:rPr>
          <w:bCs/>
          <w:color w:val="000000" w:themeColor="text1"/>
          <w:sz w:val="22"/>
        </w:rPr>
      </w:pPr>
      <w:r>
        <w:rPr>
          <w:bCs/>
          <w:color w:val="000000" w:themeColor="text1"/>
          <w:sz w:val="22"/>
        </w:rPr>
        <w:t xml:space="preserve">Apart from Sandbox environment, </w:t>
      </w:r>
      <w:proofErr w:type="gramStart"/>
      <w:r w:rsidR="00771C51">
        <w:rPr>
          <w:bCs/>
          <w:color w:val="000000" w:themeColor="text1"/>
          <w:sz w:val="22"/>
        </w:rPr>
        <w:t>If</w:t>
      </w:r>
      <w:proofErr w:type="gramEnd"/>
      <w:r w:rsidR="00771C51">
        <w:rPr>
          <w:bCs/>
          <w:color w:val="000000" w:themeColor="text1"/>
          <w:sz w:val="22"/>
        </w:rPr>
        <w:t xml:space="preserve"> it is required to create LOCAL objects under $TMP </w:t>
      </w:r>
      <w:r>
        <w:rPr>
          <w:bCs/>
          <w:color w:val="000000" w:themeColor="text1"/>
          <w:sz w:val="22"/>
        </w:rPr>
        <w:t>in any other Environment</w:t>
      </w:r>
    </w:p>
    <w:p w:rsidRPr="00EF5CB4" w:rsidR="00CC0C96" w:rsidP="00CC0C96" w:rsidRDefault="00CC0C96" w14:paraId="4CF9C197" w14:textId="47D0559B">
      <w:pPr>
        <w:pStyle w:val="Heading2"/>
        <w:rPr>
          <w:rFonts w:asciiTheme="minorHAnsi" w:hAnsiTheme="minorHAnsi"/>
          <w:b/>
          <w:color w:val="auto"/>
          <w:lang w:val="en-GB"/>
        </w:rPr>
      </w:pPr>
      <w:bookmarkStart w:name="_Toc6108644" w:id="0"/>
      <w:bookmarkStart w:name="_Toc9931036" w:id="1"/>
      <w:bookmarkStart w:name="_Toc11471186" w:id="2"/>
      <w:bookmarkStart w:name="_Toc100578449" w:id="3"/>
      <w:bookmarkStart w:name="_Toc25823100" w:id="4"/>
      <w:r w:rsidRPr="00EF5CB4">
        <w:rPr>
          <w:rFonts w:asciiTheme="minorHAnsi" w:hAnsiTheme="minorHAnsi"/>
          <w:b/>
          <w:color w:val="003C88" w:themeColor="accent3"/>
          <w:lang w:val="en-GB"/>
        </w:rPr>
        <w:t>Introduction</w:t>
      </w:r>
      <w:bookmarkEnd w:id="0"/>
      <w:bookmarkEnd w:id="1"/>
      <w:bookmarkEnd w:id="2"/>
      <w:bookmarkEnd w:id="3"/>
      <w:bookmarkEnd w:id="4"/>
      <w:r w:rsidRPr="00EF5CB4">
        <w:rPr>
          <w:rFonts w:asciiTheme="minorHAnsi" w:hAnsiTheme="minorHAnsi"/>
          <w:b/>
          <w:color w:val="auto"/>
          <w:lang w:val="en-GB"/>
        </w:rPr>
        <w:tab/>
      </w:r>
    </w:p>
    <w:p w:rsidRPr="00EF5CB4" w:rsidR="00CC0C96" w:rsidP="00CC0C96" w:rsidRDefault="00CC0C96" w14:paraId="2484A615" w14:textId="2F04C116">
      <w:pPr>
        <w:rPr>
          <w:color w:val="auto"/>
        </w:rPr>
      </w:pPr>
      <w:r w:rsidRPr="00EF5CB4">
        <w:rPr>
          <w:color w:val="auto"/>
        </w:rPr>
        <w:t>The objective of this document is to provide the naming convention for the NextGen S/4H</w:t>
      </w:r>
      <w:r w:rsidR="00607CB2">
        <w:rPr>
          <w:color w:val="auto"/>
        </w:rPr>
        <w:t>AN</w:t>
      </w:r>
      <w:r w:rsidR="00610B34">
        <w:rPr>
          <w:color w:val="auto"/>
        </w:rPr>
        <w:t>A</w:t>
      </w:r>
      <w:r w:rsidR="000575F4">
        <w:rPr>
          <w:color w:val="auto"/>
        </w:rPr>
        <w:t xml:space="preserve"> </w:t>
      </w:r>
      <w:r w:rsidRPr="00EF5CB4">
        <w:rPr>
          <w:color w:val="auto"/>
        </w:rPr>
        <w:t>program.</w:t>
      </w:r>
    </w:p>
    <w:p w:rsidRPr="00EF5CB4" w:rsidR="00CC0C96" w:rsidP="00CC0C96" w:rsidRDefault="00CC0C96" w14:paraId="2E74428C" w14:textId="77777777">
      <w:pPr>
        <w:pStyle w:val="Heading2"/>
        <w:keepNext w:val="0"/>
        <w:keepLines w:val="0"/>
        <w:numPr>
          <w:ilvl w:val="1"/>
          <w:numId w:val="0"/>
        </w:numPr>
        <w:tabs>
          <w:tab w:val="left" w:pos="600"/>
          <w:tab w:val="left" w:pos="840"/>
          <w:tab w:val="num" w:pos="1080"/>
        </w:tabs>
        <w:spacing w:before="0" w:after="240" w:line="240" w:lineRule="auto"/>
        <w:rPr>
          <w:rFonts w:asciiTheme="minorHAnsi" w:hAnsiTheme="minorHAnsi"/>
          <w:color w:val="auto"/>
          <w:lang w:val="en-GB"/>
        </w:rPr>
      </w:pPr>
      <w:bookmarkStart w:name="_Toc6108646" w:id="5"/>
      <w:bookmarkStart w:name="_Toc9931038" w:id="6"/>
      <w:bookmarkStart w:name="_Ref9998898" w:id="7"/>
      <w:bookmarkStart w:name="_Toc11471188" w:id="8"/>
      <w:bookmarkStart w:name="_Toc100578450" w:id="9"/>
    </w:p>
    <w:p w:rsidRPr="00EF5CB4" w:rsidR="00CC0C96" w:rsidP="00CC0C96" w:rsidRDefault="00CC0C96" w14:paraId="2CCFCACF" w14:textId="7860A3AE">
      <w:pPr>
        <w:pStyle w:val="Heading2"/>
        <w:keepNext w:val="0"/>
        <w:keepLines w:val="0"/>
        <w:numPr>
          <w:ilvl w:val="1"/>
          <w:numId w:val="0"/>
        </w:numPr>
        <w:tabs>
          <w:tab w:val="left" w:pos="600"/>
          <w:tab w:val="left" w:pos="840"/>
          <w:tab w:val="num" w:pos="1080"/>
        </w:tabs>
        <w:spacing w:before="0" w:after="240" w:line="240" w:lineRule="auto"/>
        <w:rPr>
          <w:rFonts w:asciiTheme="minorHAnsi" w:hAnsiTheme="minorHAnsi"/>
          <w:b/>
          <w:color w:val="003C88" w:themeColor="accent3"/>
          <w:lang w:val="en-GB"/>
        </w:rPr>
      </w:pPr>
      <w:bookmarkStart w:name="_Toc25823101" w:id="10"/>
      <w:r w:rsidRPr="00EF5CB4">
        <w:rPr>
          <w:rFonts w:asciiTheme="minorHAnsi" w:hAnsiTheme="minorHAnsi"/>
          <w:b/>
          <w:color w:val="003C88" w:themeColor="accent3"/>
          <w:lang w:val="en-GB"/>
        </w:rPr>
        <w:t>Target Audience</w:t>
      </w:r>
      <w:bookmarkEnd w:id="5"/>
      <w:bookmarkEnd w:id="6"/>
      <w:bookmarkEnd w:id="7"/>
      <w:bookmarkEnd w:id="8"/>
      <w:bookmarkEnd w:id="9"/>
      <w:bookmarkEnd w:id="10"/>
    </w:p>
    <w:p w:rsidRPr="00EF5CB4" w:rsidR="00CC0C96" w:rsidP="00CC0C96" w:rsidRDefault="00CC0C96" w14:paraId="3AA42A7C" w14:textId="77777777">
      <w:pPr>
        <w:rPr>
          <w:color w:val="auto"/>
        </w:rPr>
      </w:pPr>
      <w:r w:rsidRPr="00EF5CB4">
        <w:rPr>
          <w:color w:val="auto"/>
        </w:rPr>
        <w:t>This document is intended for:</w:t>
      </w:r>
    </w:p>
    <w:p w:rsidRPr="00EF5CB4" w:rsidR="00CC0C96" w:rsidP="00CC0C96" w:rsidRDefault="00CC0C96" w14:paraId="46FEB53B" w14:textId="77777777">
      <w:pPr>
        <w:rPr>
          <w:color w:val="auto"/>
        </w:rPr>
      </w:pPr>
    </w:p>
    <w:p w:rsidRPr="00EF5CB4" w:rsidR="00CC0C96" w:rsidP="00CC0C96" w:rsidRDefault="00CC0C96" w14:paraId="347B7EA3" w14:textId="77777777">
      <w:pPr>
        <w:numPr>
          <w:ilvl w:val="0"/>
          <w:numId w:val="4"/>
        </w:numPr>
        <w:spacing w:line="240" w:lineRule="auto"/>
        <w:rPr>
          <w:color w:val="auto"/>
        </w:rPr>
      </w:pPr>
      <w:r w:rsidRPr="00EF5CB4">
        <w:rPr>
          <w:color w:val="auto"/>
        </w:rPr>
        <w:t>Developers working for Solution Delivery team</w:t>
      </w:r>
    </w:p>
    <w:p w:rsidRPr="00EF5CB4" w:rsidR="00CC0C96" w:rsidP="00CC0C96" w:rsidRDefault="00CC0C96" w14:paraId="00B603C4" w14:textId="77777777">
      <w:pPr>
        <w:numPr>
          <w:ilvl w:val="0"/>
          <w:numId w:val="4"/>
        </w:numPr>
        <w:spacing w:line="240" w:lineRule="auto"/>
        <w:rPr>
          <w:color w:val="auto"/>
        </w:rPr>
      </w:pPr>
      <w:r w:rsidRPr="00EF5CB4">
        <w:rPr>
          <w:color w:val="auto"/>
        </w:rPr>
        <w:t>Programmers who have been trained in writing ABAP/4 code</w:t>
      </w:r>
    </w:p>
    <w:p w:rsidRPr="00EF5CB4" w:rsidR="00CC0C96" w:rsidP="00CC0C96" w:rsidRDefault="00CC0C96" w14:paraId="61BB33CB" w14:textId="77777777">
      <w:pPr>
        <w:numPr>
          <w:ilvl w:val="0"/>
          <w:numId w:val="4"/>
        </w:numPr>
        <w:spacing w:line="240" w:lineRule="auto"/>
        <w:rPr>
          <w:color w:val="auto"/>
        </w:rPr>
      </w:pPr>
      <w:r w:rsidRPr="00EF5CB4">
        <w:rPr>
          <w:color w:val="auto"/>
        </w:rPr>
        <w:t>Quality Assurance team with knowledge of ABAP/4</w:t>
      </w:r>
    </w:p>
    <w:p w:rsidRPr="00EF5CB4" w:rsidR="00CC0C96" w:rsidP="00CC0C96" w:rsidRDefault="00CC0C96" w14:paraId="064D8D53" w14:textId="77777777">
      <w:pPr>
        <w:pStyle w:val="Heading2"/>
        <w:keepNext w:val="0"/>
        <w:keepLines w:val="0"/>
        <w:numPr>
          <w:ilvl w:val="1"/>
          <w:numId w:val="0"/>
        </w:numPr>
        <w:tabs>
          <w:tab w:val="left" w:pos="600"/>
          <w:tab w:val="left" w:pos="840"/>
          <w:tab w:val="num" w:pos="1080"/>
        </w:tabs>
        <w:spacing w:before="0" w:after="240" w:line="240" w:lineRule="auto"/>
        <w:rPr>
          <w:rFonts w:asciiTheme="minorHAnsi" w:hAnsiTheme="minorHAnsi"/>
          <w:color w:val="auto"/>
          <w:lang w:val="en-GB"/>
        </w:rPr>
      </w:pPr>
    </w:p>
    <w:p w:rsidRPr="00EF5CB4" w:rsidR="00CC0C96" w:rsidP="00CC0C96" w:rsidRDefault="00CC0C96" w14:paraId="38C51396" w14:textId="3D29C3E9">
      <w:pPr>
        <w:pStyle w:val="Heading2"/>
        <w:keepNext w:val="0"/>
        <w:keepLines w:val="0"/>
        <w:numPr>
          <w:ilvl w:val="1"/>
          <w:numId w:val="0"/>
        </w:numPr>
        <w:tabs>
          <w:tab w:val="left" w:pos="600"/>
          <w:tab w:val="left" w:pos="840"/>
          <w:tab w:val="num" w:pos="1080"/>
        </w:tabs>
        <w:spacing w:before="0" w:after="240" w:line="240" w:lineRule="auto"/>
        <w:rPr>
          <w:rFonts w:asciiTheme="minorHAnsi" w:hAnsiTheme="minorHAnsi"/>
          <w:b/>
          <w:color w:val="003C88" w:themeColor="accent3"/>
          <w:lang w:val="en-GB"/>
        </w:rPr>
      </w:pPr>
      <w:bookmarkStart w:name="_Toc25823102" w:id="11"/>
      <w:r w:rsidRPr="00EF5CB4">
        <w:rPr>
          <w:rFonts w:asciiTheme="minorHAnsi" w:hAnsiTheme="minorHAnsi"/>
          <w:b/>
          <w:color w:val="003C88" w:themeColor="accent3"/>
          <w:lang w:val="en-GB"/>
        </w:rPr>
        <w:t>Best Practices</w:t>
      </w:r>
      <w:bookmarkEnd w:id="11"/>
    </w:p>
    <w:p w:rsidRPr="00EF5CB4" w:rsidR="00CC0C96" w:rsidP="00CC0C96" w:rsidRDefault="00CC0C96" w14:paraId="7B8D33D6" w14:textId="467A8C22">
      <w:pPr>
        <w:pStyle w:val="Heading2"/>
        <w:spacing w:before="240" w:after="60"/>
        <w:rPr>
          <w:rFonts w:cs="Arial" w:asciiTheme="minorHAnsi" w:hAnsiTheme="minorHAnsi"/>
          <w:bCs w:val="0"/>
          <w:color w:val="auto"/>
          <w:szCs w:val="24"/>
        </w:rPr>
      </w:pPr>
      <w:bookmarkStart w:name="_Toc260844822" w:id="12"/>
      <w:bookmarkStart w:name="_Toc331165026" w:id="13"/>
      <w:bookmarkStart w:name="_Toc331165095" w:id="14"/>
      <w:bookmarkStart w:name="_Toc25678717" w:id="15"/>
      <w:bookmarkStart w:name="_Toc25823103" w:id="16"/>
      <w:r w:rsidRPr="00EF5CB4">
        <w:rPr>
          <w:rFonts w:cs="Arial" w:asciiTheme="minorHAnsi" w:hAnsiTheme="minorHAnsi"/>
          <w:bCs w:val="0"/>
          <w:color w:val="auto"/>
          <w:szCs w:val="24"/>
          <w:lang w:val="en-GB"/>
        </w:rPr>
        <w:t>In the event where a change</w:t>
      </w:r>
      <w:r w:rsidRPr="00EF5CB4" w:rsidR="00044A58">
        <w:rPr>
          <w:rFonts w:cs="Arial" w:asciiTheme="minorHAnsi" w:hAnsiTheme="minorHAnsi"/>
          <w:bCs w:val="0"/>
          <w:color w:val="auto"/>
          <w:szCs w:val="24"/>
          <w:lang w:val="en-GB"/>
        </w:rPr>
        <w:t xml:space="preserve"> </w:t>
      </w:r>
      <w:r w:rsidRPr="00EF5CB4">
        <w:rPr>
          <w:rFonts w:cs="Arial" w:asciiTheme="minorHAnsi" w:hAnsiTheme="minorHAnsi"/>
          <w:bCs w:val="0"/>
          <w:color w:val="auto"/>
          <w:szCs w:val="24"/>
          <w:lang w:val="en-GB"/>
        </w:rPr>
        <w:t>made by one person (originator) need to be reversed to make way for the other person (3rd party), the</w:t>
      </w:r>
      <w:r w:rsidRPr="00EF5CB4">
        <w:rPr>
          <w:rFonts w:cs="Arial" w:asciiTheme="minorHAnsi" w:hAnsiTheme="minorHAnsi"/>
          <w:bCs w:val="0"/>
          <w:color w:val="auto"/>
          <w:szCs w:val="24"/>
          <w:u w:val="single"/>
          <w:lang w:val="en-GB"/>
        </w:rPr>
        <w:t xml:space="preserve"> reversal must always be performed by the originator</w:t>
      </w:r>
      <w:r w:rsidRPr="00EF5CB4">
        <w:rPr>
          <w:rFonts w:cs="Arial" w:asciiTheme="minorHAnsi" w:hAnsiTheme="minorHAnsi"/>
          <w:bCs w:val="0"/>
          <w:color w:val="auto"/>
          <w:szCs w:val="24"/>
          <w:lang w:val="en-GB"/>
        </w:rPr>
        <w:t>. The reason is the 3</w:t>
      </w:r>
      <w:r w:rsidRPr="00EF5CB4">
        <w:rPr>
          <w:rFonts w:cs="Arial" w:asciiTheme="minorHAnsi" w:hAnsiTheme="minorHAnsi"/>
          <w:bCs w:val="0"/>
          <w:color w:val="auto"/>
          <w:szCs w:val="24"/>
          <w:vertAlign w:val="superscript"/>
          <w:lang w:val="en-GB"/>
        </w:rPr>
        <w:t>rd</w:t>
      </w:r>
      <w:r w:rsidRPr="00EF5CB4">
        <w:rPr>
          <w:rFonts w:cs="Arial" w:asciiTheme="minorHAnsi" w:hAnsiTheme="minorHAnsi"/>
          <w:bCs w:val="0"/>
          <w:color w:val="auto"/>
          <w:szCs w:val="24"/>
          <w:lang w:val="en-GB"/>
        </w:rPr>
        <w:t xml:space="preserve"> party may not know the exten</w:t>
      </w:r>
      <w:r w:rsidR="00EF5CB4">
        <w:rPr>
          <w:rFonts w:cs="Arial" w:asciiTheme="minorHAnsi" w:hAnsiTheme="minorHAnsi"/>
          <w:bCs w:val="0"/>
          <w:color w:val="auto"/>
          <w:szCs w:val="24"/>
          <w:lang w:val="en-GB"/>
        </w:rPr>
        <w:t>t</w:t>
      </w:r>
      <w:r w:rsidRPr="00EF5CB4">
        <w:rPr>
          <w:rFonts w:cs="Arial" w:asciiTheme="minorHAnsi" w:hAnsiTheme="minorHAnsi"/>
          <w:bCs w:val="0"/>
          <w:color w:val="auto"/>
          <w:szCs w:val="24"/>
          <w:lang w:val="en-GB"/>
        </w:rPr>
        <w:t xml:space="preserve"> of objects/codes need to be reversed/patched and by doing so, may render the solution not usable. It is also the originator who should re-apply the change (reversed earlier) at a later stage when required.</w:t>
      </w:r>
      <w:bookmarkEnd w:id="12"/>
      <w:bookmarkEnd w:id="13"/>
      <w:bookmarkEnd w:id="14"/>
      <w:bookmarkEnd w:id="15"/>
      <w:bookmarkEnd w:id="16"/>
    </w:p>
    <w:p w:rsidR="0060148F" w:rsidP="0060148F" w:rsidRDefault="00CC0C96" w14:paraId="67C97CD1" w14:textId="1A01A866">
      <w:pPr>
        <w:spacing w:before="100" w:beforeAutospacing="1" w:after="100" w:afterAutospacing="1"/>
        <w:jc w:val="both"/>
        <w:rPr>
          <w:rFonts w:cs="Arial"/>
          <w:color w:val="000000" w:themeColor="text1"/>
          <w:szCs w:val="24"/>
          <w:lang w:val="en-GB"/>
        </w:rPr>
      </w:pPr>
      <w:r w:rsidRPr="00EF5CB4">
        <w:rPr>
          <w:rFonts w:cs="Arial"/>
          <w:color w:val="auto"/>
          <w:szCs w:val="24"/>
          <w:lang w:val="en-GB"/>
        </w:rPr>
        <w:t>Exception to this approach needs to be evaluated on case-by-case basis</w:t>
      </w:r>
      <w:r w:rsidRPr="00EF5CB4">
        <w:rPr>
          <w:rFonts w:cs="Arial"/>
          <w:color w:val="000000" w:themeColor="text1"/>
          <w:szCs w:val="24"/>
          <w:lang w:val="en-GB"/>
        </w:rPr>
        <w:t xml:space="preserve">. </w:t>
      </w:r>
      <w:r w:rsidR="001F0205">
        <w:rPr>
          <w:rFonts w:cs="Arial"/>
          <w:color w:val="000000" w:themeColor="text1"/>
          <w:szCs w:val="24"/>
          <w:lang w:val="en-GB"/>
        </w:rPr>
        <w:t>This document will mature overtime, however when changes or recommendations need to be made</w:t>
      </w:r>
      <w:r w:rsidR="00F95418">
        <w:rPr>
          <w:rFonts w:cs="Arial"/>
          <w:color w:val="000000" w:themeColor="text1"/>
          <w:szCs w:val="24"/>
          <w:lang w:val="en-GB"/>
        </w:rPr>
        <w:t>, always</w:t>
      </w:r>
      <w:r w:rsidR="001F0205">
        <w:rPr>
          <w:rFonts w:cs="Arial"/>
          <w:color w:val="000000" w:themeColor="text1"/>
          <w:szCs w:val="24"/>
          <w:lang w:val="en-GB"/>
        </w:rPr>
        <w:t xml:space="preserve"> speak to </w:t>
      </w:r>
      <w:r w:rsidR="00F95418">
        <w:rPr>
          <w:rFonts w:cs="Arial"/>
          <w:color w:val="000000" w:themeColor="text1"/>
          <w:szCs w:val="24"/>
          <w:lang w:val="en-GB"/>
        </w:rPr>
        <w:t xml:space="preserve">document owner initially with proposition of change or new convention required. </w:t>
      </w:r>
    </w:p>
    <w:p w:rsidRPr="009F717F" w:rsidR="009F717F" w:rsidP="0060148F" w:rsidRDefault="009F717F" w14:paraId="0D06B356" w14:textId="418E10FD">
      <w:pPr>
        <w:spacing w:before="100" w:beforeAutospacing="1" w:after="100" w:afterAutospacing="1"/>
        <w:jc w:val="both"/>
        <w:rPr>
          <w:rFonts w:cs="Arial"/>
          <w:b/>
          <w:color w:val="003C88" w:themeColor="accent3"/>
          <w:szCs w:val="24"/>
          <w:lang w:val="en-GB"/>
        </w:rPr>
      </w:pPr>
      <w:r w:rsidRPr="009F717F">
        <w:rPr>
          <w:rFonts w:cs="Arial"/>
          <w:b/>
          <w:color w:val="003C88" w:themeColor="accent3"/>
          <w:szCs w:val="24"/>
          <w:lang w:val="en-GB"/>
        </w:rPr>
        <w:t xml:space="preserve">Amendments </w:t>
      </w:r>
    </w:p>
    <w:p w:rsidRPr="0060148F" w:rsidR="009F717F" w:rsidP="0060148F" w:rsidRDefault="009F717F" w14:paraId="022E87B1" w14:textId="293245B7">
      <w:pPr>
        <w:spacing w:before="100" w:beforeAutospacing="1" w:after="100" w:afterAutospacing="1"/>
        <w:jc w:val="both"/>
        <w:rPr>
          <w:rFonts w:cs="Arial"/>
          <w:color w:val="000000" w:themeColor="text1"/>
          <w:szCs w:val="24"/>
        </w:rPr>
      </w:pPr>
      <w:r>
        <w:rPr>
          <w:rFonts w:cs="Arial"/>
          <w:color w:val="000000" w:themeColor="text1"/>
          <w:szCs w:val="24"/>
          <w:lang w:val="en-GB"/>
        </w:rPr>
        <w:t>If any amendments or additions need to be made. Please contact the Document owner and NextGen S/4HANA Competency Centre Lead. No changes or additions to be added without prior approval by both mentioned.</w:t>
      </w:r>
    </w:p>
    <w:p w:rsidRPr="008224F6" w:rsidR="008224F6" w:rsidP="008224F6" w:rsidRDefault="00EF5CB4" w14:paraId="22E438BC" w14:textId="286145DC">
      <w:pPr>
        <w:pStyle w:val="Heading1"/>
        <w:rPr>
          <w:color w:val="003C88" w:themeColor="accent3"/>
          <w:sz w:val="24"/>
          <w:szCs w:val="24"/>
          <w:lang w:val="en-GB"/>
        </w:rPr>
      </w:pPr>
      <w:bookmarkStart w:name="_Toc6108647" w:id="17"/>
      <w:bookmarkStart w:name="_Toc9931039" w:id="18"/>
      <w:bookmarkStart w:name="_Toc11471189" w:id="19"/>
      <w:bookmarkStart w:name="_Toc100578451" w:id="20"/>
      <w:bookmarkStart w:name="_Toc25823104" w:id="21"/>
      <w:r w:rsidRPr="00EF5CB4">
        <w:rPr>
          <w:color w:val="003C88" w:themeColor="accent3"/>
          <w:sz w:val="24"/>
          <w:szCs w:val="24"/>
          <w:lang w:val="en-GB"/>
        </w:rPr>
        <w:t>Naming Conventions</w:t>
      </w:r>
      <w:bookmarkEnd w:id="17"/>
      <w:bookmarkEnd w:id="18"/>
      <w:bookmarkEnd w:id="19"/>
      <w:bookmarkEnd w:id="20"/>
      <w:bookmarkEnd w:id="21"/>
    </w:p>
    <w:p w:rsidR="00EF5CB4" w:rsidP="00EF5CB4" w:rsidRDefault="00EF5CB4" w14:paraId="664A7B80" w14:textId="74261469">
      <w:pPr>
        <w:spacing w:after="120"/>
      </w:pPr>
      <w:r>
        <w:t>S/4</w:t>
      </w:r>
      <w:r w:rsidR="00607CB2">
        <w:t>HANA</w:t>
      </w:r>
      <w:r>
        <w:t xml:space="preserve"> </w:t>
      </w:r>
      <w:r w:rsidR="00E85D1C">
        <w:t>systems</w:t>
      </w:r>
      <w:r>
        <w:t xml:space="preserve"> has reserved name ranges for customer objects. Using these name ranges ensures that your objects will not be overwritten by S/4H</w:t>
      </w:r>
      <w:r w:rsidR="0003140B">
        <w:t>ANA</w:t>
      </w:r>
      <w:r>
        <w:t xml:space="preserve"> objects during the import of a new maintenance level or release upgrade. This section lists the naming conventions for customer-developed objects. </w:t>
      </w:r>
    </w:p>
    <w:p w:rsidR="007B7FCD" w:rsidP="0003140B" w:rsidRDefault="00EF5CB4" w14:paraId="0A0EC31D" w14:textId="0636B093">
      <w:pPr>
        <w:spacing w:after="120"/>
      </w:pPr>
      <w:r>
        <w:t>The naming conventions follow S/4H</w:t>
      </w:r>
      <w:r w:rsidR="0003140B">
        <w:t>ANA</w:t>
      </w:r>
      <w:r>
        <w:t xml:space="preserve"> </w:t>
      </w:r>
      <w:proofErr w:type="gramStart"/>
      <w:r>
        <w:t>suggest</w:t>
      </w:r>
      <w:r w:rsidR="00B22780">
        <w:t>]</w:t>
      </w:r>
      <w:r>
        <w:t>ed</w:t>
      </w:r>
      <w:proofErr w:type="gramEnd"/>
      <w:r>
        <w:t xml:space="preserve"> customer naming standards. S</w:t>
      </w:r>
      <w:r w:rsidR="0003140B">
        <w:t xml:space="preserve">/4HANA </w:t>
      </w:r>
      <w:r w:rsidR="007B7FCD">
        <w:t>namespace will always default to the below:</w:t>
      </w:r>
    </w:p>
    <w:tbl>
      <w:tblPr>
        <w:tblStyle w:val="TableGrid"/>
        <w:tblW w:w="10065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5632"/>
        <w:gridCol w:w="4433"/>
      </w:tblGrid>
      <w:tr w:rsidRPr="00FB3F0F" w:rsidR="003C4795" w:rsidTr="066FD313" w14:paraId="3C38E8B2" w14:textId="77777777">
        <w:trPr>
          <w:tblHeader/>
        </w:trPr>
        <w:tc>
          <w:tcPr>
            <w:tcW w:w="3202" w:type="dxa"/>
            <w:shd w:val="clear" w:color="auto" w:fill="003C88" w:themeFill="accent3"/>
          </w:tcPr>
          <w:p w:rsidRPr="00FB3F0F" w:rsidR="003C4795" w:rsidP="00A7730D" w:rsidRDefault="003C4795" w14:paraId="18DB2838" w14:textId="77777777">
            <w:pPr>
              <w:rPr>
                <w:color w:val="FFFFFF" w:themeColor="background1"/>
              </w:rPr>
            </w:pPr>
            <w:r w:rsidRPr="00FB3F0F">
              <w:rPr>
                <w:color w:val="FFFFFF" w:themeColor="background1"/>
              </w:rPr>
              <w:t>Environment</w:t>
            </w:r>
          </w:p>
        </w:tc>
        <w:tc>
          <w:tcPr>
            <w:tcW w:w="2520" w:type="dxa"/>
            <w:shd w:val="clear" w:color="auto" w:fill="003C88" w:themeFill="accent3"/>
          </w:tcPr>
          <w:p w:rsidRPr="00FB3F0F" w:rsidR="003C4795" w:rsidP="00A7730D" w:rsidRDefault="003C4795" w14:paraId="2AA2A24B" w14:textId="77777777">
            <w:pPr>
              <w:rPr>
                <w:color w:val="FFFFFF" w:themeColor="background1"/>
              </w:rPr>
            </w:pPr>
            <w:r w:rsidRPr="00FB3F0F">
              <w:rPr>
                <w:color w:val="FFFFFF" w:themeColor="background1"/>
              </w:rPr>
              <w:t>Identifier</w:t>
            </w:r>
          </w:p>
        </w:tc>
      </w:tr>
      <w:tr w:rsidR="003C4795" w:rsidTr="066FD313" w14:paraId="4B620A65" w14:textId="77777777">
        <w:tc>
          <w:tcPr>
            <w:tcW w:w="3202" w:type="dxa"/>
          </w:tcPr>
          <w:p w:rsidR="003C4795" w:rsidP="00A7730D" w:rsidRDefault="003C4795" w14:paraId="6E43B925" w14:textId="25F14572">
            <w:r>
              <w:t>Cloud (Defaults)</w:t>
            </w:r>
          </w:p>
        </w:tc>
        <w:tc>
          <w:tcPr>
            <w:tcW w:w="2520" w:type="dxa"/>
          </w:tcPr>
          <w:p w:rsidR="003C4795" w:rsidP="00A7730D" w:rsidRDefault="003C4795" w14:paraId="3722C165" w14:textId="644688EE">
            <w:r>
              <w:rPr>
                <w:color w:val="auto"/>
              </w:rPr>
              <w:t>YY1 – YY9</w:t>
            </w:r>
          </w:p>
        </w:tc>
      </w:tr>
      <w:tr w:rsidRPr="00886506" w:rsidR="003C4795" w:rsidTr="066FD313" w14:paraId="43EAB24C" w14:textId="77777777">
        <w:tc>
          <w:tcPr>
            <w:tcW w:w="3202" w:type="dxa"/>
          </w:tcPr>
          <w:p w:rsidRPr="00886506" w:rsidR="003C4795" w:rsidP="00A7730D" w:rsidRDefault="003C4795" w14:paraId="0B35A235" w14:textId="47C0AB38">
            <w:pPr>
              <w:rPr>
                <w:color w:val="auto"/>
              </w:rPr>
            </w:pPr>
            <w:proofErr w:type="gramStart"/>
            <w:r w:rsidRPr="00886506">
              <w:rPr>
                <w:color w:val="auto"/>
              </w:rPr>
              <w:t>On-Premise</w:t>
            </w:r>
            <w:proofErr w:type="gramEnd"/>
            <w:r>
              <w:rPr>
                <w:color w:val="auto"/>
              </w:rPr>
              <w:t xml:space="preserve"> (Preferred Choice)</w:t>
            </w:r>
          </w:p>
        </w:tc>
        <w:tc>
          <w:tcPr>
            <w:tcW w:w="2520" w:type="dxa"/>
          </w:tcPr>
          <w:p w:rsidRPr="00886506" w:rsidR="003C4795" w:rsidP="00A7730D" w:rsidRDefault="003C4795" w14:paraId="239C72BE" w14:textId="48DD88CE">
            <w:pPr>
              <w:rPr>
                <w:color w:val="auto"/>
              </w:rPr>
            </w:pPr>
            <w:r>
              <w:rPr>
                <w:color w:val="auto"/>
              </w:rPr>
              <w:t xml:space="preserve">Z1-Z9 </w:t>
            </w:r>
          </w:p>
        </w:tc>
      </w:tr>
    </w:tbl>
    <w:p w:rsidR="5BCA4D8E" w:rsidRDefault="5BCA4D8E" w14:paraId="7E8CF9B1" w14:textId="0B361873"/>
    <w:p w:rsidR="003C4795" w:rsidP="0003140B" w:rsidRDefault="003C4795" w14:paraId="1054E2D4" w14:textId="77777777">
      <w:pPr>
        <w:spacing w:after="120"/>
      </w:pPr>
    </w:p>
    <w:p w:rsidR="00EF5CB4" w:rsidP="0003140B" w:rsidRDefault="003C4795" w14:paraId="5270D78F" w14:textId="1CAE3D18">
      <w:pPr>
        <w:spacing w:after="120"/>
      </w:pPr>
      <w:r>
        <w:t xml:space="preserve">Shell will not be using the above, </w:t>
      </w:r>
      <w:r w:rsidR="007B7FCD">
        <w:t>for all name</w:t>
      </w:r>
      <w:r>
        <w:t xml:space="preserve">spaces it is </w:t>
      </w:r>
      <w:r w:rsidR="00EF5CB4">
        <w:t>require</w:t>
      </w:r>
      <w:r>
        <w:t>d</w:t>
      </w:r>
      <w:r w:rsidR="00EF5CB4">
        <w:t xml:space="preserve"> that all the </w:t>
      </w:r>
      <w:proofErr w:type="gramStart"/>
      <w:r w:rsidR="00EF5CB4">
        <w:t>customer</w:t>
      </w:r>
      <w:proofErr w:type="gramEnd"/>
      <w:r w:rsidR="00EF5CB4">
        <w:t xml:space="preserve"> object names start with letter </w:t>
      </w:r>
      <w:r w:rsidR="002F475C">
        <w:t>/SHL</w:t>
      </w:r>
      <w:r w:rsidR="00D3514F">
        <w:t>/</w:t>
      </w:r>
      <w:r w:rsidR="00EF5CB4">
        <w:t xml:space="preserve">. </w:t>
      </w:r>
    </w:p>
    <w:p w:rsidR="00476151" w:rsidP="0003140B" w:rsidRDefault="00476151" w14:paraId="185E965D" w14:textId="77777777">
      <w:pPr>
        <w:spacing w:after="120"/>
      </w:pPr>
    </w:p>
    <w:p w:rsidRPr="003066FD" w:rsidR="00476151" w:rsidP="0003140B" w:rsidRDefault="00476151" w14:paraId="4D5EA651" w14:textId="7BEA39BC">
      <w:pPr>
        <w:spacing w:after="120"/>
        <w:rPr>
          <w:color w:val="ED7577" w:themeColor="accent2" w:themeTint="99"/>
        </w:rPr>
      </w:pPr>
      <w:r w:rsidRPr="003066FD">
        <w:rPr>
          <w:b/>
          <w:bCs/>
          <w:color w:val="ED7577" w:themeColor="accent2" w:themeTint="99"/>
        </w:rPr>
        <w:t xml:space="preserve">Addendum </w:t>
      </w:r>
      <w:r w:rsidRPr="003066FD" w:rsidR="003066FD">
        <w:rPr>
          <w:b/>
          <w:bCs/>
          <w:color w:val="ED7577" w:themeColor="accent2" w:themeTint="99"/>
        </w:rPr>
        <w:t>-</w:t>
      </w:r>
      <w:r w:rsidRPr="003066FD">
        <w:rPr>
          <w:b/>
          <w:bCs/>
          <w:color w:val="ED7577" w:themeColor="accent2" w:themeTint="99"/>
        </w:rPr>
        <w:t xml:space="preserve"> </w:t>
      </w:r>
      <w:r w:rsidRPr="003066FD" w:rsidR="003066FD">
        <w:rPr>
          <w:b/>
          <w:bCs/>
          <w:color w:val="ED7577" w:themeColor="accent2" w:themeTint="99"/>
        </w:rPr>
        <w:t xml:space="preserve">For conversion </w:t>
      </w:r>
      <w:proofErr w:type="gramStart"/>
      <w:r w:rsidRPr="003066FD" w:rsidR="003066FD">
        <w:rPr>
          <w:b/>
          <w:bCs/>
          <w:color w:val="ED7577" w:themeColor="accent2" w:themeTint="99"/>
        </w:rPr>
        <w:t xml:space="preserve">programs, </w:t>
      </w:r>
      <w:r w:rsidRPr="003066FD">
        <w:rPr>
          <w:b/>
          <w:bCs/>
          <w:color w:val="ED7577" w:themeColor="accent2" w:themeTint="99"/>
        </w:rPr>
        <w:t xml:space="preserve"> use</w:t>
      </w:r>
      <w:proofErr w:type="gramEnd"/>
      <w:r w:rsidRPr="003066FD">
        <w:rPr>
          <w:b/>
          <w:bCs/>
          <w:color w:val="ED7577" w:themeColor="accent2" w:themeTint="99"/>
        </w:rPr>
        <w:t xml:space="preserve"> existing naming conventions as is for Downstream all developments will still start with /DS1/ and for Chemicals it will still follow Z unless there is a guideline to buy or add new customer namespaces.</w:t>
      </w:r>
    </w:p>
    <w:p w:rsidRPr="00560430" w:rsidR="00560430" w:rsidP="00560430" w:rsidRDefault="00560430" w14:paraId="42932FBD" w14:textId="77777777">
      <w:pPr>
        <w:ind w:left="255" w:hanging="255"/>
        <w:rPr>
          <w:sz w:val="28"/>
          <w:szCs w:val="28"/>
        </w:rPr>
      </w:pPr>
    </w:p>
    <w:p w:rsidRPr="00560430" w:rsidR="00560430" w:rsidP="00560430" w:rsidRDefault="00B22780" w14:paraId="13F731F5" w14:textId="38B8D3E1">
      <w:pPr>
        <w:ind w:left="255" w:hanging="255"/>
        <w:rPr>
          <w:sz w:val="28"/>
          <w:szCs w:val="28"/>
        </w:rPr>
      </w:pPr>
      <w:proofErr w:type="spellStart"/>
      <w:r>
        <w:rPr>
          <w:sz w:val="28"/>
          <w:szCs w:val="28"/>
        </w:rPr>
        <w:t>Namespace</w:t>
      </w:r>
      <w:r w:rsidRPr="00560430" w:rsidR="00807D65">
        <w:rPr>
          <w:sz w:val="28"/>
          <w:szCs w:val="28"/>
        </w:rPr>
        <w:t>_</w:t>
      </w:r>
      <w:r w:rsidRPr="00560430" w:rsidR="002B7134">
        <w:rPr>
          <w:sz w:val="28"/>
          <w:szCs w:val="28"/>
        </w:rPr>
        <w:t>Object</w:t>
      </w:r>
      <w:proofErr w:type="spellEnd"/>
      <w:r w:rsidRPr="00560430" w:rsidR="002B7134">
        <w:rPr>
          <w:sz w:val="28"/>
          <w:szCs w:val="28"/>
        </w:rPr>
        <w:t xml:space="preserve"> </w:t>
      </w:r>
      <w:proofErr w:type="spellStart"/>
      <w:r w:rsidRPr="00560430" w:rsidR="002B7134">
        <w:rPr>
          <w:sz w:val="28"/>
          <w:szCs w:val="28"/>
        </w:rPr>
        <w:t>Identifie</w:t>
      </w:r>
      <w:r w:rsidR="00485CC3">
        <w:rPr>
          <w:sz w:val="28"/>
          <w:szCs w:val="28"/>
        </w:rPr>
        <w:t>r</w:t>
      </w:r>
      <w:r w:rsidRPr="00560430" w:rsidR="002B7134">
        <w:rPr>
          <w:sz w:val="28"/>
          <w:szCs w:val="28"/>
        </w:rPr>
        <w:t>_Free</w:t>
      </w:r>
      <w:proofErr w:type="spellEnd"/>
      <w:r w:rsidRPr="00560430" w:rsidR="002B7134">
        <w:rPr>
          <w:sz w:val="28"/>
          <w:szCs w:val="28"/>
        </w:rPr>
        <w:t xml:space="preserve"> Text</w:t>
      </w:r>
    </w:p>
    <w:p w:rsidR="00560430" w:rsidP="00560430" w:rsidRDefault="00560430" w14:paraId="2341C73E" w14:textId="77777777">
      <w:pPr>
        <w:ind w:left="255" w:hanging="255"/>
      </w:pPr>
    </w:p>
    <w:p w:rsidR="002B7134" w:rsidP="00560430" w:rsidRDefault="002B7134" w14:paraId="523A06B9" w14:textId="6DEAAF78">
      <w:pPr>
        <w:ind w:left="255" w:hanging="255"/>
      </w:pPr>
      <w:r>
        <w:t xml:space="preserve">E.g. </w:t>
      </w:r>
      <w:r w:rsidR="002F475C">
        <w:t>/SHL</w:t>
      </w:r>
      <w:r w:rsidR="00D3514F">
        <w:t>/</w:t>
      </w:r>
      <w:r w:rsidR="00367F73">
        <w:t>CL_</w:t>
      </w:r>
      <w:r w:rsidR="00485CC3">
        <w:t>MOACHECK</w:t>
      </w:r>
    </w:p>
    <w:p w:rsidR="00942E3D" w:rsidP="00560430" w:rsidRDefault="00942E3D" w14:paraId="723ACCED" w14:textId="77777777">
      <w:pPr>
        <w:ind w:left="255" w:hanging="255"/>
      </w:pPr>
    </w:p>
    <w:p w:rsidR="000C1575" w:rsidP="00560430" w:rsidRDefault="00B22780" w14:paraId="13F76513" w14:textId="06B44392">
      <w:pPr>
        <w:pStyle w:val="ListParagraph"/>
        <w:numPr>
          <w:ilvl w:val="0"/>
          <w:numId w:val="5"/>
        </w:numPr>
      </w:pPr>
      <w:r>
        <w:t>Namespace</w:t>
      </w:r>
      <w:r w:rsidR="000C1575">
        <w:t>:</w:t>
      </w:r>
      <w:r>
        <w:t xml:space="preserve"> Defined</w:t>
      </w:r>
      <w:r w:rsidR="0043012E">
        <w:t xml:space="preserve"> </w:t>
      </w:r>
      <w:r>
        <w:t>Namespace</w:t>
      </w:r>
      <w:r w:rsidR="0043012E">
        <w:t xml:space="preserve"> f</w:t>
      </w:r>
      <w:r>
        <w:t xml:space="preserve">or </w:t>
      </w:r>
      <w:r w:rsidR="0043012E">
        <w:t>S/4HANA system</w:t>
      </w:r>
      <w:r w:rsidR="000C1575">
        <w:t>.</w:t>
      </w:r>
    </w:p>
    <w:p w:rsidR="000C1575" w:rsidP="00560430" w:rsidRDefault="000C1575" w14:paraId="3D1DF0DB" w14:textId="7F245610">
      <w:pPr>
        <w:pStyle w:val="ListParagraph"/>
        <w:numPr>
          <w:ilvl w:val="0"/>
          <w:numId w:val="5"/>
        </w:numPr>
      </w:pPr>
      <w:r>
        <w:t>Object Identifier: Defines the type of object.</w:t>
      </w:r>
    </w:p>
    <w:p w:rsidR="00476151" w:rsidP="000D4CA6" w:rsidRDefault="000C1575" w14:paraId="09972568" w14:textId="15CEABB8">
      <w:pPr>
        <w:pStyle w:val="ListParagraph"/>
        <w:numPr>
          <w:ilvl w:val="0"/>
          <w:numId w:val="5"/>
        </w:numPr>
      </w:pPr>
      <w:r>
        <w:t>Free Text: User Defined Name for the object.</w:t>
      </w:r>
    </w:p>
    <w:p w:rsidR="00476151" w:rsidP="000D4CA6" w:rsidRDefault="00476151" w14:paraId="5F5B9138" w14:textId="77777777"/>
    <w:p w:rsidR="00B268F7" w:rsidP="000D4CA6" w:rsidRDefault="000D4CA6" w14:paraId="4F9DBE82" w14:textId="5EF8AAF7">
      <w:pPr>
        <w:spacing w:after="120"/>
        <w:rPr>
          <w:b/>
          <w:color w:val="003C88" w:themeColor="accent3"/>
          <w:szCs w:val="24"/>
          <w:lang w:val="it-IT"/>
        </w:rPr>
      </w:pPr>
      <w:r w:rsidRPr="00B268F7">
        <w:rPr>
          <w:b/>
          <w:color w:val="003C88" w:themeColor="accent3"/>
          <w:szCs w:val="24"/>
          <w:lang w:val="it-IT"/>
        </w:rPr>
        <w:t>Format</w:t>
      </w:r>
    </w:p>
    <w:p w:rsidRPr="00B268F7" w:rsidR="009F717F" w:rsidP="000D4CA6" w:rsidRDefault="009F717F" w14:paraId="04C3B6A7" w14:textId="77777777">
      <w:pPr>
        <w:spacing w:after="120"/>
        <w:rPr>
          <w:b/>
          <w:color w:val="003C88" w:themeColor="accent3"/>
          <w:szCs w:val="24"/>
          <w:lang w:val="it-IT"/>
        </w:rPr>
      </w:pPr>
    </w:p>
    <w:tbl>
      <w:tblPr>
        <w:tblW w:w="9819" w:type="dxa"/>
        <w:tblInd w:w="588" w:type="dxa"/>
        <w:tblLayout w:type="fixed"/>
        <w:tblLook w:val="0000" w:firstRow="0" w:lastRow="0" w:firstColumn="0" w:lastColumn="0" w:noHBand="0" w:noVBand="0"/>
      </w:tblPr>
      <w:tblGrid>
        <w:gridCol w:w="1212"/>
        <w:gridCol w:w="450"/>
        <w:gridCol w:w="902"/>
        <w:gridCol w:w="263"/>
        <w:gridCol w:w="6459"/>
        <w:gridCol w:w="270"/>
        <w:gridCol w:w="263"/>
      </w:tblGrid>
      <w:tr w:rsidRPr="000D4CA6" w:rsidR="0055721E" w:rsidTr="0055721E" w14:paraId="38EFA7D5" w14:textId="19A51582">
        <w:trPr>
          <w:gridAfter w:val="2"/>
          <w:wAfter w:w="533" w:type="dxa"/>
          <w:cantSplit/>
        </w:trPr>
        <w:tc>
          <w:tcPr>
            <w:tcW w:w="1212" w:type="dxa"/>
          </w:tcPr>
          <w:p w:rsidRPr="000D4CA6" w:rsidR="0055721E" w:rsidP="00184298" w:rsidRDefault="0055721E" w14:paraId="6AB70FF4" w14:textId="4CEC5A6C">
            <w:pPr>
              <w:pStyle w:val="TableText32"/>
              <w:ind w:right="-383"/>
              <w:rPr>
                <w:rFonts w:cs="Arial" w:asciiTheme="minorHAnsi" w:hAnsiTheme="minorHAnsi"/>
                <w:b/>
                <w:bCs/>
                <w:lang w:val="es-ES"/>
              </w:rPr>
            </w:pPr>
            <w:r>
              <w:rPr>
                <w:rFonts w:cs="Arial" w:asciiTheme="minorHAnsi" w:hAnsiTheme="minorHAnsi"/>
                <w:b/>
                <w:bCs/>
                <w:lang w:val="es-ES"/>
              </w:rPr>
              <w:t>/SHL/</w:t>
            </w:r>
          </w:p>
        </w:tc>
        <w:tc>
          <w:tcPr>
            <w:tcW w:w="450" w:type="dxa"/>
          </w:tcPr>
          <w:p w:rsidRPr="000D4CA6" w:rsidR="0055721E" w:rsidP="00184298" w:rsidRDefault="0055721E" w14:paraId="0BEBE3B4" w14:textId="7ABA26B4">
            <w:pPr>
              <w:pStyle w:val="TableText32"/>
              <w:ind w:right="-383"/>
              <w:rPr>
                <w:rFonts w:cs="Arial" w:asciiTheme="minorHAnsi" w:hAnsiTheme="minorHAnsi"/>
                <w:b/>
                <w:bCs/>
                <w:lang w:val="fr-FR"/>
              </w:rPr>
            </w:pPr>
            <w:r>
              <w:rPr>
                <w:rFonts w:cs="Arial" w:asciiTheme="minorHAnsi" w:hAnsiTheme="minorHAnsi"/>
                <w:b/>
                <w:bCs/>
                <w:lang w:val="fr-FR"/>
              </w:rPr>
              <w:t>XX_</w:t>
            </w:r>
          </w:p>
        </w:tc>
        <w:tc>
          <w:tcPr>
            <w:tcW w:w="7624" w:type="dxa"/>
            <w:gridSpan w:val="3"/>
          </w:tcPr>
          <w:p w:rsidR="0055721E" w:rsidP="00184298" w:rsidRDefault="0055721E" w14:paraId="6D36E5E1" w14:textId="4915BE85">
            <w:pPr>
              <w:pStyle w:val="TableText32"/>
              <w:ind w:right="-383"/>
              <w:rPr>
                <w:rFonts w:cs="Arial" w:asciiTheme="minorHAnsi" w:hAnsiTheme="minorHAnsi"/>
                <w:b/>
                <w:bCs/>
                <w:lang w:val="fr-FR"/>
              </w:rPr>
            </w:pPr>
            <w:r>
              <w:rPr>
                <w:rFonts w:cs="Arial" w:asciiTheme="minorHAnsi" w:hAnsiTheme="minorHAnsi"/>
                <w:b/>
                <w:bCs/>
                <w:lang w:val="fr-FR"/>
              </w:rPr>
              <w:t xml:space="preserve">Free </w:t>
            </w:r>
            <w:proofErr w:type="spellStart"/>
            <w:r>
              <w:rPr>
                <w:rFonts w:cs="Arial" w:asciiTheme="minorHAnsi" w:hAnsiTheme="minorHAnsi"/>
                <w:b/>
                <w:bCs/>
                <w:lang w:val="fr-FR"/>
              </w:rPr>
              <w:t>Text</w:t>
            </w:r>
            <w:proofErr w:type="spellEnd"/>
          </w:p>
        </w:tc>
      </w:tr>
      <w:tr w:rsidRPr="000D4CA6" w:rsidR="0055721E" w:rsidTr="0055721E" w14:paraId="3B225813" w14:textId="59BF0F48">
        <w:trPr>
          <w:gridAfter w:val="1"/>
          <w:wAfter w:w="263" w:type="dxa"/>
          <w:cantSplit/>
        </w:trPr>
        <w:tc>
          <w:tcPr>
            <w:tcW w:w="1212" w:type="dxa"/>
          </w:tcPr>
          <w:p w:rsidRPr="000D4CA6" w:rsidR="0055721E" w:rsidP="00624786" w:rsidRDefault="0055721E" w14:paraId="5D0670BE" w14:textId="77777777">
            <w:pPr>
              <w:pStyle w:val="EndnoteText"/>
              <w:overflowPunct/>
              <w:spacing w:after="0"/>
              <w:textAlignment w:val="auto"/>
              <w:rPr>
                <w:rFonts w:cs="Arial" w:asciiTheme="minorHAnsi" w:hAnsiTheme="minorHAnsi"/>
                <w:lang w:val="fr-FR"/>
              </w:rPr>
            </w:pPr>
            <w:r w:rsidRPr="000D4CA6">
              <w:rPr>
                <w:rFonts w:asciiTheme="minorHAnsi" w:hAnsiTheme="minorHAnsi"/>
              </w:rPr>
              <w:t></w:t>
            </w:r>
          </w:p>
        </w:tc>
        <w:tc>
          <w:tcPr>
            <w:tcW w:w="1352" w:type="dxa"/>
            <w:gridSpan w:val="2"/>
          </w:tcPr>
          <w:p w:rsidRPr="000D4CA6" w:rsidR="0055721E" w:rsidP="00624786" w:rsidRDefault="0055721E" w14:paraId="5B20051C" w14:textId="77777777">
            <w:pPr>
              <w:pStyle w:val="EndnoteText"/>
              <w:overflowPunct/>
              <w:spacing w:after="0"/>
              <w:textAlignment w:val="auto"/>
              <w:rPr>
                <w:rFonts w:cs="Arial" w:asciiTheme="minorHAnsi" w:hAnsiTheme="minorHAnsi"/>
                <w:lang w:val="fr-FR"/>
              </w:rPr>
            </w:pPr>
            <w:r w:rsidRPr="000D4CA6">
              <w:rPr>
                <w:rFonts w:asciiTheme="minorHAnsi" w:hAnsiTheme="minorHAnsi"/>
              </w:rPr>
              <w:t></w:t>
            </w:r>
          </w:p>
        </w:tc>
        <w:tc>
          <w:tcPr>
            <w:tcW w:w="6992" w:type="dxa"/>
            <w:gridSpan w:val="3"/>
          </w:tcPr>
          <w:p w:rsidR="0055721E" w:rsidP="00624786" w:rsidRDefault="0055721E" w14:paraId="11BA3472" w14:textId="0404D47E">
            <w:pPr>
              <w:pStyle w:val="TableText32"/>
              <w:rPr>
                <w:rFonts w:cs="Arial" w:asciiTheme="minorHAnsi" w:hAnsiTheme="minorHAnsi"/>
                <w:lang w:val="fr-FR"/>
              </w:rPr>
            </w:pPr>
          </w:p>
        </w:tc>
      </w:tr>
      <w:tr w:rsidRPr="000D4CA6" w:rsidR="0055721E" w:rsidTr="0055721E" w14:paraId="5A69B798" w14:textId="091B0646">
        <w:trPr>
          <w:gridAfter w:val="1"/>
          <w:wAfter w:w="263" w:type="dxa"/>
          <w:cantSplit/>
        </w:trPr>
        <w:tc>
          <w:tcPr>
            <w:tcW w:w="1212" w:type="dxa"/>
          </w:tcPr>
          <w:p w:rsidRPr="000D4CA6" w:rsidR="0055721E" w:rsidP="00624786" w:rsidRDefault="0055721E" w14:paraId="2F99AD11" w14:textId="77777777">
            <w:pPr>
              <w:pStyle w:val="EndnoteText"/>
              <w:overflowPunct/>
              <w:spacing w:after="0"/>
              <w:textAlignment w:val="auto"/>
              <w:rPr>
                <w:rFonts w:cs="Arial" w:asciiTheme="minorHAnsi" w:hAnsiTheme="minorHAnsi"/>
              </w:rPr>
            </w:pPr>
            <w:r w:rsidRPr="000D4CA6">
              <w:rPr>
                <w:rFonts w:asciiTheme="minorHAnsi" w:hAnsiTheme="minorHAnsi"/>
              </w:rPr>
              <w:t></w:t>
            </w:r>
          </w:p>
        </w:tc>
        <w:tc>
          <w:tcPr>
            <w:tcW w:w="1352" w:type="dxa"/>
            <w:gridSpan w:val="2"/>
          </w:tcPr>
          <w:p w:rsidRPr="000D4CA6" w:rsidR="0055721E" w:rsidP="00624786" w:rsidRDefault="0055721E" w14:paraId="359128B0" w14:textId="77777777">
            <w:pPr>
              <w:pStyle w:val="TableText32"/>
              <w:rPr>
                <w:rFonts w:asciiTheme="minorHAnsi" w:hAnsiTheme="minorHAnsi"/>
                <w:lang w:val="en-GB"/>
              </w:rPr>
            </w:pPr>
            <w:r w:rsidRPr="000D4CA6">
              <w:rPr>
                <w:rFonts w:asciiTheme="minorHAnsi" w:hAnsiTheme="minorHAnsi"/>
              </w:rPr>
              <w:t></w:t>
            </w:r>
          </w:p>
        </w:tc>
        <w:tc>
          <w:tcPr>
            <w:tcW w:w="6992" w:type="dxa"/>
            <w:gridSpan w:val="3"/>
          </w:tcPr>
          <w:p w:rsidRPr="000D4CA6" w:rsidR="0055721E" w:rsidP="00624786" w:rsidRDefault="0055721E" w14:paraId="6CCC4DE5" w14:textId="485890DB">
            <w:pPr>
              <w:pStyle w:val="TableText32"/>
              <w:rPr>
                <w:rFonts w:asciiTheme="minorHAnsi" w:hAnsiTheme="minorHAnsi"/>
              </w:rPr>
            </w:pPr>
          </w:p>
        </w:tc>
      </w:tr>
      <w:tr w:rsidRPr="000D4CA6" w:rsidR="002A7B38" w:rsidTr="0055721E" w14:paraId="30C85997" w14:textId="4CE0180C">
        <w:trPr>
          <w:cantSplit/>
        </w:trPr>
        <w:tc>
          <w:tcPr>
            <w:tcW w:w="1212" w:type="dxa"/>
          </w:tcPr>
          <w:p w:rsidR="002A7B38" w:rsidP="00624786" w:rsidRDefault="002A7B38" w14:paraId="031DDB8F" w14:textId="77777777">
            <w:pPr>
              <w:pStyle w:val="EndnoteText"/>
              <w:overflowPunct/>
              <w:spacing w:after="0"/>
              <w:textAlignment w:val="auto"/>
              <w:rPr>
                <w:rFonts w:asciiTheme="minorHAnsi" w:hAnsiTheme="minorHAnsi"/>
              </w:rPr>
            </w:pPr>
            <w:r w:rsidRPr="000D4CA6">
              <w:rPr>
                <w:rFonts w:asciiTheme="minorHAnsi" w:hAnsiTheme="minorHAnsi"/>
              </w:rPr>
              <w:t></w:t>
            </w:r>
          </w:p>
          <w:p w:rsidRPr="000D4CA6" w:rsidR="002A7B38" w:rsidP="00624786" w:rsidRDefault="002A7B38" w14:paraId="24B53A42" w14:textId="2B7CB9B8">
            <w:pPr>
              <w:pStyle w:val="EndnoteText"/>
              <w:overflowPunct/>
              <w:spacing w:after="0"/>
              <w:textAlignment w:val="auto"/>
              <w:rPr>
                <w:rFonts w:cs="Arial" w:asciiTheme="minorHAnsi" w:hAnsiTheme="minorHAnsi"/>
              </w:rPr>
            </w:pPr>
            <w:r w:rsidRPr="000D4CA6">
              <w:rPr>
                <w:rFonts w:asciiTheme="minorHAnsi" w:hAnsiTheme="minorHAnsi"/>
              </w:rPr>
              <w:t></w:t>
            </w:r>
          </w:p>
        </w:tc>
        <w:tc>
          <w:tcPr>
            <w:tcW w:w="8607" w:type="dxa"/>
            <w:gridSpan w:val="6"/>
          </w:tcPr>
          <w:p w:rsidR="002A7B38" w:rsidP="00184298" w:rsidRDefault="002A7B38" w14:paraId="38FE5CC4" w14:textId="38D28F41">
            <w:pPr>
              <w:pStyle w:val="TableText32"/>
              <w:tabs>
                <w:tab w:val="left" w:pos="728"/>
              </w:tabs>
              <w:rPr>
                <w:rFonts w:cs="Arial" w:asciiTheme="minorHAnsi" w:hAnsiTheme="minorHAnsi"/>
                <w:lang w:val="en-GB"/>
              </w:rPr>
            </w:pPr>
            <w:r w:rsidRPr="000D4CA6">
              <w:rPr>
                <w:rFonts w:asciiTheme="minorHAnsi" w:hAnsiTheme="minorHAnsi"/>
              </w:rPr>
              <w:t></w:t>
            </w:r>
            <w:r>
              <w:rPr>
                <w:rFonts w:asciiTheme="minorHAnsi" w:hAnsiTheme="minorHAnsi"/>
              </w:rPr>
              <w:t xml:space="preserve">         </w:t>
            </w:r>
          </w:p>
          <w:p w:rsidRPr="000D4CA6" w:rsidR="002A7B38" w:rsidP="00184298" w:rsidRDefault="002A7B38" w14:paraId="4C07731A" w14:textId="0BCD5FBD">
            <w:pPr>
              <w:pStyle w:val="TableText32"/>
              <w:tabs>
                <w:tab w:val="left" w:pos="728"/>
              </w:tabs>
              <w:rPr>
                <w:rFonts w:asciiTheme="minorHAnsi" w:hAnsiTheme="minorHAnsi"/>
              </w:rPr>
            </w:pPr>
            <w:r>
              <w:rPr>
                <w:rFonts w:cs="Arial" w:asciiTheme="minorHAnsi" w:hAnsiTheme="minorHAnsi"/>
                <w:lang w:val="en-GB"/>
              </w:rPr>
              <w:t>Object Identifier</w:t>
            </w:r>
          </w:p>
        </w:tc>
      </w:tr>
      <w:tr w:rsidRPr="000D4CA6" w:rsidR="002A7B38" w:rsidTr="0055721E" w14:paraId="570D49A6" w14:textId="341E532B">
        <w:tc>
          <w:tcPr>
            <w:tcW w:w="2827" w:type="dxa"/>
            <w:gridSpan w:val="4"/>
          </w:tcPr>
          <w:p w:rsidRPr="000D4CA6" w:rsidR="002A7B38" w:rsidP="003C4795" w:rsidRDefault="00260748" w14:paraId="1121C19C" w14:textId="272F7E88">
            <w:pPr>
              <w:pStyle w:val="TableText32"/>
              <w:ind w:right="-1049"/>
              <w:rPr>
                <w:rFonts w:cs="Arial" w:asciiTheme="minorHAnsi" w:hAnsiTheme="minorHAnsi"/>
                <w:lang w:val="en-GB"/>
              </w:rPr>
            </w:pPr>
            <w:r>
              <w:rPr>
                <w:rFonts w:cs="Arial" w:asciiTheme="minorHAnsi" w:hAnsiTheme="minorHAnsi"/>
                <w:lang w:val="en-GB"/>
              </w:rPr>
              <w:t>Namespace</w:t>
            </w:r>
          </w:p>
        </w:tc>
        <w:tc>
          <w:tcPr>
            <w:tcW w:w="6992" w:type="dxa"/>
            <w:gridSpan w:val="3"/>
          </w:tcPr>
          <w:p w:rsidR="002A7B38" w:rsidP="00624786" w:rsidRDefault="002A7B38" w14:paraId="0A69735D" w14:textId="77777777">
            <w:pPr>
              <w:pStyle w:val="TableText32"/>
              <w:rPr>
                <w:rFonts w:cs="Arial" w:asciiTheme="minorHAnsi" w:hAnsiTheme="minorHAnsi"/>
                <w:lang w:val="en-GB"/>
              </w:rPr>
            </w:pPr>
          </w:p>
        </w:tc>
      </w:tr>
    </w:tbl>
    <w:p w:rsidR="000D4CA6" w:rsidP="000D4CA6" w:rsidRDefault="000D4CA6" w14:paraId="0AE2C3BD" w14:textId="77777777"/>
    <w:p w:rsidR="00BF26F8" w:rsidP="00560430" w:rsidRDefault="00BF26F8" w14:paraId="36C0A56D" w14:textId="77777777"/>
    <w:p w:rsidR="00560430" w:rsidP="00560430" w:rsidRDefault="00560430" w14:paraId="271CA72A" w14:textId="7CAC5B08">
      <w:pPr>
        <w:spacing w:after="120"/>
      </w:pPr>
      <w:r>
        <w:t>Letters representing S/4H</w:t>
      </w:r>
      <w:r w:rsidR="0003140B">
        <w:t>ANA</w:t>
      </w:r>
      <w:r>
        <w:t xml:space="preserve"> environment will be part of object names. The table below gives an abbreviation of the </w:t>
      </w:r>
      <w:proofErr w:type="gramStart"/>
      <w:r>
        <w:t>environment</w:t>
      </w:r>
      <w:proofErr w:type="gramEnd"/>
      <w:r>
        <w:t xml:space="preserve"> object reserved to be used</w:t>
      </w:r>
      <w:r w:rsidR="00BF26F8">
        <w:t>.</w:t>
      </w:r>
      <w:r>
        <w:t xml:space="preserve"> </w:t>
      </w:r>
    </w:p>
    <w:p w:rsidR="00214E5C" w:rsidP="00477919" w:rsidRDefault="00214E5C" w14:paraId="03E11722" w14:textId="6940D8F3"/>
    <w:tbl>
      <w:tblPr>
        <w:tblStyle w:val="TableGrid"/>
        <w:tblW w:w="10065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3202"/>
        <w:gridCol w:w="2520"/>
        <w:gridCol w:w="4343"/>
      </w:tblGrid>
      <w:tr w:rsidR="00807D65" w:rsidTr="066FD313" w14:paraId="473B213E" w14:textId="77777777">
        <w:trPr>
          <w:tblHeader/>
        </w:trPr>
        <w:tc>
          <w:tcPr>
            <w:tcW w:w="3202" w:type="dxa"/>
            <w:shd w:val="clear" w:color="auto" w:fill="003C88" w:themeFill="accent3"/>
          </w:tcPr>
          <w:p w:rsidRPr="00FB3F0F" w:rsidR="00807D65" w:rsidP="00741FA8" w:rsidRDefault="002434B9" w14:paraId="34C5CB52" w14:textId="095C6DBA">
            <w:pPr>
              <w:rPr>
                <w:color w:val="FFFFFF" w:themeColor="background1"/>
              </w:rPr>
            </w:pPr>
            <w:r w:rsidRPr="00FB3F0F">
              <w:rPr>
                <w:color w:val="FFFFFF" w:themeColor="background1"/>
              </w:rPr>
              <w:t>Environment</w:t>
            </w:r>
          </w:p>
        </w:tc>
        <w:tc>
          <w:tcPr>
            <w:tcW w:w="2520" w:type="dxa"/>
            <w:shd w:val="clear" w:color="auto" w:fill="003C88" w:themeFill="accent3"/>
          </w:tcPr>
          <w:p w:rsidRPr="00FB3F0F" w:rsidR="00807D65" w:rsidP="00741FA8" w:rsidRDefault="00791817" w14:paraId="2315EA33" w14:textId="35992666">
            <w:pPr>
              <w:rPr>
                <w:color w:val="FFFFFF" w:themeColor="background1"/>
              </w:rPr>
            </w:pPr>
            <w:r w:rsidRPr="00FB3F0F">
              <w:rPr>
                <w:color w:val="FFFFFF" w:themeColor="background1"/>
              </w:rPr>
              <w:t>Identifier</w:t>
            </w:r>
          </w:p>
        </w:tc>
        <w:tc>
          <w:tcPr>
            <w:tcW w:w="4343" w:type="dxa"/>
            <w:shd w:val="clear" w:color="auto" w:fill="003C88" w:themeFill="accent3"/>
          </w:tcPr>
          <w:p w:rsidRPr="00FB3F0F" w:rsidR="00807D65" w:rsidP="00741FA8" w:rsidRDefault="00807D65" w14:paraId="1AC65F1A" w14:textId="24500B36">
            <w:pPr>
              <w:rPr>
                <w:color w:val="FFFFFF" w:themeColor="background1"/>
              </w:rPr>
            </w:pPr>
            <w:r w:rsidRPr="00FB3F0F">
              <w:rPr>
                <w:color w:val="FFFFFF" w:themeColor="background1"/>
              </w:rPr>
              <w:t>Remarks</w:t>
            </w:r>
          </w:p>
        </w:tc>
      </w:tr>
      <w:tr w:rsidR="00807D65" w:rsidTr="066FD313" w14:paraId="7A50D118" w14:textId="77777777">
        <w:tc>
          <w:tcPr>
            <w:tcW w:w="3202" w:type="dxa"/>
          </w:tcPr>
          <w:p w:rsidR="00807D65" w:rsidP="00741FA8" w:rsidRDefault="00807D65" w14:paraId="1B51D87F" w14:textId="064FAD73">
            <w:r>
              <w:t>Cloud</w:t>
            </w:r>
          </w:p>
        </w:tc>
        <w:tc>
          <w:tcPr>
            <w:tcW w:w="2520" w:type="dxa"/>
          </w:tcPr>
          <w:p w:rsidR="00807D65" w:rsidP="00741FA8" w:rsidRDefault="002F475C" w14:paraId="2DEB3197" w14:textId="4D61204C">
            <w:r>
              <w:rPr>
                <w:color w:val="auto"/>
              </w:rPr>
              <w:t>/SHL</w:t>
            </w:r>
            <w:r w:rsidR="00D3514F">
              <w:rPr>
                <w:color w:val="auto"/>
              </w:rPr>
              <w:t>/</w:t>
            </w:r>
          </w:p>
        </w:tc>
        <w:tc>
          <w:tcPr>
            <w:tcW w:w="4343" w:type="dxa"/>
          </w:tcPr>
          <w:p w:rsidR="00807D65" w:rsidP="00741FA8" w:rsidRDefault="00741FA8" w14:paraId="32DA4333" w14:textId="6A5C42E5">
            <w:r>
              <w:t xml:space="preserve">This is a config element. </w:t>
            </w:r>
            <w:r w:rsidR="00BA15E1">
              <w:t xml:space="preserve">Request for each Tenant. </w:t>
            </w:r>
          </w:p>
        </w:tc>
      </w:tr>
      <w:tr w:rsidR="00807D65" w:rsidTr="066FD313" w14:paraId="2161C84D" w14:textId="77777777">
        <w:tc>
          <w:tcPr>
            <w:tcW w:w="3202" w:type="dxa"/>
          </w:tcPr>
          <w:p w:rsidRPr="00886506" w:rsidR="00807D65" w:rsidP="00741FA8" w:rsidRDefault="00672D33" w14:paraId="09727032" w14:textId="66700120">
            <w:pPr>
              <w:rPr>
                <w:color w:val="auto"/>
              </w:rPr>
            </w:pPr>
            <w:proofErr w:type="gramStart"/>
            <w:r w:rsidRPr="00886506">
              <w:rPr>
                <w:color w:val="auto"/>
              </w:rPr>
              <w:t>On-Premise</w:t>
            </w:r>
            <w:proofErr w:type="gramEnd"/>
          </w:p>
        </w:tc>
        <w:tc>
          <w:tcPr>
            <w:tcW w:w="2520" w:type="dxa"/>
          </w:tcPr>
          <w:p w:rsidRPr="00886506" w:rsidR="00807D65" w:rsidP="00741FA8" w:rsidRDefault="002F475C" w14:paraId="0646E5FD" w14:textId="6529706D">
            <w:pPr>
              <w:rPr>
                <w:color w:val="auto"/>
              </w:rPr>
            </w:pPr>
            <w:r>
              <w:rPr>
                <w:color w:val="auto"/>
              </w:rPr>
              <w:t>/SHL</w:t>
            </w:r>
            <w:r w:rsidR="00D3514F">
              <w:rPr>
                <w:color w:val="auto"/>
              </w:rPr>
              <w:t>/</w:t>
            </w:r>
          </w:p>
        </w:tc>
        <w:tc>
          <w:tcPr>
            <w:tcW w:w="4343" w:type="dxa"/>
          </w:tcPr>
          <w:p w:rsidR="00807D65" w:rsidP="00741FA8" w:rsidRDefault="00741FA8" w14:paraId="68F1DABF" w14:textId="54BF0972">
            <w:r>
              <w:t>This needs to be specifically prefixed while creating the custom objects</w:t>
            </w:r>
          </w:p>
        </w:tc>
      </w:tr>
      <w:tr w:rsidR="00476151" w:rsidTr="066FD313" w14:paraId="7DDF8537" w14:textId="77777777">
        <w:tc>
          <w:tcPr>
            <w:tcW w:w="3202" w:type="dxa"/>
          </w:tcPr>
          <w:p w:rsidRPr="00886506" w:rsidR="00476151" w:rsidP="00741FA8" w:rsidRDefault="00476151" w14:paraId="798425D4" w14:textId="2DD2C8ED">
            <w:pPr>
              <w:rPr>
                <w:color w:val="auto"/>
              </w:rPr>
            </w:pPr>
            <w:r>
              <w:rPr>
                <w:color w:val="auto"/>
              </w:rPr>
              <w:t>Downstream</w:t>
            </w:r>
          </w:p>
        </w:tc>
        <w:tc>
          <w:tcPr>
            <w:tcW w:w="2520" w:type="dxa"/>
          </w:tcPr>
          <w:p w:rsidR="00476151" w:rsidP="00741FA8" w:rsidRDefault="00476151" w14:paraId="5DAC4234" w14:textId="58048E0C">
            <w:pPr>
              <w:rPr>
                <w:color w:val="auto"/>
              </w:rPr>
            </w:pPr>
            <w:r>
              <w:rPr>
                <w:color w:val="auto"/>
              </w:rPr>
              <w:t>/DS1/</w:t>
            </w:r>
          </w:p>
        </w:tc>
        <w:tc>
          <w:tcPr>
            <w:tcW w:w="4343" w:type="dxa"/>
          </w:tcPr>
          <w:p w:rsidR="00476151" w:rsidP="00741FA8" w:rsidRDefault="00476151" w14:paraId="3474BF66" w14:textId="1E714B98">
            <w:r>
              <w:t>All Downstream custom developments</w:t>
            </w:r>
          </w:p>
        </w:tc>
      </w:tr>
      <w:tr w:rsidR="00476151" w:rsidTr="066FD313" w14:paraId="35371E64" w14:textId="77777777">
        <w:tc>
          <w:tcPr>
            <w:tcW w:w="3202" w:type="dxa"/>
          </w:tcPr>
          <w:p w:rsidR="00476151" w:rsidP="00741FA8" w:rsidRDefault="00476151" w14:paraId="67AC4B3A" w14:textId="1F851549">
            <w:pPr>
              <w:rPr>
                <w:color w:val="auto"/>
              </w:rPr>
            </w:pPr>
            <w:r>
              <w:rPr>
                <w:color w:val="auto"/>
              </w:rPr>
              <w:t>Chemicals</w:t>
            </w:r>
          </w:p>
        </w:tc>
        <w:tc>
          <w:tcPr>
            <w:tcW w:w="2520" w:type="dxa"/>
          </w:tcPr>
          <w:p w:rsidR="00476151" w:rsidP="00741FA8" w:rsidRDefault="00476151" w14:paraId="57CEE22F" w14:textId="5C529329">
            <w:pPr>
              <w:rPr>
                <w:color w:val="auto"/>
              </w:rPr>
            </w:pPr>
            <w:r>
              <w:rPr>
                <w:color w:val="auto"/>
              </w:rPr>
              <w:t>Z*</w:t>
            </w:r>
          </w:p>
        </w:tc>
        <w:tc>
          <w:tcPr>
            <w:tcW w:w="4343" w:type="dxa"/>
          </w:tcPr>
          <w:p w:rsidR="00476151" w:rsidP="00741FA8" w:rsidRDefault="00476151" w14:paraId="36C8176A" w14:textId="1C11FAEE">
            <w:r>
              <w:t>For all Chemicals custom developments</w:t>
            </w:r>
          </w:p>
        </w:tc>
      </w:tr>
    </w:tbl>
    <w:p w:rsidR="5BCA4D8E" w:rsidRDefault="5BCA4D8E" w14:paraId="5B6DDAAC" w14:textId="78A6B3D8"/>
    <w:p w:rsidR="00F95418" w:rsidP="00054141" w:rsidRDefault="00F95418" w14:paraId="667E5EB3" w14:textId="77777777">
      <w:pPr>
        <w:spacing w:after="120"/>
      </w:pPr>
    </w:p>
    <w:p w:rsidR="00560430" w:rsidP="00054141" w:rsidRDefault="00560430" w14:paraId="5E96DB83" w14:textId="1C543B94">
      <w:pPr>
        <w:spacing w:after="120"/>
      </w:pPr>
      <w:r>
        <w:t xml:space="preserve">The </w:t>
      </w:r>
      <w:proofErr w:type="spellStart"/>
      <w:r>
        <w:t>LoB</w:t>
      </w:r>
      <w:proofErr w:type="spellEnd"/>
      <w:r>
        <w:t xml:space="preserve"> </w:t>
      </w:r>
      <w:r w:rsidR="00054141">
        <w:t>Identifier defines h</w:t>
      </w:r>
      <w:r>
        <w:t xml:space="preserve">ow the program </w:t>
      </w:r>
      <w:r w:rsidR="00054141">
        <w:t>standardization</w:t>
      </w:r>
      <w:r>
        <w:t xml:space="preserve"> is </w:t>
      </w:r>
      <w:proofErr w:type="gramStart"/>
      <w:r>
        <w:t>expressed</w:t>
      </w:r>
      <w:proofErr w:type="gramEnd"/>
      <w:r>
        <w:t xml:space="preserve"> is shown in the table below:</w:t>
      </w:r>
    </w:p>
    <w:tbl>
      <w:tblPr>
        <w:tblStyle w:val="TableGrid"/>
        <w:tblW w:w="10065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3202"/>
        <w:gridCol w:w="2520"/>
        <w:gridCol w:w="4343"/>
      </w:tblGrid>
      <w:tr w:rsidR="00367F73" w:rsidTr="066FD313" w14:paraId="1E1CEE38" w14:textId="77777777">
        <w:trPr>
          <w:tblHeader/>
        </w:trPr>
        <w:tc>
          <w:tcPr>
            <w:tcW w:w="3202" w:type="dxa"/>
            <w:shd w:val="clear" w:color="auto" w:fill="003C88" w:themeFill="accent3"/>
          </w:tcPr>
          <w:p w:rsidRPr="00054141" w:rsidR="00367F73" w:rsidP="008D2FC6" w:rsidRDefault="00367F73" w14:paraId="1FF1543C" w14:textId="62C6E613">
            <w:pPr>
              <w:rPr>
                <w:color w:val="FFFFFF" w:themeColor="background1"/>
              </w:rPr>
            </w:pPr>
            <w:proofErr w:type="spellStart"/>
            <w:r w:rsidRPr="00054141">
              <w:rPr>
                <w:color w:val="FFFFFF" w:themeColor="background1"/>
              </w:rPr>
              <w:t>LoB</w:t>
            </w:r>
            <w:proofErr w:type="spellEnd"/>
            <w:r w:rsidRPr="00054141">
              <w:rPr>
                <w:color w:val="FFFFFF" w:themeColor="background1"/>
              </w:rPr>
              <w:t xml:space="preserve"> </w:t>
            </w:r>
          </w:p>
        </w:tc>
        <w:tc>
          <w:tcPr>
            <w:tcW w:w="2520" w:type="dxa"/>
            <w:shd w:val="clear" w:color="auto" w:fill="003C88" w:themeFill="accent3"/>
          </w:tcPr>
          <w:p w:rsidRPr="00054141" w:rsidR="00367F73" w:rsidP="008D2FC6" w:rsidRDefault="00791817" w14:paraId="083940AA" w14:textId="17026483">
            <w:pPr>
              <w:rPr>
                <w:color w:val="FFFFFF" w:themeColor="background1"/>
              </w:rPr>
            </w:pPr>
            <w:r w:rsidRPr="00054141">
              <w:rPr>
                <w:color w:val="FFFFFF" w:themeColor="background1"/>
              </w:rPr>
              <w:t>Identifier</w:t>
            </w:r>
          </w:p>
        </w:tc>
        <w:tc>
          <w:tcPr>
            <w:tcW w:w="4343" w:type="dxa"/>
            <w:shd w:val="clear" w:color="auto" w:fill="003C88" w:themeFill="accent3"/>
          </w:tcPr>
          <w:p w:rsidRPr="00054141" w:rsidR="00367F73" w:rsidP="008D2FC6" w:rsidRDefault="00367F73" w14:paraId="17727C72" w14:textId="56675643">
            <w:pPr>
              <w:rPr>
                <w:color w:val="FFFFFF" w:themeColor="background1"/>
              </w:rPr>
            </w:pPr>
            <w:r w:rsidRPr="00054141">
              <w:rPr>
                <w:color w:val="FFFFFF" w:themeColor="background1"/>
              </w:rPr>
              <w:t>Remarks</w:t>
            </w:r>
          </w:p>
        </w:tc>
      </w:tr>
      <w:tr w:rsidR="00367F73" w:rsidTr="066FD313" w14:paraId="7E62338E" w14:textId="77777777">
        <w:tc>
          <w:tcPr>
            <w:tcW w:w="3202" w:type="dxa"/>
          </w:tcPr>
          <w:p w:rsidR="00367F73" w:rsidP="008D2FC6" w:rsidRDefault="00367F73" w14:paraId="56EB94C9" w14:textId="0C9195E8">
            <w:r>
              <w:t>Down Stream</w:t>
            </w:r>
          </w:p>
        </w:tc>
        <w:tc>
          <w:tcPr>
            <w:tcW w:w="2520" w:type="dxa"/>
          </w:tcPr>
          <w:p w:rsidR="00367F73" w:rsidP="008D2FC6" w:rsidRDefault="00367F73" w14:paraId="26B7D6EF" w14:textId="05892DD7">
            <w:r>
              <w:t>DS</w:t>
            </w:r>
          </w:p>
        </w:tc>
        <w:tc>
          <w:tcPr>
            <w:tcW w:w="4343" w:type="dxa"/>
          </w:tcPr>
          <w:p w:rsidR="00367F73" w:rsidP="008D2FC6" w:rsidRDefault="005F1FB0" w14:paraId="75BD6896" w14:textId="5AA2FFB3">
            <w:r>
              <w:t>GSAP</w:t>
            </w:r>
          </w:p>
        </w:tc>
      </w:tr>
      <w:tr w:rsidR="00367F73" w:rsidTr="066FD313" w14:paraId="6D4B2992" w14:textId="77777777">
        <w:tc>
          <w:tcPr>
            <w:tcW w:w="3202" w:type="dxa"/>
          </w:tcPr>
          <w:p w:rsidR="00367F73" w:rsidP="008D2FC6" w:rsidRDefault="00367F73" w14:paraId="1860D28A" w14:textId="0C1DECAA">
            <w:r>
              <w:t>Up Stream</w:t>
            </w:r>
          </w:p>
        </w:tc>
        <w:tc>
          <w:tcPr>
            <w:tcW w:w="2520" w:type="dxa"/>
          </w:tcPr>
          <w:p w:rsidR="00367F73" w:rsidP="008D2FC6" w:rsidRDefault="00367F73" w14:paraId="5579A6AA" w14:textId="04B8CD73">
            <w:r>
              <w:t>UP</w:t>
            </w:r>
          </w:p>
        </w:tc>
        <w:tc>
          <w:tcPr>
            <w:tcW w:w="4343" w:type="dxa"/>
          </w:tcPr>
          <w:p w:rsidR="00367F73" w:rsidP="008D2FC6" w:rsidRDefault="00367F73" w14:paraId="36FB99E1" w14:textId="5BA8E15E"/>
        </w:tc>
      </w:tr>
      <w:tr w:rsidR="00367F73" w:rsidTr="066FD313" w14:paraId="7C13E769" w14:textId="77777777">
        <w:tc>
          <w:tcPr>
            <w:tcW w:w="3202" w:type="dxa"/>
          </w:tcPr>
          <w:p w:rsidR="00367F73" w:rsidP="008D2FC6" w:rsidRDefault="00367F73" w14:paraId="35B2B9A9" w14:textId="7AB54171">
            <w:r>
              <w:t>Global Functions</w:t>
            </w:r>
          </w:p>
        </w:tc>
        <w:tc>
          <w:tcPr>
            <w:tcW w:w="2520" w:type="dxa"/>
          </w:tcPr>
          <w:p w:rsidR="00367F73" w:rsidP="008D2FC6" w:rsidRDefault="00367F73" w14:paraId="2489538D" w14:textId="52BA6525">
            <w:r>
              <w:t>GF</w:t>
            </w:r>
          </w:p>
        </w:tc>
        <w:tc>
          <w:tcPr>
            <w:tcW w:w="4343" w:type="dxa"/>
          </w:tcPr>
          <w:p w:rsidR="00367F73" w:rsidP="008D2FC6" w:rsidRDefault="005F1FB0" w14:paraId="435702D1" w14:textId="7D6DA5D8">
            <w:r>
              <w:t>SERP</w:t>
            </w:r>
          </w:p>
        </w:tc>
      </w:tr>
      <w:tr w:rsidR="005F1FB0" w:rsidTr="066FD313" w14:paraId="29811341" w14:textId="77777777">
        <w:tc>
          <w:tcPr>
            <w:tcW w:w="3202" w:type="dxa"/>
          </w:tcPr>
          <w:p w:rsidR="005F1FB0" w:rsidP="008D2FC6" w:rsidRDefault="005F1FB0" w14:paraId="65617220" w14:textId="4082D96A">
            <w:r>
              <w:t>Chemicals</w:t>
            </w:r>
          </w:p>
        </w:tc>
        <w:tc>
          <w:tcPr>
            <w:tcW w:w="2520" w:type="dxa"/>
          </w:tcPr>
          <w:p w:rsidR="005F1FB0" w:rsidP="008D2FC6" w:rsidRDefault="005F1FB0" w14:paraId="66641B27" w14:textId="5E7B2AFD">
            <w:r>
              <w:t>CH</w:t>
            </w:r>
          </w:p>
        </w:tc>
        <w:tc>
          <w:tcPr>
            <w:tcW w:w="4343" w:type="dxa"/>
          </w:tcPr>
          <w:p w:rsidR="005F1FB0" w:rsidP="008D2FC6" w:rsidRDefault="005F1FB0" w14:paraId="297285BB" w14:textId="77777777"/>
        </w:tc>
      </w:tr>
      <w:tr w:rsidR="005F1FB0" w:rsidTr="066FD313" w14:paraId="1550FBF9" w14:textId="77777777">
        <w:tc>
          <w:tcPr>
            <w:tcW w:w="3202" w:type="dxa"/>
          </w:tcPr>
          <w:p w:rsidR="005F1FB0" w:rsidP="008D2FC6" w:rsidRDefault="005F1FB0" w14:paraId="74F47260" w14:textId="051B6EB8">
            <w:r>
              <w:t>Midstream</w:t>
            </w:r>
          </w:p>
        </w:tc>
        <w:tc>
          <w:tcPr>
            <w:tcW w:w="2520" w:type="dxa"/>
          </w:tcPr>
          <w:p w:rsidR="005F1FB0" w:rsidP="008D2FC6" w:rsidRDefault="005F1FB0" w14:paraId="60D4CF8C" w14:textId="4B3A8BAA">
            <w:r>
              <w:t>MD</w:t>
            </w:r>
          </w:p>
        </w:tc>
        <w:tc>
          <w:tcPr>
            <w:tcW w:w="4343" w:type="dxa"/>
          </w:tcPr>
          <w:p w:rsidR="005F1FB0" w:rsidP="008D2FC6" w:rsidRDefault="005F1FB0" w14:paraId="5F2B25AB" w14:textId="5687995D">
            <w:r>
              <w:t>MAUI</w:t>
            </w:r>
          </w:p>
        </w:tc>
      </w:tr>
      <w:tr w:rsidR="005F1FB0" w:rsidTr="066FD313" w14:paraId="77CE404F" w14:textId="77777777">
        <w:tc>
          <w:tcPr>
            <w:tcW w:w="3202" w:type="dxa"/>
          </w:tcPr>
          <w:p w:rsidR="005F1FB0" w:rsidP="008D2FC6" w:rsidRDefault="005F1FB0" w14:paraId="569FCD6D" w14:textId="4101843A">
            <w:r>
              <w:t>Trading</w:t>
            </w:r>
          </w:p>
        </w:tc>
        <w:tc>
          <w:tcPr>
            <w:tcW w:w="2520" w:type="dxa"/>
          </w:tcPr>
          <w:p w:rsidR="005F1FB0" w:rsidP="008D2FC6" w:rsidRDefault="005F1FB0" w14:paraId="4B98A60A" w14:textId="46F8BB47">
            <w:r>
              <w:t>ST</w:t>
            </w:r>
          </w:p>
        </w:tc>
        <w:tc>
          <w:tcPr>
            <w:tcW w:w="4343" w:type="dxa"/>
          </w:tcPr>
          <w:p w:rsidR="005F1FB0" w:rsidP="008D2FC6" w:rsidRDefault="005F1FB0" w14:paraId="3A26A680" w14:textId="03C9B599">
            <w:proofErr w:type="spellStart"/>
            <w:r>
              <w:t>STn</w:t>
            </w:r>
            <w:proofErr w:type="spellEnd"/>
          </w:p>
        </w:tc>
      </w:tr>
      <w:tr w:rsidR="005F1FB0" w:rsidTr="066FD313" w14:paraId="6CDFFBA3" w14:textId="77777777">
        <w:tc>
          <w:tcPr>
            <w:tcW w:w="3202" w:type="dxa"/>
          </w:tcPr>
          <w:p w:rsidR="005F1FB0" w:rsidP="008D2FC6" w:rsidRDefault="005F1FB0" w14:paraId="12F88E02" w14:textId="5E90EDC3">
            <w:r>
              <w:t>TSAP</w:t>
            </w:r>
          </w:p>
        </w:tc>
        <w:tc>
          <w:tcPr>
            <w:tcW w:w="2520" w:type="dxa"/>
          </w:tcPr>
          <w:p w:rsidR="005F1FB0" w:rsidP="008D2FC6" w:rsidRDefault="005F1FB0" w14:paraId="646C9381" w14:textId="4C14CA68">
            <w:r>
              <w:t>TS</w:t>
            </w:r>
          </w:p>
        </w:tc>
        <w:tc>
          <w:tcPr>
            <w:tcW w:w="4343" w:type="dxa"/>
          </w:tcPr>
          <w:p w:rsidR="005F1FB0" w:rsidP="008D2FC6" w:rsidRDefault="005F1FB0" w14:paraId="34639F38" w14:textId="76F7D695"/>
        </w:tc>
      </w:tr>
      <w:tr w:rsidR="00D3514F" w:rsidTr="066FD313" w14:paraId="531C6006" w14:textId="77777777">
        <w:tc>
          <w:tcPr>
            <w:tcW w:w="3202" w:type="dxa"/>
          </w:tcPr>
          <w:p w:rsidR="00D3514F" w:rsidP="008D2FC6" w:rsidRDefault="00D3514F" w14:paraId="01B42518" w14:textId="5C4591AF">
            <w:r>
              <w:t>Cross Business</w:t>
            </w:r>
          </w:p>
        </w:tc>
        <w:tc>
          <w:tcPr>
            <w:tcW w:w="2520" w:type="dxa"/>
          </w:tcPr>
          <w:p w:rsidR="00D3514F" w:rsidP="008D2FC6" w:rsidRDefault="00D3514F" w14:paraId="76FFBEB1" w14:textId="45F14FF8">
            <w:r>
              <w:t>XB</w:t>
            </w:r>
          </w:p>
        </w:tc>
        <w:tc>
          <w:tcPr>
            <w:tcW w:w="4343" w:type="dxa"/>
          </w:tcPr>
          <w:p w:rsidR="00D3514F" w:rsidP="008D2FC6" w:rsidRDefault="00D3514F" w14:paraId="4C437640" w14:textId="52193B03">
            <w:r>
              <w:t>Applicable for majority of</w:t>
            </w:r>
            <w:r w:rsidR="00F73F59">
              <w:t xml:space="preserve"> </w:t>
            </w:r>
            <w:r>
              <w:t>objects</w:t>
            </w:r>
          </w:p>
        </w:tc>
      </w:tr>
    </w:tbl>
    <w:p w:rsidR="5BCA4D8E" w:rsidRDefault="5BCA4D8E" w14:paraId="38C3468F" w14:textId="5FA44DA4"/>
    <w:p w:rsidR="00054141" w:rsidP="00477919" w:rsidRDefault="00054141" w14:paraId="0ACCC7DB" w14:textId="6D1BCDDC"/>
    <w:p w:rsidR="00054141" w:rsidP="00054141" w:rsidRDefault="00054141" w14:paraId="5EB55EB1" w14:textId="7AED8B3C">
      <w:pPr>
        <w:spacing w:after="120"/>
      </w:pPr>
      <w:bookmarkStart w:name="_Hlk23235194" w:id="22"/>
      <w:r>
        <w:t>Letters representing S/4H</w:t>
      </w:r>
      <w:r w:rsidR="007B7FCD">
        <w:t>ANA</w:t>
      </w:r>
      <w:r>
        <w:t xml:space="preserve"> application modules will be part of object names. The table below gives an abbreviation of the application modules to be used</w:t>
      </w:r>
      <w:r w:rsidR="00BF26F8">
        <w:t>.</w:t>
      </w:r>
      <w:r>
        <w:t xml:space="preserve"> </w:t>
      </w:r>
      <w:bookmarkEnd w:id="22"/>
    </w:p>
    <w:tbl>
      <w:tblPr>
        <w:tblStyle w:val="TableGrid"/>
        <w:tblW w:w="10065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3202"/>
        <w:gridCol w:w="2520"/>
        <w:gridCol w:w="4343"/>
      </w:tblGrid>
      <w:tr w:rsidR="002434B9" w:rsidTr="5BCA4D8E" w14:paraId="5F44BB62" w14:textId="77777777">
        <w:trPr>
          <w:tblHeader/>
        </w:trPr>
        <w:tc>
          <w:tcPr>
            <w:tcW w:w="3202" w:type="dxa"/>
            <w:shd w:val="clear" w:color="auto" w:fill="003C88" w:themeFill="accent3"/>
          </w:tcPr>
          <w:p w:rsidRPr="00054141" w:rsidR="002434B9" w:rsidP="00CF299A" w:rsidRDefault="002434B9" w14:paraId="4E54DFC5" w14:textId="6C2C5C36">
            <w:pPr>
              <w:rPr>
                <w:color w:val="FFFFFF" w:themeColor="background1"/>
              </w:rPr>
            </w:pPr>
            <w:r w:rsidRPr="00054141">
              <w:rPr>
                <w:color w:val="FFFFFF" w:themeColor="background1"/>
              </w:rPr>
              <w:t>SAP Module</w:t>
            </w:r>
          </w:p>
        </w:tc>
        <w:tc>
          <w:tcPr>
            <w:tcW w:w="2520" w:type="dxa"/>
            <w:shd w:val="clear" w:color="auto" w:fill="003C88" w:themeFill="accent3"/>
          </w:tcPr>
          <w:p w:rsidRPr="00054141" w:rsidR="002434B9" w:rsidP="00CF299A" w:rsidRDefault="00791817" w14:paraId="291973A4" w14:textId="1FBC7BC5">
            <w:pPr>
              <w:rPr>
                <w:color w:val="FFFFFF" w:themeColor="background1"/>
              </w:rPr>
            </w:pPr>
            <w:r w:rsidRPr="00054141">
              <w:rPr>
                <w:color w:val="FFFFFF" w:themeColor="background1"/>
              </w:rPr>
              <w:t>Identifier</w:t>
            </w:r>
          </w:p>
        </w:tc>
        <w:tc>
          <w:tcPr>
            <w:tcW w:w="4343" w:type="dxa"/>
            <w:shd w:val="clear" w:color="auto" w:fill="003C88" w:themeFill="accent3"/>
          </w:tcPr>
          <w:p w:rsidRPr="00054141" w:rsidR="002434B9" w:rsidP="00CF299A" w:rsidRDefault="002434B9" w14:paraId="507623B5" w14:textId="5565252D">
            <w:pPr>
              <w:rPr>
                <w:color w:val="FFFFFF" w:themeColor="background1"/>
              </w:rPr>
            </w:pPr>
            <w:r w:rsidRPr="00054141">
              <w:rPr>
                <w:color w:val="FFFFFF" w:themeColor="background1"/>
              </w:rPr>
              <w:t>Remarks</w:t>
            </w:r>
          </w:p>
        </w:tc>
      </w:tr>
      <w:tr w:rsidR="002434B9" w:rsidTr="5BCA4D8E" w14:paraId="63F1A7CC" w14:textId="77777777">
        <w:tc>
          <w:tcPr>
            <w:tcW w:w="3202" w:type="dxa"/>
            <w:vAlign w:val="bottom"/>
          </w:tcPr>
          <w:p w:rsidR="002434B9" w:rsidP="002434B9" w:rsidRDefault="002434B9" w14:paraId="6AD57644" w14:textId="3CB31468">
            <w:r>
              <w:t>Asset Management</w:t>
            </w:r>
          </w:p>
        </w:tc>
        <w:tc>
          <w:tcPr>
            <w:tcW w:w="2520" w:type="dxa"/>
            <w:vAlign w:val="bottom"/>
          </w:tcPr>
          <w:p w:rsidR="002434B9" w:rsidP="002434B9" w:rsidRDefault="002434B9" w14:paraId="1A26FC7A" w14:textId="28F57C92">
            <w:r w:rsidRPr="002434B9">
              <w:t>AM</w:t>
            </w:r>
          </w:p>
        </w:tc>
        <w:tc>
          <w:tcPr>
            <w:tcW w:w="4343" w:type="dxa"/>
          </w:tcPr>
          <w:p w:rsidR="002434B9" w:rsidP="002434B9" w:rsidRDefault="002434B9" w14:paraId="64B08BD7" w14:textId="77777777"/>
        </w:tc>
      </w:tr>
      <w:tr w:rsidR="002434B9" w:rsidTr="5BCA4D8E" w14:paraId="16BD99D1" w14:textId="77777777">
        <w:tc>
          <w:tcPr>
            <w:tcW w:w="3202" w:type="dxa"/>
            <w:vAlign w:val="bottom"/>
          </w:tcPr>
          <w:p w:rsidR="002434B9" w:rsidP="002434B9" w:rsidRDefault="002434B9" w14:paraId="48BF1E24" w14:textId="60476DE1">
            <w:r>
              <w:t>Basis Components</w:t>
            </w:r>
          </w:p>
        </w:tc>
        <w:tc>
          <w:tcPr>
            <w:tcW w:w="2520" w:type="dxa"/>
            <w:vAlign w:val="bottom"/>
          </w:tcPr>
          <w:p w:rsidR="002434B9" w:rsidP="002434B9" w:rsidRDefault="002434B9" w14:paraId="66F42D88" w14:textId="6CB8C3CE">
            <w:r w:rsidRPr="002434B9">
              <w:t>BC</w:t>
            </w:r>
          </w:p>
        </w:tc>
        <w:tc>
          <w:tcPr>
            <w:tcW w:w="4343" w:type="dxa"/>
          </w:tcPr>
          <w:p w:rsidR="002434B9" w:rsidP="002434B9" w:rsidRDefault="002434B9" w14:paraId="4083AE2C" w14:textId="77777777"/>
        </w:tc>
      </w:tr>
      <w:tr w:rsidR="002434B9" w:rsidTr="5BCA4D8E" w14:paraId="5412FBF6" w14:textId="77777777">
        <w:tc>
          <w:tcPr>
            <w:tcW w:w="3202" w:type="dxa"/>
            <w:vAlign w:val="bottom"/>
          </w:tcPr>
          <w:p w:rsidR="002434B9" w:rsidP="002434B9" w:rsidRDefault="002434B9" w14:paraId="02C29383" w14:textId="56D9A9D1">
            <w:r>
              <w:t>Business Warehouse</w:t>
            </w:r>
          </w:p>
        </w:tc>
        <w:tc>
          <w:tcPr>
            <w:tcW w:w="2520" w:type="dxa"/>
            <w:vAlign w:val="bottom"/>
          </w:tcPr>
          <w:p w:rsidR="002434B9" w:rsidP="002434B9" w:rsidRDefault="002434B9" w14:paraId="7DA1BEFC" w14:textId="073C9CB7">
            <w:r w:rsidRPr="002434B9">
              <w:t>BW</w:t>
            </w:r>
          </w:p>
        </w:tc>
        <w:tc>
          <w:tcPr>
            <w:tcW w:w="4343" w:type="dxa"/>
          </w:tcPr>
          <w:p w:rsidR="002434B9" w:rsidP="002434B9" w:rsidRDefault="002434B9" w14:paraId="4128C4CE" w14:textId="77777777"/>
        </w:tc>
      </w:tr>
      <w:tr w:rsidR="002434B9" w:rsidTr="5BCA4D8E" w14:paraId="74B70C80" w14:textId="77777777">
        <w:tc>
          <w:tcPr>
            <w:tcW w:w="3202" w:type="dxa"/>
            <w:vAlign w:val="bottom"/>
          </w:tcPr>
          <w:p w:rsidR="002434B9" w:rsidP="002434B9" w:rsidRDefault="002434B9" w14:paraId="69A5E831" w14:textId="4326652C">
            <w:r w:rsidRPr="002434B9">
              <w:t>Controlling</w:t>
            </w:r>
          </w:p>
        </w:tc>
        <w:tc>
          <w:tcPr>
            <w:tcW w:w="2520" w:type="dxa"/>
            <w:vAlign w:val="bottom"/>
          </w:tcPr>
          <w:p w:rsidR="002434B9" w:rsidP="002434B9" w:rsidRDefault="002434B9" w14:paraId="1CC981F6" w14:textId="3B54DB18">
            <w:r w:rsidRPr="002434B9">
              <w:t>CO</w:t>
            </w:r>
          </w:p>
        </w:tc>
        <w:tc>
          <w:tcPr>
            <w:tcW w:w="4343" w:type="dxa"/>
          </w:tcPr>
          <w:p w:rsidR="002434B9" w:rsidP="002434B9" w:rsidRDefault="002434B9" w14:paraId="798B6BE4" w14:textId="77777777"/>
        </w:tc>
      </w:tr>
      <w:tr w:rsidR="002434B9" w:rsidTr="5BCA4D8E" w14:paraId="3110A5D6" w14:textId="77777777">
        <w:tc>
          <w:tcPr>
            <w:tcW w:w="3202" w:type="dxa"/>
            <w:vAlign w:val="bottom"/>
          </w:tcPr>
          <w:p w:rsidR="002434B9" w:rsidP="002434B9" w:rsidRDefault="002434B9" w14:paraId="5CCEE472" w14:textId="3BD1EAAF">
            <w:r>
              <w:t>Customer</w:t>
            </w:r>
            <w:r w:rsidR="7A44C632">
              <w:t xml:space="preserve"> </w:t>
            </w:r>
            <w:r>
              <w:t>Relationship Management</w:t>
            </w:r>
          </w:p>
        </w:tc>
        <w:tc>
          <w:tcPr>
            <w:tcW w:w="2520" w:type="dxa"/>
            <w:vAlign w:val="bottom"/>
          </w:tcPr>
          <w:p w:rsidR="002434B9" w:rsidP="002434B9" w:rsidRDefault="002434B9" w14:paraId="081ECE45" w14:textId="4165ED8D">
            <w:r w:rsidRPr="002434B9">
              <w:t>CRM</w:t>
            </w:r>
          </w:p>
        </w:tc>
        <w:tc>
          <w:tcPr>
            <w:tcW w:w="4343" w:type="dxa"/>
          </w:tcPr>
          <w:p w:rsidR="002434B9" w:rsidP="002434B9" w:rsidRDefault="002434B9" w14:paraId="20DBF347" w14:textId="77777777"/>
        </w:tc>
      </w:tr>
      <w:tr w:rsidR="002434B9" w:rsidTr="5BCA4D8E" w14:paraId="4DD3AD4D" w14:textId="77777777">
        <w:tc>
          <w:tcPr>
            <w:tcW w:w="3202" w:type="dxa"/>
            <w:vAlign w:val="bottom"/>
          </w:tcPr>
          <w:p w:rsidR="002434B9" w:rsidP="002434B9" w:rsidRDefault="002434B9" w14:paraId="5F28404C" w14:textId="41CD0A7B">
            <w:proofErr w:type="gramStart"/>
            <w:r>
              <w:t>Environment</w:t>
            </w:r>
            <w:proofErr w:type="gramEnd"/>
            <w:r>
              <w:t xml:space="preserve"> Health and Safety</w:t>
            </w:r>
          </w:p>
        </w:tc>
        <w:tc>
          <w:tcPr>
            <w:tcW w:w="2520" w:type="dxa"/>
            <w:vAlign w:val="bottom"/>
          </w:tcPr>
          <w:p w:rsidR="002434B9" w:rsidP="002434B9" w:rsidRDefault="002434B9" w14:paraId="26378C70" w14:textId="7E571F26">
            <w:r w:rsidRPr="002434B9">
              <w:t>EHS</w:t>
            </w:r>
          </w:p>
        </w:tc>
        <w:tc>
          <w:tcPr>
            <w:tcW w:w="4343" w:type="dxa"/>
          </w:tcPr>
          <w:p w:rsidR="002434B9" w:rsidP="002434B9" w:rsidRDefault="002434B9" w14:paraId="3C135C96" w14:textId="77777777"/>
        </w:tc>
      </w:tr>
      <w:tr w:rsidR="003932AF" w:rsidTr="5BCA4D8E" w14:paraId="426A8D4B" w14:textId="77777777">
        <w:tc>
          <w:tcPr>
            <w:tcW w:w="3202" w:type="dxa"/>
            <w:vAlign w:val="bottom"/>
          </w:tcPr>
          <w:p w:rsidRPr="002434B9" w:rsidR="003932AF" w:rsidP="002434B9" w:rsidRDefault="00190B96" w14:paraId="1D1AC8E0" w14:textId="4E6EDE5D">
            <w:r>
              <w:t>Hydrocarbon Management</w:t>
            </w:r>
          </w:p>
        </w:tc>
        <w:tc>
          <w:tcPr>
            <w:tcW w:w="2520" w:type="dxa"/>
            <w:vAlign w:val="bottom"/>
          </w:tcPr>
          <w:p w:rsidRPr="002434B9" w:rsidR="003932AF" w:rsidP="002434B9" w:rsidRDefault="00190B96" w14:paraId="2798F2D9" w14:textId="23507A81">
            <w:r>
              <w:t>HM</w:t>
            </w:r>
          </w:p>
        </w:tc>
        <w:tc>
          <w:tcPr>
            <w:tcW w:w="4343" w:type="dxa"/>
          </w:tcPr>
          <w:p w:rsidR="003932AF" w:rsidP="002434B9" w:rsidRDefault="003932AF" w14:paraId="31A92E86" w14:textId="77777777"/>
        </w:tc>
      </w:tr>
      <w:tr w:rsidR="002434B9" w:rsidTr="5BCA4D8E" w14:paraId="629B9CE9" w14:textId="77777777">
        <w:tc>
          <w:tcPr>
            <w:tcW w:w="3202" w:type="dxa"/>
            <w:vAlign w:val="bottom"/>
          </w:tcPr>
          <w:p w:rsidR="002434B9" w:rsidP="002434B9" w:rsidRDefault="002434B9" w14:paraId="7620D75D" w14:textId="4B8173B9">
            <w:r w:rsidRPr="002434B9">
              <w:t>Enterprise Portal</w:t>
            </w:r>
          </w:p>
        </w:tc>
        <w:tc>
          <w:tcPr>
            <w:tcW w:w="2520" w:type="dxa"/>
            <w:vAlign w:val="bottom"/>
          </w:tcPr>
          <w:p w:rsidR="002434B9" w:rsidP="002434B9" w:rsidRDefault="002434B9" w14:paraId="64F30D75" w14:textId="6F52E857">
            <w:r w:rsidRPr="002434B9">
              <w:t>EP</w:t>
            </w:r>
          </w:p>
        </w:tc>
        <w:tc>
          <w:tcPr>
            <w:tcW w:w="4343" w:type="dxa"/>
          </w:tcPr>
          <w:p w:rsidR="002434B9" w:rsidP="002434B9" w:rsidRDefault="002434B9" w14:paraId="5B583950" w14:textId="77777777"/>
        </w:tc>
      </w:tr>
      <w:tr w:rsidR="002434B9" w:rsidTr="5BCA4D8E" w14:paraId="724545E6" w14:textId="77777777">
        <w:tc>
          <w:tcPr>
            <w:tcW w:w="3202" w:type="dxa"/>
            <w:vAlign w:val="bottom"/>
          </w:tcPr>
          <w:p w:rsidR="002434B9" w:rsidP="002434B9" w:rsidRDefault="002434B9" w14:paraId="2F9A700D" w14:textId="404163B6">
            <w:r w:rsidRPr="002434B9">
              <w:t>Financial Accounting</w:t>
            </w:r>
          </w:p>
        </w:tc>
        <w:tc>
          <w:tcPr>
            <w:tcW w:w="2520" w:type="dxa"/>
            <w:vAlign w:val="bottom"/>
          </w:tcPr>
          <w:p w:rsidR="002434B9" w:rsidP="002434B9" w:rsidRDefault="002434B9" w14:paraId="52C9719F" w14:textId="5AA85567">
            <w:r w:rsidRPr="002434B9">
              <w:t>FI</w:t>
            </w:r>
          </w:p>
        </w:tc>
        <w:tc>
          <w:tcPr>
            <w:tcW w:w="4343" w:type="dxa"/>
          </w:tcPr>
          <w:p w:rsidR="002434B9" w:rsidP="002434B9" w:rsidRDefault="002434B9" w14:paraId="1518C4DE" w14:textId="77777777"/>
        </w:tc>
      </w:tr>
      <w:tr w:rsidR="002434B9" w:rsidTr="5BCA4D8E" w14:paraId="30178F64" w14:textId="77777777">
        <w:tc>
          <w:tcPr>
            <w:tcW w:w="3202" w:type="dxa"/>
            <w:vAlign w:val="bottom"/>
          </w:tcPr>
          <w:p w:rsidR="002434B9" w:rsidP="002434B9" w:rsidRDefault="002434B9" w14:paraId="183C6F8B" w14:textId="279B1F5A">
            <w:r w:rsidRPr="002434B9">
              <w:t>Human Resources</w:t>
            </w:r>
          </w:p>
        </w:tc>
        <w:tc>
          <w:tcPr>
            <w:tcW w:w="2520" w:type="dxa"/>
            <w:vAlign w:val="bottom"/>
          </w:tcPr>
          <w:p w:rsidR="002434B9" w:rsidP="002434B9" w:rsidRDefault="002434B9" w14:paraId="618FD6D9" w14:textId="06E13DBE">
            <w:r w:rsidRPr="002434B9">
              <w:t>HR</w:t>
            </w:r>
          </w:p>
        </w:tc>
        <w:tc>
          <w:tcPr>
            <w:tcW w:w="4343" w:type="dxa"/>
          </w:tcPr>
          <w:p w:rsidR="002434B9" w:rsidP="002434B9" w:rsidRDefault="002434B9" w14:paraId="66323B3D" w14:textId="77777777"/>
        </w:tc>
      </w:tr>
      <w:tr w:rsidR="002434B9" w:rsidTr="5BCA4D8E" w14:paraId="1EE67A64" w14:textId="77777777">
        <w:tc>
          <w:tcPr>
            <w:tcW w:w="3202" w:type="dxa"/>
            <w:vAlign w:val="bottom"/>
          </w:tcPr>
          <w:p w:rsidR="002434B9" w:rsidP="002434B9" w:rsidRDefault="002434B9" w14:paraId="52B17224" w14:textId="050E7832">
            <w:r w:rsidRPr="002434B9">
              <w:t>Master Data Management</w:t>
            </w:r>
          </w:p>
        </w:tc>
        <w:tc>
          <w:tcPr>
            <w:tcW w:w="2520" w:type="dxa"/>
            <w:vAlign w:val="bottom"/>
          </w:tcPr>
          <w:p w:rsidR="002434B9" w:rsidP="002434B9" w:rsidRDefault="002434B9" w14:paraId="7C74B3EE" w14:textId="0A0A5607">
            <w:r w:rsidRPr="002434B9">
              <w:t>MDM</w:t>
            </w:r>
          </w:p>
        </w:tc>
        <w:tc>
          <w:tcPr>
            <w:tcW w:w="4343" w:type="dxa"/>
          </w:tcPr>
          <w:p w:rsidR="002434B9" w:rsidP="002434B9" w:rsidRDefault="002434B9" w14:paraId="24279E09" w14:textId="77777777"/>
        </w:tc>
      </w:tr>
      <w:tr w:rsidR="002434B9" w:rsidTr="5BCA4D8E" w14:paraId="1D706AAB" w14:textId="77777777">
        <w:tc>
          <w:tcPr>
            <w:tcW w:w="3202" w:type="dxa"/>
            <w:vAlign w:val="bottom"/>
          </w:tcPr>
          <w:p w:rsidR="002434B9" w:rsidP="002434B9" w:rsidRDefault="002434B9" w14:paraId="5618A545" w14:textId="1725C7FF">
            <w:r w:rsidRPr="002434B9">
              <w:t>Materials Management</w:t>
            </w:r>
          </w:p>
        </w:tc>
        <w:tc>
          <w:tcPr>
            <w:tcW w:w="2520" w:type="dxa"/>
            <w:vAlign w:val="bottom"/>
          </w:tcPr>
          <w:p w:rsidR="002434B9" w:rsidP="002434B9" w:rsidRDefault="002434B9" w14:paraId="0A89334B" w14:textId="49930044">
            <w:r w:rsidRPr="002434B9">
              <w:t>MM</w:t>
            </w:r>
          </w:p>
        </w:tc>
        <w:tc>
          <w:tcPr>
            <w:tcW w:w="4343" w:type="dxa"/>
          </w:tcPr>
          <w:p w:rsidR="002434B9" w:rsidP="002434B9" w:rsidRDefault="002434B9" w14:paraId="4C8174F3" w14:textId="77777777"/>
        </w:tc>
      </w:tr>
      <w:tr w:rsidR="002434B9" w:rsidTr="5BCA4D8E" w14:paraId="4FFFC89F" w14:textId="77777777">
        <w:tc>
          <w:tcPr>
            <w:tcW w:w="3202" w:type="dxa"/>
            <w:vAlign w:val="bottom"/>
          </w:tcPr>
          <w:p w:rsidR="002434B9" w:rsidP="002434B9" w:rsidRDefault="002434B9" w14:paraId="271CDB9C" w14:textId="073175B7">
            <w:r w:rsidRPr="002434B9">
              <w:t>Plant Lifecycle Management</w:t>
            </w:r>
          </w:p>
        </w:tc>
        <w:tc>
          <w:tcPr>
            <w:tcW w:w="2520" w:type="dxa"/>
            <w:vAlign w:val="bottom"/>
          </w:tcPr>
          <w:p w:rsidR="002434B9" w:rsidP="002434B9" w:rsidRDefault="002434B9" w14:paraId="1921AD7E" w14:textId="0FAA9C52">
            <w:r w:rsidRPr="002434B9">
              <w:t>PLM</w:t>
            </w:r>
          </w:p>
        </w:tc>
        <w:tc>
          <w:tcPr>
            <w:tcW w:w="4343" w:type="dxa"/>
          </w:tcPr>
          <w:p w:rsidR="002434B9" w:rsidP="002434B9" w:rsidRDefault="002434B9" w14:paraId="3C0968A1" w14:textId="77777777"/>
        </w:tc>
      </w:tr>
      <w:tr w:rsidR="002434B9" w:rsidTr="5BCA4D8E" w14:paraId="1607C7D7" w14:textId="77777777">
        <w:tc>
          <w:tcPr>
            <w:tcW w:w="3202" w:type="dxa"/>
            <w:vAlign w:val="bottom"/>
          </w:tcPr>
          <w:p w:rsidR="002434B9" w:rsidP="002434B9" w:rsidRDefault="002434B9" w14:paraId="58986C45" w14:textId="0F7D9D4A">
            <w:r w:rsidRPr="002434B9">
              <w:t>Project Systems</w:t>
            </w:r>
          </w:p>
        </w:tc>
        <w:tc>
          <w:tcPr>
            <w:tcW w:w="2520" w:type="dxa"/>
            <w:vAlign w:val="bottom"/>
          </w:tcPr>
          <w:p w:rsidR="002434B9" w:rsidP="002434B9" w:rsidRDefault="002434B9" w14:paraId="6A7E80E9" w14:textId="1F3BAF90">
            <w:r w:rsidRPr="002434B9">
              <w:t>PS</w:t>
            </w:r>
          </w:p>
        </w:tc>
        <w:tc>
          <w:tcPr>
            <w:tcW w:w="4343" w:type="dxa"/>
          </w:tcPr>
          <w:p w:rsidR="002434B9" w:rsidP="002434B9" w:rsidRDefault="002434B9" w14:paraId="12244F6D" w14:textId="77777777"/>
        </w:tc>
      </w:tr>
      <w:tr w:rsidR="002434B9" w:rsidTr="5BCA4D8E" w14:paraId="28B9850B" w14:textId="77777777">
        <w:tc>
          <w:tcPr>
            <w:tcW w:w="3202" w:type="dxa"/>
            <w:vAlign w:val="bottom"/>
          </w:tcPr>
          <w:p w:rsidR="002434B9" w:rsidP="002434B9" w:rsidRDefault="002434B9" w14:paraId="1DD49425" w14:textId="6107CF03">
            <w:r w:rsidRPr="002434B9">
              <w:t>Quality Management</w:t>
            </w:r>
          </w:p>
        </w:tc>
        <w:tc>
          <w:tcPr>
            <w:tcW w:w="2520" w:type="dxa"/>
            <w:vAlign w:val="bottom"/>
          </w:tcPr>
          <w:p w:rsidR="002434B9" w:rsidP="002434B9" w:rsidRDefault="002434B9" w14:paraId="7F440EE7" w14:textId="4FCADC83">
            <w:r w:rsidRPr="002434B9">
              <w:t>QM</w:t>
            </w:r>
          </w:p>
        </w:tc>
        <w:tc>
          <w:tcPr>
            <w:tcW w:w="4343" w:type="dxa"/>
          </w:tcPr>
          <w:p w:rsidR="002434B9" w:rsidP="002434B9" w:rsidRDefault="002434B9" w14:paraId="70FCAE59" w14:textId="77777777"/>
        </w:tc>
      </w:tr>
      <w:tr w:rsidR="002434B9" w:rsidTr="5BCA4D8E" w14:paraId="3BCAB202" w14:textId="77777777">
        <w:tc>
          <w:tcPr>
            <w:tcW w:w="3202" w:type="dxa"/>
            <w:vAlign w:val="bottom"/>
          </w:tcPr>
          <w:p w:rsidR="002434B9" w:rsidP="002434B9" w:rsidRDefault="002434B9" w14:paraId="21791898" w14:textId="039D8999">
            <w:r w:rsidRPr="002434B9">
              <w:t>Sales and Distribution</w:t>
            </w:r>
          </w:p>
        </w:tc>
        <w:tc>
          <w:tcPr>
            <w:tcW w:w="2520" w:type="dxa"/>
            <w:vAlign w:val="bottom"/>
          </w:tcPr>
          <w:p w:rsidR="002434B9" w:rsidP="002434B9" w:rsidRDefault="002434B9" w14:paraId="3DB1347E" w14:textId="347A6615">
            <w:r w:rsidRPr="002434B9">
              <w:t>SD</w:t>
            </w:r>
          </w:p>
        </w:tc>
        <w:tc>
          <w:tcPr>
            <w:tcW w:w="4343" w:type="dxa"/>
          </w:tcPr>
          <w:p w:rsidR="002434B9" w:rsidP="002434B9" w:rsidRDefault="002434B9" w14:paraId="5237A53B" w14:textId="77777777"/>
        </w:tc>
      </w:tr>
      <w:tr w:rsidR="002434B9" w:rsidTr="5BCA4D8E" w14:paraId="357EF113" w14:textId="77777777">
        <w:tc>
          <w:tcPr>
            <w:tcW w:w="3202" w:type="dxa"/>
            <w:vAlign w:val="bottom"/>
          </w:tcPr>
          <w:p w:rsidR="002434B9" w:rsidP="002434B9" w:rsidRDefault="002434B9" w14:paraId="63BD9F55" w14:textId="4DB46E73">
            <w:r w:rsidRPr="002434B9">
              <w:t>Strategic Enterprise Management</w:t>
            </w:r>
          </w:p>
        </w:tc>
        <w:tc>
          <w:tcPr>
            <w:tcW w:w="2520" w:type="dxa"/>
            <w:vAlign w:val="bottom"/>
          </w:tcPr>
          <w:p w:rsidR="002434B9" w:rsidP="002434B9" w:rsidRDefault="002434B9" w14:paraId="7C967A29" w14:textId="56AAFAF6">
            <w:r w:rsidRPr="002434B9">
              <w:t>SEM</w:t>
            </w:r>
          </w:p>
        </w:tc>
        <w:tc>
          <w:tcPr>
            <w:tcW w:w="4343" w:type="dxa"/>
          </w:tcPr>
          <w:p w:rsidR="002434B9" w:rsidP="002434B9" w:rsidRDefault="002434B9" w14:paraId="33D96185" w14:textId="77777777"/>
        </w:tc>
      </w:tr>
      <w:tr w:rsidR="002434B9" w:rsidTr="5BCA4D8E" w14:paraId="578FAA09" w14:textId="77777777">
        <w:tc>
          <w:tcPr>
            <w:tcW w:w="3202" w:type="dxa"/>
            <w:vAlign w:val="bottom"/>
          </w:tcPr>
          <w:p w:rsidR="002434B9" w:rsidP="002434B9" w:rsidRDefault="002434B9" w14:paraId="70B92576" w14:textId="1DFE10A4">
            <w:r w:rsidRPr="002434B9">
              <w:t>Solution Manager</w:t>
            </w:r>
          </w:p>
        </w:tc>
        <w:tc>
          <w:tcPr>
            <w:tcW w:w="2520" w:type="dxa"/>
            <w:vAlign w:val="bottom"/>
          </w:tcPr>
          <w:p w:rsidR="002434B9" w:rsidP="002434B9" w:rsidRDefault="002434B9" w14:paraId="09DF101D" w14:textId="786A8635">
            <w:r w:rsidRPr="002434B9">
              <w:t>SM</w:t>
            </w:r>
          </w:p>
        </w:tc>
        <w:tc>
          <w:tcPr>
            <w:tcW w:w="4343" w:type="dxa"/>
          </w:tcPr>
          <w:p w:rsidR="002434B9" w:rsidP="002434B9" w:rsidRDefault="002434B9" w14:paraId="4D79DFE8" w14:textId="77777777"/>
        </w:tc>
      </w:tr>
      <w:tr w:rsidR="002434B9" w:rsidTr="5BCA4D8E" w14:paraId="463A57CC" w14:textId="77777777">
        <w:tc>
          <w:tcPr>
            <w:tcW w:w="3202" w:type="dxa"/>
            <w:vAlign w:val="bottom"/>
          </w:tcPr>
          <w:p w:rsidR="002434B9" w:rsidP="002434B9" w:rsidRDefault="002434B9" w14:paraId="168E6EEB" w14:textId="36D11568">
            <w:r w:rsidRPr="002434B9">
              <w:t>Supplier Relationship Management</w:t>
            </w:r>
          </w:p>
        </w:tc>
        <w:tc>
          <w:tcPr>
            <w:tcW w:w="2520" w:type="dxa"/>
            <w:vAlign w:val="bottom"/>
          </w:tcPr>
          <w:p w:rsidR="002434B9" w:rsidP="002434B9" w:rsidRDefault="002434B9" w14:paraId="7141FC91" w14:textId="29AB8D1A">
            <w:r w:rsidRPr="002434B9">
              <w:t>SRM</w:t>
            </w:r>
          </w:p>
        </w:tc>
        <w:tc>
          <w:tcPr>
            <w:tcW w:w="4343" w:type="dxa"/>
          </w:tcPr>
          <w:p w:rsidR="002434B9" w:rsidP="002434B9" w:rsidRDefault="002434B9" w14:paraId="0B8346A8" w14:textId="77777777"/>
        </w:tc>
      </w:tr>
      <w:tr w:rsidR="002434B9" w:rsidTr="5BCA4D8E" w14:paraId="098A7E8A" w14:textId="77777777">
        <w:tc>
          <w:tcPr>
            <w:tcW w:w="3202" w:type="dxa"/>
            <w:vAlign w:val="bottom"/>
          </w:tcPr>
          <w:p w:rsidR="002434B9" w:rsidP="002434B9" w:rsidRDefault="002434B9" w14:paraId="62AD0696" w14:textId="0E2F089B">
            <w:r w:rsidRPr="002434B9">
              <w:t>Traders and Schedulers Workbench</w:t>
            </w:r>
          </w:p>
        </w:tc>
        <w:tc>
          <w:tcPr>
            <w:tcW w:w="2520" w:type="dxa"/>
            <w:vAlign w:val="bottom"/>
          </w:tcPr>
          <w:p w:rsidR="002434B9" w:rsidP="002434B9" w:rsidRDefault="002434B9" w14:paraId="22E283C2" w14:textId="3550DD03">
            <w:r w:rsidRPr="002434B9">
              <w:t>TSW</w:t>
            </w:r>
          </w:p>
        </w:tc>
        <w:tc>
          <w:tcPr>
            <w:tcW w:w="4343" w:type="dxa"/>
          </w:tcPr>
          <w:p w:rsidR="002434B9" w:rsidP="002434B9" w:rsidRDefault="002434B9" w14:paraId="66E56617" w14:textId="77777777"/>
        </w:tc>
      </w:tr>
      <w:tr w:rsidR="002434B9" w:rsidTr="5BCA4D8E" w14:paraId="23D19D5D" w14:textId="77777777">
        <w:tc>
          <w:tcPr>
            <w:tcW w:w="3202" w:type="dxa"/>
            <w:vAlign w:val="bottom"/>
          </w:tcPr>
          <w:p w:rsidR="002434B9" w:rsidP="002434B9" w:rsidRDefault="002434B9" w14:paraId="328A157B" w14:textId="3D69E346">
            <w:r w:rsidRPr="002434B9">
              <w:t xml:space="preserve">Warehouse Management  </w:t>
            </w:r>
          </w:p>
        </w:tc>
        <w:tc>
          <w:tcPr>
            <w:tcW w:w="2520" w:type="dxa"/>
            <w:vAlign w:val="bottom"/>
          </w:tcPr>
          <w:p w:rsidR="002434B9" w:rsidP="002434B9" w:rsidRDefault="002434B9" w14:paraId="7666EEEA" w14:textId="7A3B8943">
            <w:r w:rsidRPr="002434B9">
              <w:t>WM</w:t>
            </w:r>
          </w:p>
        </w:tc>
        <w:tc>
          <w:tcPr>
            <w:tcW w:w="4343" w:type="dxa"/>
          </w:tcPr>
          <w:p w:rsidR="002434B9" w:rsidP="002434B9" w:rsidRDefault="002434B9" w14:paraId="65E8820A" w14:textId="77777777"/>
        </w:tc>
      </w:tr>
      <w:tr w:rsidR="002434B9" w:rsidTr="5BCA4D8E" w14:paraId="4838C72E" w14:textId="77777777">
        <w:tc>
          <w:tcPr>
            <w:tcW w:w="3202" w:type="dxa"/>
            <w:vAlign w:val="bottom"/>
          </w:tcPr>
          <w:p w:rsidR="002434B9" w:rsidP="002434B9" w:rsidRDefault="002434B9" w14:paraId="1F527031" w14:textId="2240BA6A">
            <w:r w:rsidRPr="002434B9">
              <w:t>Exchange Infrastructure</w:t>
            </w:r>
          </w:p>
        </w:tc>
        <w:tc>
          <w:tcPr>
            <w:tcW w:w="2520" w:type="dxa"/>
            <w:vAlign w:val="bottom"/>
          </w:tcPr>
          <w:p w:rsidR="002434B9" w:rsidP="002434B9" w:rsidRDefault="002434B9" w14:paraId="38A6D7AD" w14:textId="590DD2FD">
            <w:r w:rsidRPr="002434B9">
              <w:t>XI</w:t>
            </w:r>
          </w:p>
        </w:tc>
        <w:tc>
          <w:tcPr>
            <w:tcW w:w="4343" w:type="dxa"/>
          </w:tcPr>
          <w:p w:rsidR="002434B9" w:rsidP="002434B9" w:rsidRDefault="002434B9" w14:paraId="73ACD373" w14:textId="77777777"/>
        </w:tc>
      </w:tr>
      <w:tr w:rsidR="00D3514F" w:rsidTr="5BCA4D8E" w14:paraId="33BD5BAD" w14:textId="77777777">
        <w:tc>
          <w:tcPr>
            <w:tcW w:w="3202" w:type="dxa"/>
            <w:vAlign w:val="bottom"/>
          </w:tcPr>
          <w:p w:rsidRPr="002434B9" w:rsidR="00D3514F" w:rsidP="002434B9" w:rsidRDefault="00D3514F" w14:paraId="07A6890B" w14:textId="675072EB">
            <w:r>
              <w:t>Reusable/Common Artifacts</w:t>
            </w:r>
          </w:p>
        </w:tc>
        <w:tc>
          <w:tcPr>
            <w:tcW w:w="2520" w:type="dxa"/>
            <w:vAlign w:val="bottom"/>
          </w:tcPr>
          <w:p w:rsidRPr="002434B9" w:rsidR="00D3514F" w:rsidP="002434B9" w:rsidRDefault="00D3514F" w14:paraId="1AE41F4C" w14:textId="32B466A1">
            <w:r>
              <w:t>RA</w:t>
            </w:r>
          </w:p>
        </w:tc>
        <w:tc>
          <w:tcPr>
            <w:tcW w:w="4343" w:type="dxa"/>
          </w:tcPr>
          <w:p w:rsidR="00D3514F" w:rsidP="002434B9" w:rsidRDefault="00D3514F" w14:paraId="3C917835" w14:textId="6CFE8050"/>
        </w:tc>
      </w:tr>
    </w:tbl>
    <w:p w:rsidR="5BCA4D8E" w:rsidRDefault="5BCA4D8E" w14:paraId="3CADE107" w14:textId="31D8BA58"/>
    <w:p w:rsidR="00BF26F8" w:rsidP="00477919" w:rsidRDefault="00BF26F8" w14:paraId="64BF0A1E" w14:textId="77777777"/>
    <w:p w:rsidR="00BF26F8" w:rsidP="00477919" w:rsidRDefault="00BF26F8" w14:paraId="1660824B" w14:textId="49E802C5">
      <w:r>
        <w:t xml:space="preserve">Below are the Object Identifier. </w:t>
      </w:r>
    </w:p>
    <w:p w:rsidR="00476151" w:rsidP="00477919" w:rsidRDefault="00476151" w14:paraId="2A26828A" w14:textId="77777777"/>
    <w:p w:rsidRPr="003066FD" w:rsidR="00476151" w:rsidP="003066FD" w:rsidRDefault="00476151" w14:paraId="72EE32A7" w14:textId="49578487">
      <w:pPr>
        <w:spacing w:after="120"/>
        <w:rPr>
          <w:b/>
          <w:bCs/>
          <w:color w:val="ED7577" w:themeColor="accent2" w:themeTint="99"/>
        </w:rPr>
      </w:pPr>
      <w:r w:rsidRPr="003066FD">
        <w:rPr>
          <w:b/>
          <w:bCs/>
          <w:color w:val="ED7577" w:themeColor="accent2" w:themeTint="99"/>
        </w:rPr>
        <w:t>Addendum – For conversion programs, identifier to follow as-is and first 5 characters to be replaced with /DS1/ for Downstream and Z* for Chemicals.</w:t>
      </w:r>
    </w:p>
    <w:p w:rsidR="00BF26F8" w:rsidP="00477919" w:rsidRDefault="00BF26F8" w14:paraId="5ABAE094" w14:textId="77777777"/>
    <w:p w:rsidR="00BF26F8" w:rsidP="00477919" w:rsidRDefault="00BF26F8" w14:paraId="0826F9AD" w14:textId="31654DA5">
      <w:r>
        <w:t>Few exceptions exist as below:</w:t>
      </w:r>
    </w:p>
    <w:p w:rsidRPr="00BF26F8" w:rsidR="00BF26F8" w:rsidP="00BF26F8" w:rsidRDefault="00BF26F8" w14:paraId="040488E1" w14:textId="0E6B2B27">
      <w:pPr>
        <w:pStyle w:val="ListParagraph"/>
        <w:numPr>
          <w:ilvl w:val="0"/>
          <w:numId w:val="6"/>
        </w:numPr>
      </w:pPr>
      <w:r>
        <w:t>Objects with its own naming convention are marked with “</w:t>
      </w:r>
      <w:r w:rsidRPr="00BF26F8">
        <w:rPr>
          <w:sz w:val="20"/>
        </w:rPr>
        <w:t xml:space="preserve">Special naming convention”. </w:t>
      </w:r>
    </w:p>
    <w:p w:rsidRPr="00BF26F8" w:rsidR="00BF26F8" w:rsidP="3B0C7065" w:rsidRDefault="00BF26F8" w14:paraId="3A94398C" w14:textId="51581CE2">
      <w:pPr>
        <w:pStyle w:val="ListParagraph"/>
        <w:numPr>
          <w:ilvl w:val="0"/>
          <w:numId w:val="6"/>
        </w:numPr>
        <w:rPr>
          <w:sz w:val="20"/>
          <w:szCs w:val="20"/>
        </w:rPr>
      </w:pPr>
      <w:r>
        <w:t xml:space="preserve">Objects which </w:t>
      </w:r>
      <w:proofErr w:type="gramStart"/>
      <w:r>
        <w:t>does</w:t>
      </w:r>
      <w:proofErr w:type="gramEnd"/>
      <w:r>
        <w:t xml:space="preserve"> not require a prefix are marked with “</w:t>
      </w:r>
      <w:r w:rsidRPr="008A59AF">
        <w:rPr>
          <w:sz w:val="20"/>
        </w:rPr>
        <w:t>No prefix to be used</w:t>
      </w:r>
      <w:r w:rsidRPr="00BF26F8">
        <w:rPr>
          <w:sz w:val="20"/>
        </w:rPr>
        <w:t xml:space="preserve">”. </w:t>
      </w:r>
    </w:p>
    <w:p w:rsidR="00237B02" w:rsidP="00477919" w:rsidRDefault="00237B02" w14:paraId="5BB15E9C" w14:textId="48983677"/>
    <w:tbl>
      <w:tblPr>
        <w:tblStyle w:val="TableGrid"/>
        <w:tblW w:w="10065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3525"/>
        <w:gridCol w:w="2197"/>
        <w:gridCol w:w="4343"/>
      </w:tblGrid>
      <w:tr w:rsidR="00495D93" w:rsidTr="7C0354F8" w14:paraId="1C6D4CA3" w14:textId="77777777">
        <w:trPr>
          <w:tblHeader/>
        </w:trPr>
        <w:tc>
          <w:tcPr>
            <w:tcW w:w="3525" w:type="dxa"/>
            <w:shd w:val="clear" w:color="auto" w:fill="003C88" w:themeFill="accent3"/>
          </w:tcPr>
          <w:p w:rsidRPr="00054141" w:rsidR="00495D93" w:rsidP="00CF299A" w:rsidRDefault="00495D93" w14:paraId="32D24D1E" w14:textId="02FAB08B">
            <w:pPr>
              <w:rPr>
                <w:color w:val="FFFFFF" w:themeColor="background1"/>
              </w:rPr>
            </w:pPr>
            <w:r w:rsidRPr="00054141">
              <w:rPr>
                <w:color w:val="FFFFFF" w:themeColor="background1"/>
              </w:rPr>
              <w:t>Object on Cloud</w:t>
            </w:r>
          </w:p>
        </w:tc>
        <w:tc>
          <w:tcPr>
            <w:tcW w:w="2197" w:type="dxa"/>
            <w:shd w:val="clear" w:color="auto" w:fill="003C88" w:themeFill="accent3"/>
          </w:tcPr>
          <w:p w:rsidRPr="00054141" w:rsidR="00495D93" w:rsidP="00CF299A" w:rsidRDefault="00791817" w14:paraId="48E5405B" w14:textId="03F2CB59">
            <w:pPr>
              <w:rPr>
                <w:color w:val="FFFFFF" w:themeColor="background1"/>
              </w:rPr>
            </w:pPr>
            <w:r w:rsidRPr="00054141">
              <w:rPr>
                <w:color w:val="FFFFFF" w:themeColor="background1"/>
              </w:rPr>
              <w:t>Identifier</w:t>
            </w:r>
          </w:p>
        </w:tc>
        <w:tc>
          <w:tcPr>
            <w:tcW w:w="4343" w:type="dxa"/>
            <w:shd w:val="clear" w:color="auto" w:fill="003C88" w:themeFill="accent3"/>
          </w:tcPr>
          <w:p w:rsidRPr="00054141" w:rsidR="00495D93" w:rsidP="00CF299A" w:rsidRDefault="00791817" w14:paraId="1DE2AF57" w14:textId="37AE7529">
            <w:pPr>
              <w:rPr>
                <w:color w:val="FFFFFF" w:themeColor="background1"/>
              </w:rPr>
            </w:pPr>
            <w:r w:rsidRPr="00054141">
              <w:rPr>
                <w:color w:val="FFFFFF" w:themeColor="background1"/>
              </w:rPr>
              <w:t>Naming Convention Example/Remarks</w:t>
            </w:r>
          </w:p>
        </w:tc>
      </w:tr>
      <w:tr w:rsidR="00495D93" w:rsidTr="7C0354F8" w14:paraId="7CBF6330" w14:textId="77777777">
        <w:tc>
          <w:tcPr>
            <w:tcW w:w="3525" w:type="dxa"/>
          </w:tcPr>
          <w:p w:rsidR="00495D93" w:rsidP="00CF299A" w:rsidRDefault="009841DC" w14:paraId="3078CAAF" w14:textId="1457045D">
            <w:r w:rsidRPr="009841DC">
              <w:t>Custom Business Objects</w:t>
            </w:r>
          </w:p>
        </w:tc>
        <w:tc>
          <w:tcPr>
            <w:tcW w:w="2197" w:type="dxa"/>
          </w:tcPr>
          <w:p w:rsidR="00495D93" w:rsidP="00CF299A" w:rsidRDefault="002F475C" w14:paraId="25046FDF" w14:textId="61408275">
            <w:r>
              <w:t>/SHL</w:t>
            </w:r>
            <w:r w:rsidR="00D3514F">
              <w:t>/</w:t>
            </w:r>
            <w:r w:rsidR="009841DC">
              <w:t>DT</w:t>
            </w:r>
          </w:p>
        </w:tc>
        <w:tc>
          <w:tcPr>
            <w:tcW w:w="4343" w:type="dxa"/>
          </w:tcPr>
          <w:p w:rsidRPr="00B076FC" w:rsidR="00495D93" w:rsidP="00CF299A" w:rsidRDefault="002F475C" w14:paraId="36447EC0" w14:textId="08090544">
            <w:r>
              <w:t>/SHL</w:t>
            </w:r>
            <w:r w:rsidR="00D3514F">
              <w:t>/</w:t>
            </w:r>
            <w:r w:rsidR="00C63B87">
              <w:t>DT_</w:t>
            </w:r>
            <w:r w:rsidR="00C354D1">
              <w:t>INVMAPPING</w:t>
            </w:r>
          </w:p>
        </w:tc>
      </w:tr>
      <w:tr w:rsidR="00495D93" w:rsidTr="7C0354F8" w14:paraId="2947E7F3" w14:textId="77777777">
        <w:tc>
          <w:tcPr>
            <w:tcW w:w="3525" w:type="dxa"/>
          </w:tcPr>
          <w:p w:rsidR="00495D93" w:rsidP="00CF299A" w:rsidRDefault="009841DC" w14:paraId="554D27AA" w14:textId="44A23AB3">
            <w:r w:rsidRPr="009841DC">
              <w:t>Custom Fields</w:t>
            </w:r>
          </w:p>
        </w:tc>
        <w:tc>
          <w:tcPr>
            <w:tcW w:w="2197" w:type="dxa"/>
          </w:tcPr>
          <w:p w:rsidR="00495D93" w:rsidP="00CF299A" w:rsidRDefault="002F475C" w14:paraId="0BF78F16" w14:textId="61EA7FBE">
            <w:r>
              <w:t>/SHL</w:t>
            </w:r>
            <w:r w:rsidR="00D3514F">
              <w:t>/</w:t>
            </w:r>
            <w:r w:rsidR="009841DC">
              <w:t>DE</w:t>
            </w:r>
          </w:p>
        </w:tc>
        <w:tc>
          <w:tcPr>
            <w:tcW w:w="4343" w:type="dxa"/>
          </w:tcPr>
          <w:p w:rsidR="00495D93" w:rsidP="00CF299A" w:rsidRDefault="002F475C" w14:paraId="3338E8CE" w14:textId="1404C595">
            <w:r>
              <w:t>/SHL</w:t>
            </w:r>
            <w:r w:rsidR="00D3514F">
              <w:t>/</w:t>
            </w:r>
            <w:r w:rsidR="00C63B87">
              <w:t>DE_</w:t>
            </w:r>
            <w:r w:rsidR="00C354D1">
              <w:t>INVCAT</w:t>
            </w:r>
          </w:p>
        </w:tc>
      </w:tr>
      <w:tr w:rsidR="008372FF" w:rsidTr="7C0354F8" w14:paraId="661544BC" w14:textId="77777777">
        <w:tc>
          <w:tcPr>
            <w:tcW w:w="3525" w:type="dxa"/>
          </w:tcPr>
          <w:p w:rsidRPr="009841DC" w:rsidR="008372FF" w:rsidP="00CF299A" w:rsidRDefault="008372FF" w14:paraId="03031748" w14:textId="23AC43E3">
            <w:r>
              <w:t>Data Source Extension</w:t>
            </w:r>
          </w:p>
        </w:tc>
        <w:tc>
          <w:tcPr>
            <w:tcW w:w="2197" w:type="dxa"/>
          </w:tcPr>
          <w:p w:rsidR="008372FF" w:rsidP="00CF299A" w:rsidRDefault="008372FF" w14:paraId="28A0E692" w14:textId="1652C6BF">
            <w:r>
              <w:t>/SHL/DX_</w:t>
            </w:r>
          </w:p>
        </w:tc>
        <w:tc>
          <w:tcPr>
            <w:tcW w:w="4343" w:type="dxa"/>
          </w:tcPr>
          <w:p w:rsidR="008372FF" w:rsidP="00CF299A" w:rsidRDefault="008372FF" w14:paraId="3FBA3879" w14:textId="2FD2F6FA">
            <w:r>
              <w:t>/SHL/DX_</w:t>
            </w:r>
            <w:r w:rsidR="00825940">
              <w:t>INVOICE</w:t>
            </w:r>
          </w:p>
        </w:tc>
      </w:tr>
      <w:tr w:rsidR="00495D93" w:rsidTr="7C0354F8" w14:paraId="652CD72A" w14:textId="77777777">
        <w:tc>
          <w:tcPr>
            <w:tcW w:w="3525" w:type="dxa"/>
          </w:tcPr>
          <w:p w:rsidR="00495D93" w:rsidP="00CF299A" w:rsidRDefault="009841DC" w14:paraId="469A2932" w14:textId="105D5719">
            <w:r w:rsidRPr="009841DC">
              <w:t>BADI</w:t>
            </w:r>
          </w:p>
        </w:tc>
        <w:tc>
          <w:tcPr>
            <w:tcW w:w="2197" w:type="dxa"/>
          </w:tcPr>
          <w:p w:rsidR="00495D93" w:rsidP="00CF299A" w:rsidRDefault="002F475C" w14:paraId="232B4DCA" w14:textId="56A67E30">
            <w:r>
              <w:t>/SHL</w:t>
            </w:r>
            <w:r w:rsidR="00D3514F">
              <w:t>/</w:t>
            </w:r>
            <w:r w:rsidR="00BD6639">
              <w:t>CL</w:t>
            </w:r>
          </w:p>
        </w:tc>
        <w:tc>
          <w:tcPr>
            <w:tcW w:w="4343" w:type="dxa"/>
          </w:tcPr>
          <w:p w:rsidR="00495D93" w:rsidP="00CF299A" w:rsidRDefault="002F475C" w14:paraId="4F540411" w14:textId="113E9E52">
            <w:r>
              <w:t>/SHL</w:t>
            </w:r>
            <w:r w:rsidR="00D3514F">
              <w:t>/</w:t>
            </w:r>
            <w:r w:rsidR="00C63B87">
              <w:t>CL_</w:t>
            </w:r>
            <w:r w:rsidR="00C354D1">
              <w:t>INVVALID</w:t>
            </w:r>
          </w:p>
        </w:tc>
      </w:tr>
      <w:tr w:rsidR="00495D93" w:rsidTr="7C0354F8" w14:paraId="6C49EFF0" w14:textId="77777777">
        <w:tc>
          <w:tcPr>
            <w:tcW w:w="3525" w:type="dxa"/>
          </w:tcPr>
          <w:p w:rsidR="00495D93" w:rsidP="00CF299A" w:rsidRDefault="009841DC" w14:paraId="0447620B" w14:textId="061DE3BC">
            <w:r w:rsidRPr="009841DC">
              <w:t>Adobe Forms</w:t>
            </w:r>
          </w:p>
        </w:tc>
        <w:tc>
          <w:tcPr>
            <w:tcW w:w="2197" w:type="dxa"/>
          </w:tcPr>
          <w:p w:rsidR="00495D93" w:rsidP="00CF299A" w:rsidRDefault="002F475C" w14:paraId="4188F62B" w14:textId="0B4F404B">
            <w:r>
              <w:t>/SHL</w:t>
            </w:r>
            <w:r w:rsidR="00D3514F">
              <w:t>/</w:t>
            </w:r>
            <w:r w:rsidR="009841DC">
              <w:t>FA</w:t>
            </w:r>
          </w:p>
        </w:tc>
        <w:tc>
          <w:tcPr>
            <w:tcW w:w="4343" w:type="dxa"/>
          </w:tcPr>
          <w:p w:rsidR="00495D93" w:rsidP="00CF299A" w:rsidRDefault="002F475C" w14:paraId="3E58B5F9" w14:textId="3EE6F228">
            <w:r>
              <w:t>/SHL</w:t>
            </w:r>
            <w:r w:rsidR="00D3514F">
              <w:t>/</w:t>
            </w:r>
            <w:r w:rsidR="00C63B87">
              <w:t>FA_</w:t>
            </w:r>
            <w:r w:rsidR="00C354D1">
              <w:t>INVOICE</w:t>
            </w:r>
          </w:p>
        </w:tc>
      </w:tr>
      <w:tr w:rsidR="009841DC" w:rsidTr="7C0354F8" w14:paraId="3465863D" w14:textId="77777777">
        <w:tc>
          <w:tcPr>
            <w:tcW w:w="3525" w:type="dxa"/>
          </w:tcPr>
          <w:p w:rsidRPr="009841DC" w:rsidR="009841DC" w:rsidP="00CF299A" w:rsidRDefault="009841DC" w14:paraId="7DF87DED" w14:textId="097098A0">
            <w:r w:rsidRPr="009841DC">
              <w:t>Communication Arrangement</w:t>
            </w:r>
          </w:p>
        </w:tc>
        <w:tc>
          <w:tcPr>
            <w:tcW w:w="2197" w:type="dxa"/>
          </w:tcPr>
          <w:p w:rsidR="009841DC" w:rsidP="00CF299A" w:rsidRDefault="002F475C" w14:paraId="4103E189" w14:textId="4C518EC5">
            <w:r>
              <w:t>/SHL</w:t>
            </w:r>
            <w:r w:rsidR="00D3514F">
              <w:t>/</w:t>
            </w:r>
            <w:r w:rsidR="009841DC">
              <w:t>CA</w:t>
            </w:r>
          </w:p>
        </w:tc>
        <w:tc>
          <w:tcPr>
            <w:tcW w:w="4343" w:type="dxa"/>
          </w:tcPr>
          <w:p w:rsidR="009841DC" w:rsidP="00CF299A" w:rsidRDefault="002F475C" w14:paraId="4CF02919" w14:textId="2A3EB832">
            <w:r>
              <w:t>/SHL</w:t>
            </w:r>
            <w:r w:rsidR="00D3514F">
              <w:t>/</w:t>
            </w:r>
            <w:r w:rsidR="00C63B87">
              <w:t>CA_</w:t>
            </w:r>
            <w:r w:rsidR="001F6638">
              <w:t>INV</w:t>
            </w:r>
            <w:r w:rsidR="00C354D1">
              <w:t>COMMN</w:t>
            </w:r>
          </w:p>
        </w:tc>
      </w:tr>
      <w:tr w:rsidR="2FA0DE79" w:rsidTr="7C0354F8" w14:paraId="3342372E" w14:textId="77777777">
        <w:tc>
          <w:tcPr>
            <w:tcW w:w="3525" w:type="dxa"/>
          </w:tcPr>
          <w:p w:rsidR="4F7F7C5F" w:rsidP="2FA0DE79" w:rsidRDefault="4F7F7C5F" w14:paraId="582E4372" w14:textId="2C378117">
            <w:r>
              <w:t>Custom Code List</w:t>
            </w:r>
          </w:p>
        </w:tc>
        <w:tc>
          <w:tcPr>
            <w:tcW w:w="2197" w:type="dxa"/>
          </w:tcPr>
          <w:p w:rsidR="4F7F7C5F" w:rsidP="2FA0DE79" w:rsidRDefault="4F7F7C5F" w14:paraId="091DAC44" w14:textId="567A91BF">
            <w:r>
              <w:t>/SHL/EN</w:t>
            </w:r>
          </w:p>
        </w:tc>
        <w:tc>
          <w:tcPr>
            <w:tcW w:w="4343" w:type="dxa"/>
          </w:tcPr>
          <w:p w:rsidR="4F7F7C5F" w:rsidP="57AE6C36" w:rsidRDefault="4F7F7C5F" w14:paraId="719D7AFD" w14:textId="290F404E">
            <w:r>
              <w:t>/SHL/EN_INTYPLIST</w:t>
            </w:r>
          </w:p>
        </w:tc>
      </w:tr>
      <w:tr w:rsidR="7C0354F8" w:rsidTr="7C0354F8" w14:paraId="3139A5FA" w14:textId="77777777">
        <w:tc>
          <w:tcPr>
            <w:tcW w:w="3525" w:type="dxa"/>
          </w:tcPr>
          <w:p w:rsidR="4F7F7C5F" w:rsidP="7C0354F8" w:rsidRDefault="4F7F7C5F" w14:paraId="6E801C76" w14:textId="571B6082">
            <w:r>
              <w:t>Email Template</w:t>
            </w:r>
          </w:p>
        </w:tc>
        <w:tc>
          <w:tcPr>
            <w:tcW w:w="2197" w:type="dxa"/>
          </w:tcPr>
          <w:p w:rsidR="4F7F7C5F" w:rsidP="7C0354F8" w:rsidRDefault="4F7F7C5F" w14:paraId="2D1412F1" w14:textId="40CE8A7E">
            <w:r>
              <w:t>/SHL/ET</w:t>
            </w:r>
          </w:p>
        </w:tc>
        <w:tc>
          <w:tcPr>
            <w:tcW w:w="4343" w:type="dxa"/>
          </w:tcPr>
          <w:p w:rsidR="4F7F7C5F" w:rsidP="7C0354F8" w:rsidRDefault="4F7F7C5F" w14:paraId="5117B92B" w14:textId="5F440262">
            <w:r>
              <w:t>/SHL/ET_PURCHASEORDER</w:t>
            </w:r>
          </w:p>
        </w:tc>
      </w:tr>
    </w:tbl>
    <w:p w:rsidR="00476151" w:rsidP="00477919" w:rsidRDefault="00476151" w14:paraId="713E3620" w14:textId="77777777"/>
    <w:tbl>
      <w:tblPr>
        <w:tblStyle w:val="TableGrid"/>
        <w:tblW w:w="10065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3202"/>
        <w:gridCol w:w="2520"/>
        <w:gridCol w:w="4343"/>
      </w:tblGrid>
      <w:tr w:rsidR="00466FBB" w:rsidTr="316DA948" w14:paraId="187F1E76" w14:textId="77777777">
        <w:tc>
          <w:tcPr>
            <w:tcW w:w="10065" w:type="dxa"/>
            <w:gridSpan w:val="3"/>
            <w:shd w:val="clear" w:color="auto" w:fill="003C88" w:themeFill="accent3"/>
          </w:tcPr>
          <w:p w:rsidR="00466FBB" w:rsidP="00466FBB" w:rsidRDefault="00466FBB" w14:paraId="2B312C59" w14:textId="3D0761C0">
            <w:r>
              <w:rPr>
                <w:color w:val="FFFFFF" w:themeColor="background1"/>
              </w:rPr>
              <w:t>ABAP Core Data Service</w:t>
            </w:r>
          </w:p>
        </w:tc>
      </w:tr>
      <w:tr w:rsidR="00466FBB" w:rsidTr="316DA948" w14:paraId="4B2B0F83" w14:textId="77777777">
        <w:trPr>
          <w:tblHeader/>
        </w:trPr>
        <w:tc>
          <w:tcPr>
            <w:tcW w:w="3202" w:type="dxa"/>
            <w:shd w:val="clear" w:color="auto" w:fill="003C88" w:themeFill="accent3"/>
          </w:tcPr>
          <w:p w:rsidRPr="00054141" w:rsidR="00466FBB" w:rsidP="00466FBB" w:rsidRDefault="00466FBB" w14:paraId="39D13E56" w14:textId="52D24E01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Core Data Service</w:t>
            </w:r>
          </w:p>
        </w:tc>
        <w:tc>
          <w:tcPr>
            <w:tcW w:w="2520" w:type="dxa"/>
            <w:shd w:val="clear" w:color="auto" w:fill="003C88" w:themeFill="accent3"/>
          </w:tcPr>
          <w:p w:rsidRPr="00054141" w:rsidR="00466FBB" w:rsidP="00466FBB" w:rsidRDefault="00466FBB" w14:paraId="2B5136A5" w14:textId="77777777">
            <w:pPr>
              <w:rPr>
                <w:color w:val="FFFFFF" w:themeColor="background1"/>
              </w:rPr>
            </w:pPr>
            <w:r w:rsidRPr="00054141">
              <w:rPr>
                <w:color w:val="FFFFFF" w:themeColor="background1"/>
              </w:rPr>
              <w:t>Identifier</w:t>
            </w:r>
          </w:p>
        </w:tc>
        <w:tc>
          <w:tcPr>
            <w:tcW w:w="4343" w:type="dxa"/>
            <w:shd w:val="clear" w:color="auto" w:fill="003C88" w:themeFill="accent3"/>
          </w:tcPr>
          <w:p w:rsidRPr="00054141" w:rsidR="00466FBB" w:rsidP="00466FBB" w:rsidRDefault="00466FBB" w14:paraId="65AA23C4" w14:textId="77777777">
            <w:pPr>
              <w:rPr>
                <w:color w:val="FFFFFF" w:themeColor="background1"/>
              </w:rPr>
            </w:pPr>
            <w:r w:rsidRPr="00054141">
              <w:rPr>
                <w:color w:val="FFFFFF" w:themeColor="background1"/>
              </w:rPr>
              <w:t>Naming Convention Example/Remarks</w:t>
            </w:r>
          </w:p>
        </w:tc>
      </w:tr>
      <w:tr w:rsidR="00466FBB" w:rsidTr="316DA948" w14:paraId="33B80BA8" w14:textId="77777777">
        <w:trPr>
          <w:trHeight w:val="330"/>
        </w:trPr>
        <w:tc>
          <w:tcPr>
            <w:tcW w:w="3202" w:type="dxa"/>
          </w:tcPr>
          <w:p w:rsidR="00466FBB" w:rsidP="00466FBB" w:rsidRDefault="00466FBB" w14:paraId="4DFEF15A" w14:textId="52768E32">
            <w:r>
              <w:t>Basic View</w:t>
            </w:r>
          </w:p>
        </w:tc>
        <w:tc>
          <w:tcPr>
            <w:tcW w:w="2520" w:type="dxa"/>
          </w:tcPr>
          <w:p w:rsidR="00466FBB" w:rsidP="00466FBB" w:rsidRDefault="00466FBB" w14:paraId="487DDE97" w14:textId="511D7D6C">
            <w:r>
              <w:t>/SHL/BV</w:t>
            </w:r>
          </w:p>
        </w:tc>
        <w:tc>
          <w:tcPr>
            <w:tcW w:w="4343" w:type="dxa"/>
          </w:tcPr>
          <w:p w:rsidRPr="00B076FC" w:rsidR="00466FBB" w:rsidP="00466FBB" w:rsidRDefault="00466FBB" w14:paraId="1FD118FB" w14:textId="3E1A5737">
            <w:r>
              <w:t>/SHL/BV_&lt;Free Text&gt;</w:t>
            </w:r>
          </w:p>
        </w:tc>
      </w:tr>
      <w:tr w:rsidR="00466FBB" w:rsidTr="316DA948" w14:paraId="66F23F5C" w14:textId="77777777">
        <w:tc>
          <w:tcPr>
            <w:tcW w:w="3202" w:type="dxa"/>
          </w:tcPr>
          <w:p w:rsidR="00466FBB" w:rsidP="00466FBB" w:rsidRDefault="00466FBB" w14:paraId="2AF499B2" w14:textId="0302F3D2">
            <w:r>
              <w:t>Composite View</w:t>
            </w:r>
          </w:p>
        </w:tc>
        <w:tc>
          <w:tcPr>
            <w:tcW w:w="2520" w:type="dxa"/>
          </w:tcPr>
          <w:p w:rsidR="00466FBB" w:rsidP="00466FBB" w:rsidRDefault="00466FBB" w14:paraId="04B8F9CA" w14:textId="727BA270">
            <w:r>
              <w:t>/SHL/IV</w:t>
            </w:r>
          </w:p>
        </w:tc>
        <w:tc>
          <w:tcPr>
            <w:tcW w:w="4343" w:type="dxa"/>
          </w:tcPr>
          <w:p w:rsidR="00466FBB" w:rsidP="00466FBB" w:rsidRDefault="00466FBB" w14:paraId="47536FBB" w14:textId="52489068">
            <w:r>
              <w:t>/SHL/IV_&lt;Free Text&gt;</w:t>
            </w:r>
          </w:p>
        </w:tc>
      </w:tr>
      <w:tr w:rsidR="00466FBB" w:rsidTr="316DA948" w14:paraId="6B63C419" w14:textId="77777777">
        <w:trPr>
          <w:trHeight w:val="315"/>
        </w:trPr>
        <w:tc>
          <w:tcPr>
            <w:tcW w:w="3202" w:type="dxa"/>
          </w:tcPr>
          <w:p w:rsidR="00466FBB" w:rsidP="00466FBB" w:rsidRDefault="00466FBB" w14:paraId="43CDA235" w14:textId="3E2E1D44">
            <w:r>
              <w:t>Consumption</w:t>
            </w:r>
            <w:r w:rsidR="00C00601">
              <w:t>/Projection Root</w:t>
            </w:r>
            <w:r>
              <w:t xml:space="preserve"> View</w:t>
            </w:r>
          </w:p>
        </w:tc>
        <w:tc>
          <w:tcPr>
            <w:tcW w:w="2520" w:type="dxa"/>
          </w:tcPr>
          <w:p w:rsidR="00466FBB" w:rsidP="00466FBB" w:rsidRDefault="00466FBB" w14:paraId="42D4B07B" w14:textId="23B0A154">
            <w:r>
              <w:t>/SHL/CV</w:t>
            </w:r>
          </w:p>
        </w:tc>
        <w:tc>
          <w:tcPr>
            <w:tcW w:w="4343" w:type="dxa"/>
          </w:tcPr>
          <w:p w:rsidR="00466FBB" w:rsidP="00466FBB" w:rsidRDefault="00466FBB" w14:paraId="748347BB" w14:textId="34D8B3F5">
            <w:r>
              <w:t>/SHL/CV_&lt;Free Text&gt;</w:t>
            </w:r>
          </w:p>
        </w:tc>
      </w:tr>
      <w:tr w:rsidR="00466FBB" w:rsidTr="316DA948" w14:paraId="3705B6B9" w14:textId="77777777">
        <w:tc>
          <w:tcPr>
            <w:tcW w:w="3202" w:type="dxa"/>
          </w:tcPr>
          <w:p w:rsidR="00466FBB" w:rsidP="00466FBB" w:rsidRDefault="00466FBB" w14:paraId="023FDB2F" w14:textId="247E09AD">
            <w:r>
              <w:t>Extension view</w:t>
            </w:r>
          </w:p>
        </w:tc>
        <w:tc>
          <w:tcPr>
            <w:tcW w:w="2520" w:type="dxa"/>
          </w:tcPr>
          <w:p w:rsidR="00466FBB" w:rsidP="00466FBB" w:rsidRDefault="00466FBB" w14:paraId="66C8453B" w14:textId="0DB85403">
            <w:r>
              <w:t>/SHL/EX</w:t>
            </w:r>
          </w:p>
        </w:tc>
        <w:tc>
          <w:tcPr>
            <w:tcW w:w="4343" w:type="dxa"/>
          </w:tcPr>
          <w:p w:rsidR="00466FBB" w:rsidP="00466FBB" w:rsidRDefault="00466FBB" w14:paraId="2C14DA41" w14:textId="2B4E21BD">
            <w:r>
              <w:t>/SHL/EX_&lt;Free Text&gt;</w:t>
            </w:r>
          </w:p>
        </w:tc>
      </w:tr>
      <w:tr w:rsidR="00466FBB" w:rsidTr="316DA948" w14:paraId="2DE67884" w14:textId="77777777">
        <w:tc>
          <w:tcPr>
            <w:tcW w:w="3202" w:type="dxa"/>
          </w:tcPr>
          <w:p w:rsidR="00466FBB" w:rsidP="00466FBB" w:rsidRDefault="00466FBB" w14:paraId="2F8C0006" w14:textId="54D84AE8">
            <w:r>
              <w:t>Value Help</w:t>
            </w:r>
          </w:p>
        </w:tc>
        <w:tc>
          <w:tcPr>
            <w:tcW w:w="2520" w:type="dxa"/>
          </w:tcPr>
          <w:p w:rsidR="00466FBB" w:rsidP="00466FBB" w:rsidRDefault="00466FBB" w14:paraId="28E9B8AD" w14:textId="0809065F">
            <w:r>
              <w:t>/SHL/VH</w:t>
            </w:r>
          </w:p>
        </w:tc>
        <w:tc>
          <w:tcPr>
            <w:tcW w:w="4343" w:type="dxa"/>
          </w:tcPr>
          <w:p w:rsidR="00466FBB" w:rsidP="00466FBB" w:rsidRDefault="00466FBB" w14:paraId="295E9E2A" w14:textId="721FB1AB">
            <w:r>
              <w:t>/SHL/VH_&lt;Free Text&gt;</w:t>
            </w:r>
          </w:p>
        </w:tc>
      </w:tr>
      <w:tr w:rsidR="00466FBB" w:rsidTr="316DA948" w14:paraId="688C9623" w14:textId="77777777">
        <w:tc>
          <w:tcPr>
            <w:tcW w:w="3202" w:type="dxa"/>
          </w:tcPr>
          <w:p w:rsidR="00466FBB" w:rsidP="00466FBB" w:rsidRDefault="00466FBB" w14:paraId="566871BF" w14:textId="13108156">
            <w:r>
              <w:t>Metadata Extension</w:t>
            </w:r>
          </w:p>
        </w:tc>
        <w:tc>
          <w:tcPr>
            <w:tcW w:w="2520" w:type="dxa"/>
          </w:tcPr>
          <w:p w:rsidR="00466FBB" w:rsidP="00466FBB" w:rsidRDefault="00466FBB" w14:paraId="7FE096DB" w14:textId="2B863164">
            <w:r>
              <w:t>/SHL/ME</w:t>
            </w:r>
          </w:p>
        </w:tc>
        <w:tc>
          <w:tcPr>
            <w:tcW w:w="4343" w:type="dxa"/>
          </w:tcPr>
          <w:p w:rsidR="00466FBB" w:rsidP="00466FBB" w:rsidRDefault="00466FBB" w14:paraId="66085408" w14:textId="3D4D28FB">
            <w:r>
              <w:t>/SHL/ME_&lt;Free Text&gt;</w:t>
            </w:r>
          </w:p>
        </w:tc>
      </w:tr>
      <w:tr w:rsidR="00466FBB" w:rsidTr="316DA948" w14:paraId="0491117D" w14:textId="77777777">
        <w:tc>
          <w:tcPr>
            <w:tcW w:w="10065" w:type="dxa"/>
            <w:gridSpan w:val="3"/>
          </w:tcPr>
          <w:p w:rsidR="00466FBB" w:rsidP="00466FBB" w:rsidRDefault="00466FBB" w14:paraId="3D7675C6" w14:textId="4B296BBC">
            <w:r>
              <w:t xml:space="preserve">Note: For </w:t>
            </w:r>
            <w:proofErr w:type="spellStart"/>
            <w:r w:rsidRPr="00A43C18">
              <w:rPr>
                <w:color w:val="A51518" w:themeColor="accent2" w:themeShade="BF"/>
              </w:rPr>
              <w:t>sqlViewName</w:t>
            </w:r>
            <w:proofErr w:type="spellEnd"/>
            <w:r w:rsidRPr="00A43C18">
              <w:rPr>
                <w:color w:val="A51518" w:themeColor="accent2" w:themeShade="BF"/>
              </w:rPr>
              <w:t xml:space="preserve">, </w:t>
            </w:r>
            <w:proofErr w:type="spellStart"/>
            <w:r w:rsidRPr="00A43C18">
              <w:rPr>
                <w:color w:val="A51518" w:themeColor="accent2" w:themeShade="BF"/>
              </w:rPr>
              <w:t>sqlViewAppendName</w:t>
            </w:r>
            <w:proofErr w:type="spellEnd"/>
            <w:r w:rsidRPr="00A43C18">
              <w:rPr>
                <w:color w:val="A51518" w:themeColor="accent2" w:themeShade="BF"/>
              </w:rPr>
              <w:t xml:space="preserve"> </w:t>
            </w:r>
            <w:r>
              <w:t xml:space="preserve">view </w:t>
            </w:r>
            <w:proofErr w:type="gramStart"/>
            <w:r>
              <w:t>follow</w:t>
            </w:r>
            <w:proofErr w:type="gramEnd"/>
            <w:r>
              <w:t xml:space="preserve"> naming convention of DDIC objects</w:t>
            </w:r>
          </w:p>
        </w:tc>
      </w:tr>
      <w:tr w:rsidR="007F2B61" w:rsidTr="316DA948" w14:paraId="60C4702E" w14:textId="77777777">
        <w:tc>
          <w:tcPr>
            <w:tcW w:w="10065" w:type="dxa"/>
            <w:gridSpan w:val="3"/>
          </w:tcPr>
          <w:p w:rsidR="007F2B61" w:rsidP="00466FBB" w:rsidRDefault="007F2B61" w14:paraId="1D65ADAC" w14:textId="65E559DF">
            <w:r>
              <w:t xml:space="preserve">For </w:t>
            </w:r>
            <w:r w:rsidRPr="007F2B61">
              <w:rPr>
                <w:color w:val="FF0000"/>
              </w:rPr>
              <w:t xml:space="preserve">Input parameter </w:t>
            </w:r>
            <w:r>
              <w:t>in CDS, use P_&lt;</w:t>
            </w:r>
            <w:proofErr w:type="spellStart"/>
            <w:r>
              <w:t>FreeText</w:t>
            </w:r>
            <w:proofErr w:type="spellEnd"/>
            <w:r>
              <w:t xml:space="preserve">&gt; E.g. </w:t>
            </w:r>
            <w:proofErr w:type="spellStart"/>
            <w:r>
              <w:t>P_PostingDate</w:t>
            </w:r>
            <w:proofErr w:type="spellEnd"/>
          </w:p>
        </w:tc>
      </w:tr>
    </w:tbl>
    <w:p w:rsidR="00476151" w:rsidP="00477919" w:rsidRDefault="00476151" w14:paraId="4B6E4645" w14:textId="77777777"/>
    <w:p w:rsidR="00677B8D" w:rsidP="00477919" w:rsidRDefault="006C04E8" w14:paraId="109D3921" w14:textId="24D32729">
      <w:r>
        <w:t xml:space="preserve">For following CDS Artifacts add the following keywords at the </w:t>
      </w:r>
      <w:r w:rsidRPr="002D3A0E">
        <w:rPr>
          <w:b/>
          <w:bCs/>
        </w:rPr>
        <w:t>End</w:t>
      </w:r>
      <w:r>
        <w:t xml:space="preserve"> of the CDS View Name</w:t>
      </w:r>
    </w:p>
    <w:tbl>
      <w:tblPr>
        <w:tblStyle w:val="TableGrid"/>
        <w:tblW w:w="10042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2302"/>
        <w:gridCol w:w="3780"/>
        <w:gridCol w:w="3960"/>
      </w:tblGrid>
      <w:tr w:rsidR="00466FBB" w:rsidTr="5CC72DE5" w14:paraId="11DCFFA8" w14:textId="77777777">
        <w:tc>
          <w:tcPr>
            <w:tcW w:w="10042" w:type="dxa"/>
            <w:gridSpan w:val="3"/>
            <w:shd w:val="clear" w:color="auto" w:fill="003C88" w:themeFill="accent3"/>
          </w:tcPr>
          <w:p w:rsidR="00466FBB" w:rsidP="00B20AC9" w:rsidRDefault="00466FBB" w14:paraId="417A74BB" w14:textId="77777777">
            <w:r>
              <w:rPr>
                <w:color w:val="FFFFFF" w:themeColor="background1"/>
              </w:rPr>
              <w:t>ABAP Core Data Service</w:t>
            </w:r>
          </w:p>
        </w:tc>
      </w:tr>
      <w:tr w:rsidRPr="00054141" w:rsidR="006C04E8" w:rsidTr="5CC72DE5" w14:paraId="2C9866A8" w14:textId="77777777">
        <w:trPr>
          <w:tblHeader/>
        </w:trPr>
        <w:tc>
          <w:tcPr>
            <w:tcW w:w="2302" w:type="dxa"/>
            <w:shd w:val="clear" w:color="auto" w:fill="003C88" w:themeFill="accent3"/>
          </w:tcPr>
          <w:p w:rsidRPr="00054141" w:rsidR="006C04E8" w:rsidP="00B20AC9" w:rsidRDefault="006C04E8" w14:paraId="452B39AF" w14:textId="77777777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Core Data Service</w:t>
            </w:r>
          </w:p>
        </w:tc>
        <w:tc>
          <w:tcPr>
            <w:tcW w:w="3780" w:type="dxa"/>
            <w:shd w:val="clear" w:color="auto" w:fill="003C88" w:themeFill="accent3"/>
          </w:tcPr>
          <w:p w:rsidRPr="00054141" w:rsidR="006C04E8" w:rsidP="00B20AC9" w:rsidRDefault="006C04E8" w14:paraId="2650BA54" w14:textId="77777777">
            <w:pPr>
              <w:rPr>
                <w:color w:val="FFFFFF" w:themeColor="background1"/>
              </w:rPr>
            </w:pPr>
            <w:r w:rsidRPr="00054141">
              <w:rPr>
                <w:color w:val="FFFFFF" w:themeColor="background1"/>
              </w:rPr>
              <w:t>Identifier</w:t>
            </w:r>
          </w:p>
        </w:tc>
        <w:tc>
          <w:tcPr>
            <w:tcW w:w="3960" w:type="dxa"/>
            <w:shd w:val="clear" w:color="auto" w:fill="003C88" w:themeFill="accent3"/>
          </w:tcPr>
          <w:p w:rsidRPr="00054141" w:rsidR="006C04E8" w:rsidP="00B20AC9" w:rsidRDefault="006C04E8" w14:paraId="0208F47F" w14:textId="77777777">
            <w:pPr>
              <w:rPr>
                <w:color w:val="FFFFFF" w:themeColor="background1"/>
              </w:rPr>
            </w:pPr>
            <w:r w:rsidRPr="00054141">
              <w:rPr>
                <w:color w:val="FFFFFF" w:themeColor="background1"/>
              </w:rPr>
              <w:t>Naming Convention Example/Remarks</w:t>
            </w:r>
          </w:p>
        </w:tc>
      </w:tr>
      <w:tr w:rsidRPr="00B076FC" w:rsidR="006C04E8" w:rsidTr="5CC72DE5" w14:paraId="7ED859BB" w14:textId="77777777">
        <w:tc>
          <w:tcPr>
            <w:tcW w:w="2302" w:type="dxa"/>
          </w:tcPr>
          <w:p w:rsidR="006C04E8" w:rsidP="00B20AC9" w:rsidRDefault="006C04E8" w14:paraId="6DA70F8D" w14:textId="0D2DE367">
            <w:r>
              <w:t>Cube</w:t>
            </w:r>
          </w:p>
        </w:tc>
        <w:tc>
          <w:tcPr>
            <w:tcW w:w="3780" w:type="dxa"/>
          </w:tcPr>
          <w:p w:rsidR="006C04E8" w:rsidP="00B20AC9" w:rsidRDefault="006C04E8" w14:paraId="3D0C80DF" w14:textId="637F0F9B">
            <w:r>
              <w:t>/SHL/XX_</w:t>
            </w:r>
            <w:r w:rsidR="0055721E">
              <w:t>[A]_&lt;</w:t>
            </w:r>
            <w:r>
              <w:t>Free Text</w:t>
            </w:r>
            <w:r w:rsidR="0055721E">
              <w:t>&gt;</w:t>
            </w:r>
            <w:r w:rsidRPr="006C04E8">
              <w:rPr>
                <w:b/>
                <w:bCs/>
              </w:rPr>
              <w:t>C</w:t>
            </w:r>
          </w:p>
        </w:tc>
        <w:tc>
          <w:tcPr>
            <w:tcW w:w="3960" w:type="dxa"/>
          </w:tcPr>
          <w:p w:rsidRPr="00B076FC" w:rsidR="006C04E8" w:rsidP="00B20AC9" w:rsidRDefault="006C04E8" w14:paraId="23B8AD2D" w14:textId="721AD608">
            <w:r>
              <w:t>/SHL/</w:t>
            </w:r>
            <w:r w:rsidR="00054076">
              <w:t>IV</w:t>
            </w:r>
            <w:r>
              <w:t>_</w:t>
            </w:r>
            <w:r w:rsidR="0055721E">
              <w:t>A_&lt;</w:t>
            </w:r>
            <w:proofErr w:type="spellStart"/>
            <w:r w:rsidR="0055721E">
              <w:t>FreeText</w:t>
            </w:r>
            <w:proofErr w:type="spellEnd"/>
            <w:r w:rsidR="0055721E">
              <w:t>&gt;</w:t>
            </w:r>
            <w:r>
              <w:t>C</w:t>
            </w:r>
          </w:p>
        </w:tc>
      </w:tr>
      <w:tr w:rsidR="006C04E8" w:rsidTr="5CC72DE5" w14:paraId="56321E48" w14:textId="77777777">
        <w:tc>
          <w:tcPr>
            <w:tcW w:w="2302" w:type="dxa"/>
          </w:tcPr>
          <w:p w:rsidR="006C04E8" w:rsidP="00B20AC9" w:rsidRDefault="006C04E8" w14:paraId="4CF75896" w14:textId="4413F77B">
            <w:r>
              <w:t>Transactional</w:t>
            </w:r>
          </w:p>
        </w:tc>
        <w:tc>
          <w:tcPr>
            <w:tcW w:w="3780" w:type="dxa"/>
          </w:tcPr>
          <w:p w:rsidR="006C04E8" w:rsidP="00B20AC9" w:rsidRDefault="006C04E8" w14:paraId="480E63DC" w14:textId="728C6AD0">
            <w:r>
              <w:t>/SHL/XX_</w:t>
            </w:r>
            <w:r w:rsidR="0055721E">
              <w:t>[</w:t>
            </w:r>
            <w:proofErr w:type="gramStart"/>
            <w:r w:rsidR="0055721E">
              <w:t>A]</w:t>
            </w:r>
            <w:r>
              <w:t>_</w:t>
            </w:r>
            <w:proofErr w:type="gramEnd"/>
            <w:r>
              <w:t xml:space="preserve">Free </w:t>
            </w:r>
            <w:proofErr w:type="spellStart"/>
            <w:r>
              <w:t>Text</w:t>
            </w:r>
            <w:r>
              <w:rPr>
                <w:b/>
                <w:bCs/>
              </w:rPr>
              <w:t>T</w:t>
            </w:r>
            <w:proofErr w:type="spellEnd"/>
          </w:p>
        </w:tc>
        <w:tc>
          <w:tcPr>
            <w:tcW w:w="3960" w:type="dxa"/>
          </w:tcPr>
          <w:p w:rsidR="006C04E8" w:rsidP="00B20AC9" w:rsidRDefault="006C04E8" w14:paraId="6B19C1F1" w14:textId="6493FAE3">
            <w:r>
              <w:t>/SHL/IV_</w:t>
            </w:r>
            <w:r w:rsidR="003D58CE">
              <w:t>A</w:t>
            </w:r>
            <w:r w:rsidR="001C12AD">
              <w:t>_</w:t>
            </w:r>
            <w:r>
              <w:t>&lt;Free Text&gt;T</w:t>
            </w:r>
          </w:p>
        </w:tc>
      </w:tr>
      <w:tr w:rsidR="5CC72DE5" w:rsidTr="5CC72DE5" w14:paraId="326ADAE8" w14:textId="77777777">
        <w:tc>
          <w:tcPr>
            <w:tcW w:w="2302" w:type="dxa"/>
          </w:tcPr>
          <w:p w:rsidR="5CC72DE5" w:rsidP="5CC72DE5" w:rsidRDefault="5CC72DE5" w14:paraId="5E7FC537" w14:textId="30211307">
            <w:r>
              <w:t>Analytical View</w:t>
            </w:r>
          </w:p>
        </w:tc>
        <w:tc>
          <w:tcPr>
            <w:tcW w:w="3780" w:type="dxa"/>
          </w:tcPr>
          <w:p w:rsidR="006C04E8" w:rsidP="5CC72DE5" w:rsidRDefault="006C04E8" w14:paraId="21B7CCCF" w14:textId="41725C18">
            <w:pPr>
              <w:rPr>
                <w:b/>
                <w:bCs/>
              </w:rPr>
            </w:pPr>
            <w:r>
              <w:t>/SHL/</w:t>
            </w:r>
            <w:proofErr w:type="spellStart"/>
            <w:r>
              <w:t>XX_</w:t>
            </w:r>
            <w:r w:rsidR="0055721E">
              <w:t>A</w:t>
            </w:r>
            <w:r>
              <w:t>_Free</w:t>
            </w:r>
            <w:proofErr w:type="spellEnd"/>
            <w:r>
              <w:t xml:space="preserve"> Text</w:t>
            </w:r>
          </w:p>
        </w:tc>
        <w:tc>
          <w:tcPr>
            <w:tcW w:w="3960" w:type="dxa"/>
          </w:tcPr>
          <w:p w:rsidR="5CC72DE5" w:rsidP="5CC72DE5" w:rsidRDefault="003D58CE" w14:paraId="1CBBE80E" w14:textId="2323E916">
            <w:r>
              <w:t>/SHL/CV_A_&lt;</w:t>
            </w:r>
            <w:proofErr w:type="spellStart"/>
            <w:r>
              <w:t>FreeText</w:t>
            </w:r>
            <w:proofErr w:type="spellEnd"/>
            <w:r>
              <w:t>&gt;</w:t>
            </w:r>
          </w:p>
        </w:tc>
      </w:tr>
      <w:tr w:rsidR="006C04E8" w:rsidTr="5CC72DE5" w14:paraId="32268D41" w14:textId="77777777">
        <w:tc>
          <w:tcPr>
            <w:tcW w:w="2302" w:type="dxa"/>
          </w:tcPr>
          <w:p w:rsidR="006C04E8" w:rsidP="00B20AC9" w:rsidRDefault="006C04E8" w14:paraId="5BC08101" w14:textId="5AD26D08">
            <w:r>
              <w:t>Analytical query</w:t>
            </w:r>
          </w:p>
        </w:tc>
        <w:tc>
          <w:tcPr>
            <w:tcW w:w="3780" w:type="dxa"/>
          </w:tcPr>
          <w:p w:rsidR="006C04E8" w:rsidP="00B20AC9" w:rsidRDefault="006C04E8" w14:paraId="0321DCD5" w14:textId="53F7BA0E">
            <w:r>
              <w:t>/SHL/</w:t>
            </w:r>
            <w:proofErr w:type="spellStart"/>
            <w:r>
              <w:t>XX_</w:t>
            </w:r>
            <w:r w:rsidR="0055721E">
              <w:t>A</w:t>
            </w:r>
            <w:r>
              <w:t>_Free</w:t>
            </w:r>
            <w:proofErr w:type="spellEnd"/>
            <w:r>
              <w:t xml:space="preserve"> </w:t>
            </w:r>
            <w:proofErr w:type="spellStart"/>
            <w:r>
              <w:t>Text</w:t>
            </w:r>
            <w:r>
              <w:rPr>
                <w:b/>
                <w:bCs/>
              </w:rPr>
              <w:t>Q</w:t>
            </w:r>
            <w:proofErr w:type="spellEnd"/>
          </w:p>
        </w:tc>
        <w:tc>
          <w:tcPr>
            <w:tcW w:w="3960" w:type="dxa"/>
          </w:tcPr>
          <w:p w:rsidR="006C04E8" w:rsidP="00B20AC9" w:rsidRDefault="006C04E8" w14:paraId="45218636" w14:textId="63F26184">
            <w:r>
              <w:t>/SHL/CV_</w:t>
            </w:r>
            <w:r w:rsidR="00C32302">
              <w:t>A</w:t>
            </w:r>
            <w:r w:rsidR="001C12AD">
              <w:t>_</w:t>
            </w:r>
            <w:r>
              <w:t>&lt;Free Text&gt;Q</w:t>
            </w:r>
          </w:p>
        </w:tc>
      </w:tr>
      <w:tr w:rsidR="006C04E8" w:rsidTr="5CC72DE5" w14:paraId="66FC4FCC" w14:textId="77777777">
        <w:tc>
          <w:tcPr>
            <w:tcW w:w="2302" w:type="dxa"/>
          </w:tcPr>
          <w:p w:rsidR="006C04E8" w:rsidP="00B20AC9" w:rsidRDefault="006C04E8" w14:paraId="0C05B39C" w14:textId="5A9F8166">
            <w:r>
              <w:t>Text</w:t>
            </w:r>
          </w:p>
        </w:tc>
        <w:tc>
          <w:tcPr>
            <w:tcW w:w="3780" w:type="dxa"/>
          </w:tcPr>
          <w:p w:rsidR="006C04E8" w:rsidP="00B20AC9" w:rsidRDefault="006C04E8" w14:paraId="51C8159A" w14:textId="0DE16765">
            <w:r>
              <w:t>/SHL/XX_</w:t>
            </w:r>
            <w:r w:rsidR="0055721E">
              <w:t>[A]</w:t>
            </w:r>
            <w:r>
              <w:t xml:space="preserve">_Free </w:t>
            </w:r>
            <w:proofErr w:type="spellStart"/>
            <w:r>
              <w:t>Text</w:t>
            </w:r>
            <w:r w:rsidR="0055721E">
              <w:rPr>
                <w:b/>
                <w:bCs/>
              </w:rPr>
              <w:t>X</w:t>
            </w:r>
            <w:proofErr w:type="spellEnd"/>
          </w:p>
        </w:tc>
        <w:tc>
          <w:tcPr>
            <w:tcW w:w="3960" w:type="dxa"/>
          </w:tcPr>
          <w:p w:rsidR="006C04E8" w:rsidP="00B20AC9" w:rsidRDefault="006C04E8" w14:paraId="03F19C0D" w14:textId="06D83C7D">
            <w:r>
              <w:t>/SHL/</w:t>
            </w:r>
            <w:r w:rsidR="00054076">
              <w:t>IV</w:t>
            </w:r>
            <w:r w:rsidR="001C12AD">
              <w:t>_</w:t>
            </w:r>
            <w:r>
              <w:t>&lt;Free Text&gt;</w:t>
            </w:r>
            <w:r w:rsidR="00C32302">
              <w:t>X</w:t>
            </w:r>
          </w:p>
        </w:tc>
      </w:tr>
      <w:tr w:rsidR="006C04E8" w:rsidTr="5CC72DE5" w14:paraId="5828B816" w14:textId="77777777">
        <w:tc>
          <w:tcPr>
            <w:tcW w:w="2302" w:type="dxa"/>
          </w:tcPr>
          <w:p w:rsidR="006C04E8" w:rsidP="006C04E8" w:rsidRDefault="006C04E8" w14:paraId="22E5BD95" w14:textId="2D2B1AFB">
            <w:r>
              <w:t>Hierarchy</w:t>
            </w:r>
          </w:p>
        </w:tc>
        <w:tc>
          <w:tcPr>
            <w:tcW w:w="3780" w:type="dxa"/>
          </w:tcPr>
          <w:p w:rsidR="006C04E8" w:rsidP="006C04E8" w:rsidRDefault="006C04E8" w14:paraId="62A6CFC6" w14:textId="54895800">
            <w:r>
              <w:t>/SHL/XX_</w:t>
            </w:r>
            <w:r w:rsidR="0055721E">
              <w:t>[A]</w:t>
            </w:r>
            <w:r>
              <w:t xml:space="preserve">_Free </w:t>
            </w:r>
            <w:proofErr w:type="spellStart"/>
            <w:r>
              <w:t>Text</w:t>
            </w:r>
            <w:r>
              <w:rPr>
                <w:b/>
                <w:bCs/>
              </w:rPr>
              <w:t>H</w:t>
            </w:r>
            <w:proofErr w:type="spellEnd"/>
          </w:p>
        </w:tc>
        <w:tc>
          <w:tcPr>
            <w:tcW w:w="3960" w:type="dxa"/>
          </w:tcPr>
          <w:p w:rsidR="006C04E8" w:rsidP="006C04E8" w:rsidRDefault="006C04E8" w14:paraId="347DC62F" w14:textId="7B8F0BF1">
            <w:r>
              <w:t>/SHL/</w:t>
            </w:r>
            <w:r w:rsidR="00054076">
              <w:t>IV</w:t>
            </w:r>
            <w:r w:rsidR="001C12AD">
              <w:t>_</w:t>
            </w:r>
            <w:r>
              <w:t>&lt;Free Text&gt;H</w:t>
            </w:r>
          </w:p>
        </w:tc>
      </w:tr>
      <w:tr w:rsidR="006C04E8" w:rsidTr="5CC72DE5" w14:paraId="69205DD6" w14:textId="77777777">
        <w:tc>
          <w:tcPr>
            <w:tcW w:w="2302" w:type="dxa"/>
          </w:tcPr>
          <w:p w:rsidR="006C04E8" w:rsidP="006C04E8" w:rsidRDefault="006C04E8" w14:paraId="7C157F21" w14:textId="4B1BFD23">
            <w:r>
              <w:t>Access Control</w:t>
            </w:r>
          </w:p>
        </w:tc>
        <w:tc>
          <w:tcPr>
            <w:tcW w:w="7740" w:type="dxa"/>
            <w:gridSpan w:val="2"/>
          </w:tcPr>
          <w:p w:rsidR="006C04E8" w:rsidP="006C04E8" w:rsidRDefault="00A6508A" w14:paraId="2573DE35" w14:textId="1CC6DE6D">
            <w:r>
              <w:t>Same name as corresponding CDS view name</w:t>
            </w:r>
          </w:p>
        </w:tc>
      </w:tr>
    </w:tbl>
    <w:p w:rsidR="29D595E4" w:rsidP="29D595E4" w:rsidRDefault="29D595E4" w14:paraId="72B5D7F8" w14:textId="4288F587"/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2995"/>
        <w:gridCol w:w="2378"/>
        <w:gridCol w:w="4120"/>
      </w:tblGrid>
      <w:tr w:rsidR="4CDB2D18" w:rsidTr="35865718" w14:paraId="49702536" w14:textId="77777777">
        <w:tc>
          <w:tcPr>
            <w:tcW w:w="10065" w:type="dxa"/>
            <w:gridSpan w:val="3"/>
            <w:shd w:val="clear" w:color="auto" w:fill="003C88" w:themeFill="accent3"/>
          </w:tcPr>
          <w:p w:rsidR="38301993" w:rsidP="4CDB2D18" w:rsidRDefault="38301993" w14:paraId="3C5BDA00" w14:textId="54D390F0">
            <w:pPr>
              <w:rPr>
                <w:color w:val="FFFFFF" w:themeColor="background1"/>
              </w:rPr>
            </w:pPr>
            <w:r w:rsidRPr="4CDB2D18">
              <w:rPr>
                <w:color w:val="FFFFFF" w:themeColor="background1"/>
              </w:rPr>
              <w:t>Restful Application Programming (RAP)</w:t>
            </w:r>
          </w:p>
        </w:tc>
      </w:tr>
      <w:tr w:rsidR="4CDB2D18" w:rsidTr="35865718" w14:paraId="2DA0C63A" w14:textId="77777777">
        <w:tc>
          <w:tcPr>
            <w:tcW w:w="3202" w:type="dxa"/>
            <w:shd w:val="clear" w:color="auto" w:fill="003C88" w:themeFill="accent3"/>
          </w:tcPr>
          <w:p w:rsidR="38301993" w:rsidP="4CDB2D18" w:rsidRDefault="38301993" w14:paraId="776D76C0" w14:textId="462C2CC3">
            <w:pPr>
              <w:rPr>
                <w:color w:val="FFFFFF" w:themeColor="background1"/>
              </w:rPr>
            </w:pPr>
            <w:r w:rsidRPr="4CDB2D18">
              <w:rPr>
                <w:color w:val="FFFFFF" w:themeColor="background1"/>
              </w:rPr>
              <w:t>Artefacts</w:t>
            </w:r>
          </w:p>
        </w:tc>
        <w:tc>
          <w:tcPr>
            <w:tcW w:w="2520" w:type="dxa"/>
            <w:shd w:val="clear" w:color="auto" w:fill="003C88" w:themeFill="accent3"/>
          </w:tcPr>
          <w:p w:rsidR="4CDB2D18" w:rsidP="4CDB2D18" w:rsidRDefault="4CDB2D18" w14:paraId="757B9072" w14:textId="77777777">
            <w:pPr>
              <w:rPr>
                <w:color w:val="FFFFFF" w:themeColor="background1"/>
              </w:rPr>
            </w:pPr>
            <w:r w:rsidRPr="4CDB2D18">
              <w:rPr>
                <w:color w:val="FFFFFF" w:themeColor="background1"/>
              </w:rPr>
              <w:t>Identifier</w:t>
            </w:r>
          </w:p>
        </w:tc>
        <w:tc>
          <w:tcPr>
            <w:tcW w:w="4343" w:type="dxa"/>
            <w:shd w:val="clear" w:color="auto" w:fill="003C88" w:themeFill="accent3"/>
          </w:tcPr>
          <w:p w:rsidR="4CDB2D18" w:rsidP="4CDB2D18" w:rsidRDefault="4CDB2D18" w14:paraId="58824A2F" w14:textId="77777777">
            <w:pPr>
              <w:rPr>
                <w:color w:val="FFFFFF" w:themeColor="background1"/>
              </w:rPr>
            </w:pPr>
            <w:r w:rsidRPr="4CDB2D18">
              <w:rPr>
                <w:color w:val="FFFFFF" w:themeColor="background1"/>
              </w:rPr>
              <w:t>Naming Convention Example/Remarks</w:t>
            </w:r>
          </w:p>
        </w:tc>
      </w:tr>
      <w:tr w:rsidR="4CDB2D18" w:rsidTr="35865718" w14:paraId="7319D9A2" w14:textId="77777777">
        <w:trPr>
          <w:trHeight w:val="330"/>
        </w:trPr>
        <w:tc>
          <w:tcPr>
            <w:tcW w:w="3202" w:type="dxa"/>
          </w:tcPr>
          <w:p w:rsidR="3B7BAD16" w:rsidP="4CDB2D18" w:rsidRDefault="3B7BAD16" w14:paraId="069F4495" w14:textId="6CAE06CB">
            <w:r>
              <w:t>Root View</w:t>
            </w:r>
          </w:p>
        </w:tc>
        <w:tc>
          <w:tcPr>
            <w:tcW w:w="2520" w:type="dxa"/>
          </w:tcPr>
          <w:p w:rsidR="4CDB2D18" w:rsidRDefault="4CDB2D18" w14:paraId="7240C2F2" w14:textId="3532AD11">
            <w:r>
              <w:t>/SHL/</w:t>
            </w:r>
            <w:r w:rsidR="00C939E1">
              <w:t>RV</w:t>
            </w:r>
          </w:p>
        </w:tc>
        <w:tc>
          <w:tcPr>
            <w:tcW w:w="4343" w:type="dxa"/>
          </w:tcPr>
          <w:p w:rsidR="4CDB2D18" w:rsidRDefault="4CDB2D18" w14:paraId="13AA868E" w14:textId="6456E2AA">
            <w:r>
              <w:t>/SHL/</w:t>
            </w:r>
            <w:r w:rsidR="00C939E1">
              <w:t>RV</w:t>
            </w:r>
            <w:r w:rsidR="0E254F4D">
              <w:t>_&lt;Free Text&gt;</w:t>
            </w:r>
          </w:p>
          <w:p w:rsidR="4CDB2D18" w:rsidP="35865718" w:rsidRDefault="0E254F4D" w14:paraId="319054D9" w14:textId="6F783EE3">
            <w:pPr>
              <w:rPr>
                <w:color w:val="FF0000"/>
              </w:rPr>
            </w:pPr>
            <w:r w:rsidRPr="35865718">
              <w:rPr>
                <w:color w:val="FF0000"/>
              </w:rPr>
              <w:t>Note: This is only for the final Root view, for underlying root view entities, follow the CDS View naming convention</w:t>
            </w:r>
          </w:p>
        </w:tc>
      </w:tr>
      <w:tr w:rsidR="4CDB2D18" w:rsidTr="35865718" w14:paraId="31094537" w14:textId="77777777">
        <w:tc>
          <w:tcPr>
            <w:tcW w:w="3202" w:type="dxa"/>
          </w:tcPr>
          <w:p w:rsidR="5F274D71" w:rsidRDefault="5F274D71" w14:paraId="7F8BF7CF" w14:textId="0A47CBF6">
            <w:r>
              <w:t>Service Definition</w:t>
            </w:r>
          </w:p>
        </w:tc>
        <w:tc>
          <w:tcPr>
            <w:tcW w:w="2520" w:type="dxa"/>
          </w:tcPr>
          <w:p w:rsidR="4CDB2D18" w:rsidRDefault="3E2CD12F" w14:paraId="79AF9C18" w14:textId="618F56D0">
            <w:r>
              <w:t>/SHL/</w:t>
            </w:r>
            <w:r w:rsidR="4013928B">
              <w:t>API</w:t>
            </w:r>
          </w:p>
        </w:tc>
        <w:tc>
          <w:tcPr>
            <w:tcW w:w="4343" w:type="dxa"/>
          </w:tcPr>
          <w:p w:rsidR="4CDB2D18" w:rsidRDefault="3E2CD12F" w14:paraId="7698BFFD" w14:textId="4EFC52DC">
            <w:r>
              <w:t>/SHL/</w:t>
            </w:r>
            <w:r w:rsidR="70644558">
              <w:t>API</w:t>
            </w:r>
            <w:r>
              <w:t>_&lt;Free Text&gt;</w:t>
            </w:r>
          </w:p>
        </w:tc>
      </w:tr>
      <w:tr w:rsidR="4CDB2D18" w:rsidTr="35865718" w14:paraId="7AE29451" w14:textId="77777777">
        <w:tc>
          <w:tcPr>
            <w:tcW w:w="3202" w:type="dxa"/>
          </w:tcPr>
          <w:p w:rsidR="23FC1774" w:rsidRDefault="23FC1774" w14:paraId="0D86538C" w14:textId="5A64536A">
            <w:r>
              <w:t xml:space="preserve">Service </w:t>
            </w:r>
            <w:r w:rsidR="6FA7FC1F">
              <w:t>Binding</w:t>
            </w:r>
          </w:p>
        </w:tc>
        <w:tc>
          <w:tcPr>
            <w:tcW w:w="2520" w:type="dxa"/>
          </w:tcPr>
          <w:p w:rsidR="4CDB2D18" w:rsidRDefault="3E2CD12F" w14:paraId="29B7F361" w14:textId="0ED17B2F">
            <w:r>
              <w:t>/SHL/</w:t>
            </w:r>
            <w:r w:rsidR="3CF96810">
              <w:t>API</w:t>
            </w:r>
          </w:p>
        </w:tc>
        <w:tc>
          <w:tcPr>
            <w:tcW w:w="4343" w:type="dxa"/>
          </w:tcPr>
          <w:p w:rsidR="4CDB2D18" w:rsidRDefault="3E2CD12F" w14:paraId="628343F6" w14:textId="12B0CB24">
            <w:r>
              <w:t>/SHL/</w:t>
            </w:r>
            <w:r w:rsidR="73B725E2">
              <w:t>API</w:t>
            </w:r>
            <w:r>
              <w:t>_&lt;Free Text&gt;</w:t>
            </w:r>
          </w:p>
        </w:tc>
      </w:tr>
      <w:tr w:rsidR="00730F56" w:rsidTr="35865718" w14:paraId="7D08BF53" w14:textId="77777777">
        <w:tc>
          <w:tcPr>
            <w:tcW w:w="3202" w:type="dxa"/>
          </w:tcPr>
          <w:p w:rsidR="00730F56" w:rsidRDefault="00730F56" w14:paraId="3925C749" w14:textId="7DCC13F3">
            <w:r>
              <w:t>Behavior Pool</w:t>
            </w:r>
          </w:p>
        </w:tc>
        <w:tc>
          <w:tcPr>
            <w:tcW w:w="2520" w:type="dxa"/>
          </w:tcPr>
          <w:p w:rsidR="00730F56" w:rsidRDefault="00730F56" w14:paraId="795B1B6D" w14:textId="2EC7B25F">
            <w:r>
              <w:t>/SHL/BP</w:t>
            </w:r>
          </w:p>
        </w:tc>
        <w:tc>
          <w:tcPr>
            <w:tcW w:w="4343" w:type="dxa"/>
          </w:tcPr>
          <w:p w:rsidR="00730F56" w:rsidRDefault="00730F56" w14:paraId="3738119F" w14:textId="5E014E95">
            <w:r>
              <w:t>/SHL/BP_&lt;Free Text&gt;</w:t>
            </w:r>
          </w:p>
        </w:tc>
      </w:tr>
      <w:tr w:rsidR="00486897" w:rsidTr="35865718" w14:paraId="11EE9C58" w14:textId="77777777">
        <w:tc>
          <w:tcPr>
            <w:tcW w:w="3202" w:type="dxa"/>
          </w:tcPr>
          <w:p w:rsidR="00486897" w:rsidRDefault="00486897" w14:paraId="48C575C7" w14:textId="4BDAF261">
            <w:r>
              <w:t>Abstract Entity</w:t>
            </w:r>
          </w:p>
        </w:tc>
        <w:tc>
          <w:tcPr>
            <w:tcW w:w="2520" w:type="dxa"/>
          </w:tcPr>
          <w:p w:rsidR="00486897" w:rsidRDefault="00486897" w14:paraId="5A443AFE" w14:textId="6D74F61F">
            <w:r>
              <w:t>/SHL/AB</w:t>
            </w:r>
          </w:p>
        </w:tc>
        <w:tc>
          <w:tcPr>
            <w:tcW w:w="4343" w:type="dxa"/>
          </w:tcPr>
          <w:p w:rsidR="00486897" w:rsidRDefault="00486897" w14:paraId="06980B1A" w14:textId="3A0E0DB2">
            <w:r>
              <w:t>/SHL/AB_&lt;Free Text&gt;</w:t>
            </w:r>
          </w:p>
        </w:tc>
      </w:tr>
    </w:tbl>
    <w:p w:rsidR="35865718" w:rsidRDefault="35865718" w14:paraId="3FBE914B" w14:textId="540955F7"/>
    <w:tbl>
      <w:tblPr>
        <w:tblStyle w:val="TableGrid"/>
        <w:tblW w:w="9923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3105"/>
        <w:gridCol w:w="2849"/>
        <w:gridCol w:w="3969"/>
      </w:tblGrid>
      <w:tr w:rsidR="00672D33" w:rsidTr="5CDEB1CF" w14:paraId="1695D7F4" w14:textId="77777777">
        <w:trPr>
          <w:tblHeader/>
        </w:trPr>
        <w:tc>
          <w:tcPr>
            <w:tcW w:w="3105" w:type="dxa"/>
            <w:shd w:val="clear" w:color="auto" w:fill="003C88" w:themeFill="accent3"/>
            <w:tcMar/>
          </w:tcPr>
          <w:p w:rsidRPr="00054141" w:rsidR="00672D33" w:rsidP="00CF299A" w:rsidRDefault="00672D33" w14:paraId="4F1ACD63" w14:textId="3A9DF927">
            <w:pPr>
              <w:rPr>
                <w:color w:val="FFFFFF" w:themeColor="background1"/>
              </w:rPr>
            </w:pPr>
            <w:r w:rsidRPr="00054141">
              <w:rPr>
                <w:color w:val="FFFFFF" w:themeColor="background1"/>
              </w:rPr>
              <w:t>Object</w:t>
            </w:r>
            <w:r w:rsidRPr="00054141" w:rsidR="00495D93">
              <w:rPr>
                <w:color w:val="FFFFFF" w:themeColor="background1"/>
              </w:rPr>
              <w:t xml:space="preserve"> on </w:t>
            </w:r>
            <w:proofErr w:type="gramStart"/>
            <w:r w:rsidRPr="00054141" w:rsidR="00495D93">
              <w:rPr>
                <w:color w:val="FFFFFF" w:themeColor="background1"/>
              </w:rPr>
              <w:t>On-Premise</w:t>
            </w:r>
            <w:proofErr w:type="gramEnd"/>
          </w:p>
        </w:tc>
        <w:tc>
          <w:tcPr>
            <w:tcW w:w="2849" w:type="dxa"/>
            <w:shd w:val="clear" w:color="auto" w:fill="003C88" w:themeFill="accent3"/>
            <w:tcMar/>
          </w:tcPr>
          <w:p w:rsidRPr="00054141" w:rsidR="00672D33" w:rsidP="00CF299A" w:rsidRDefault="00791817" w14:paraId="52463FEB" w14:textId="2DA7C2C8">
            <w:pPr>
              <w:rPr>
                <w:color w:val="FFFFFF" w:themeColor="background1"/>
              </w:rPr>
            </w:pPr>
            <w:r w:rsidRPr="00054141">
              <w:rPr>
                <w:color w:val="FFFFFF" w:themeColor="background1"/>
              </w:rPr>
              <w:t>Identifier</w:t>
            </w:r>
          </w:p>
        </w:tc>
        <w:tc>
          <w:tcPr>
            <w:tcW w:w="3969" w:type="dxa"/>
            <w:shd w:val="clear" w:color="auto" w:fill="003C88" w:themeFill="accent3"/>
            <w:tcMar/>
          </w:tcPr>
          <w:p w:rsidRPr="00054141" w:rsidR="00672D33" w:rsidP="00CF299A" w:rsidRDefault="00791817" w14:paraId="6C0F0092" w14:textId="0D9DE7E9">
            <w:pPr>
              <w:rPr>
                <w:color w:val="FFFFFF" w:themeColor="background1"/>
              </w:rPr>
            </w:pPr>
            <w:r w:rsidRPr="00054141">
              <w:rPr>
                <w:color w:val="FFFFFF" w:themeColor="background1"/>
              </w:rPr>
              <w:t xml:space="preserve">Naming Convention </w:t>
            </w:r>
            <w:r w:rsidRPr="00054141" w:rsidR="00672D33">
              <w:rPr>
                <w:color w:val="FFFFFF" w:themeColor="background1"/>
              </w:rPr>
              <w:t>Example/Remarks</w:t>
            </w:r>
          </w:p>
        </w:tc>
      </w:tr>
      <w:tr w:rsidR="00672D33" w:rsidTr="5CDEB1CF" w14:paraId="11F6C1FC" w14:textId="77777777">
        <w:tc>
          <w:tcPr>
            <w:tcW w:w="9923" w:type="dxa"/>
            <w:gridSpan w:val="3"/>
            <w:shd w:val="clear" w:color="auto" w:fill="003C88" w:themeFill="accent3"/>
            <w:tcMar/>
          </w:tcPr>
          <w:p w:rsidR="00672D33" w:rsidP="00CF299A" w:rsidRDefault="00672D33" w14:paraId="0D8A694F" w14:textId="18756467">
            <w:pPr>
              <w:ind w:left="33"/>
            </w:pPr>
            <w:r w:rsidRPr="00FB3F0F">
              <w:rPr>
                <w:color w:val="FFFFFF" w:themeColor="background1"/>
              </w:rPr>
              <w:t>DDIC Objects</w:t>
            </w:r>
          </w:p>
        </w:tc>
      </w:tr>
      <w:tr w:rsidR="00672D33" w:rsidTr="5CDEB1CF" w14:paraId="3F07970E" w14:textId="77777777">
        <w:tc>
          <w:tcPr>
            <w:tcW w:w="3105" w:type="dxa"/>
            <w:tcMar/>
          </w:tcPr>
          <w:p w:rsidR="00672D33" w:rsidP="00672D33" w:rsidRDefault="00672D33" w14:paraId="427CA28F" w14:textId="02624B2D">
            <w:r>
              <w:t>Table</w:t>
            </w:r>
          </w:p>
        </w:tc>
        <w:tc>
          <w:tcPr>
            <w:tcW w:w="2849" w:type="dxa"/>
            <w:tcMar/>
          </w:tcPr>
          <w:p w:rsidR="00672D33" w:rsidP="00672D33" w:rsidRDefault="002F475C" w14:paraId="427522C3" w14:textId="054E5884">
            <w:r>
              <w:t>/SHL</w:t>
            </w:r>
            <w:r w:rsidR="00D3514F">
              <w:t>/</w:t>
            </w:r>
            <w:r w:rsidR="00672D33">
              <w:t>DT</w:t>
            </w:r>
          </w:p>
        </w:tc>
        <w:tc>
          <w:tcPr>
            <w:tcW w:w="3969" w:type="dxa"/>
            <w:tcMar/>
          </w:tcPr>
          <w:p w:rsidR="00672D33" w:rsidP="00672D33" w:rsidRDefault="002F475C" w14:paraId="22C37260" w14:textId="0700344D">
            <w:r>
              <w:t>/SHL</w:t>
            </w:r>
            <w:r w:rsidR="00D3514F">
              <w:t>/</w:t>
            </w:r>
            <w:r w:rsidR="00A932DF">
              <w:t>DT_</w:t>
            </w:r>
            <w:r w:rsidR="00302A52">
              <w:t>&lt;Free Text&gt;</w:t>
            </w:r>
          </w:p>
        </w:tc>
      </w:tr>
      <w:tr w:rsidR="00A932DF" w:rsidTr="5CDEB1CF" w14:paraId="1CAA9EC4" w14:textId="77777777">
        <w:tc>
          <w:tcPr>
            <w:tcW w:w="3105" w:type="dxa"/>
            <w:tcMar/>
          </w:tcPr>
          <w:p w:rsidR="00A932DF" w:rsidP="00A932DF" w:rsidRDefault="00A932DF" w14:paraId="569CF218" w14:textId="589978AD">
            <w:r>
              <w:t>View</w:t>
            </w:r>
          </w:p>
        </w:tc>
        <w:tc>
          <w:tcPr>
            <w:tcW w:w="2849" w:type="dxa"/>
            <w:tcMar/>
          </w:tcPr>
          <w:p w:rsidR="00A932DF" w:rsidP="00A932DF" w:rsidRDefault="002F475C" w14:paraId="5E005EE1" w14:textId="52059218">
            <w:r>
              <w:t>/SHL</w:t>
            </w:r>
            <w:r w:rsidR="00D3514F">
              <w:t>/</w:t>
            </w:r>
            <w:r w:rsidR="00A932DF">
              <w:t>DV</w:t>
            </w:r>
          </w:p>
        </w:tc>
        <w:tc>
          <w:tcPr>
            <w:tcW w:w="3969" w:type="dxa"/>
            <w:tcMar/>
          </w:tcPr>
          <w:p w:rsidR="00A932DF" w:rsidP="00A932DF" w:rsidRDefault="002F475C" w14:paraId="4F44C79D" w14:textId="2AE31EB8">
            <w:r>
              <w:t>/SHL</w:t>
            </w:r>
            <w:r w:rsidR="00D3514F">
              <w:t>/</w:t>
            </w:r>
            <w:r w:rsidR="00A932DF">
              <w:t>DV_</w:t>
            </w:r>
            <w:r w:rsidR="00302A52">
              <w:t>&lt;Free Text&gt;</w:t>
            </w:r>
          </w:p>
        </w:tc>
      </w:tr>
      <w:tr w:rsidR="00A932DF" w:rsidTr="5CDEB1CF" w14:paraId="0748320C" w14:textId="77777777">
        <w:tc>
          <w:tcPr>
            <w:tcW w:w="3105" w:type="dxa"/>
            <w:tcMar/>
          </w:tcPr>
          <w:p w:rsidR="00A932DF" w:rsidP="00A932DF" w:rsidRDefault="00A932DF" w14:paraId="5F433163" w14:textId="77B4A2F0">
            <w:r>
              <w:t>Structure</w:t>
            </w:r>
          </w:p>
        </w:tc>
        <w:tc>
          <w:tcPr>
            <w:tcW w:w="2849" w:type="dxa"/>
            <w:tcMar/>
          </w:tcPr>
          <w:p w:rsidR="00A932DF" w:rsidP="00A932DF" w:rsidRDefault="002F475C" w14:paraId="2FCA856C" w14:textId="1D6EFECD">
            <w:r>
              <w:t>/SHL</w:t>
            </w:r>
            <w:r w:rsidR="00D3514F">
              <w:t>/</w:t>
            </w:r>
            <w:r w:rsidR="008A59AF">
              <w:t>TS</w:t>
            </w:r>
          </w:p>
        </w:tc>
        <w:tc>
          <w:tcPr>
            <w:tcW w:w="3969" w:type="dxa"/>
            <w:tcMar/>
          </w:tcPr>
          <w:p w:rsidR="00A932DF" w:rsidP="00A932DF" w:rsidRDefault="002F475C" w14:paraId="076D4DA4" w14:textId="28D2B1F7">
            <w:r>
              <w:t>/SHL</w:t>
            </w:r>
            <w:r w:rsidR="00D3514F">
              <w:t>/</w:t>
            </w:r>
            <w:r w:rsidR="00A932DF">
              <w:t>T</w:t>
            </w:r>
            <w:r w:rsidR="008A59AF">
              <w:t>S</w:t>
            </w:r>
            <w:r w:rsidR="00A932DF">
              <w:t>_</w:t>
            </w:r>
            <w:r w:rsidR="00C354D1">
              <w:t>&lt;Free Text&gt;</w:t>
            </w:r>
          </w:p>
        </w:tc>
      </w:tr>
      <w:tr w:rsidR="00A932DF" w:rsidTr="5CDEB1CF" w14:paraId="5D64BDA8" w14:textId="77777777">
        <w:tc>
          <w:tcPr>
            <w:tcW w:w="3105" w:type="dxa"/>
            <w:tcMar/>
          </w:tcPr>
          <w:p w:rsidR="00A932DF" w:rsidP="00A932DF" w:rsidRDefault="00A932DF" w14:paraId="23A8ACE1" w14:textId="7CCCB616">
            <w:r>
              <w:t>Table Type</w:t>
            </w:r>
          </w:p>
        </w:tc>
        <w:tc>
          <w:tcPr>
            <w:tcW w:w="2849" w:type="dxa"/>
            <w:tcMar/>
          </w:tcPr>
          <w:p w:rsidR="00A932DF" w:rsidP="00A932DF" w:rsidRDefault="002F475C" w14:paraId="18FCF275" w14:textId="153D744D">
            <w:r>
              <w:t>/SHL</w:t>
            </w:r>
            <w:r w:rsidR="00D3514F">
              <w:t>/</w:t>
            </w:r>
            <w:r w:rsidR="00A932DF">
              <w:t>TT</w:t>
            </w:r>
          </w:p>
        </w:tc>
        <w:tc>
          <w:tcPr>
            <w:tcW w:w="3969" w:type="dxa"/>
            <w:tcMar/>
          </w:tcPr>
          <w:p w:rsidR="00A932DF" w:rsidP="00A932DF" w:rsidRDefault="002F475C" w14:paraId="3AEE2741" w14:textId="3C3D5F3B">
            <w:r>
              <w:t>/SHL</w:t>
            </w:r>
            <w:r w:rsidR="00D3514F">
              <w:t>/</w:t>
            </w:r>
            <w:r w:rsidR="00A932DF">
              <w:t>TT_</w:t>
            </w:r>
            <w:r w:rsidR="00C354D1">
              <w:t>&lt;Free Text&gt;</w:t>
            </w:r>
          </w:p>
        </w:tc>
      </w:tr>
      <w:tr w:rsidR="00A932DF" w:rsidTr="5CDEB1CF" w14:paraId="25E3C90C" w14:textId="77777777">
        <w:tc>
          <w:tcPr>
            <w:tcW w:w="3105" w:type="dxa"/>
            <w:tcMar/>
          </w:tcPr>
          <w:p w:rsidR="00A932DF" w:rsidP="00A932DF" w:rsidRDefault="00A932DF" w14:paraId="5D088BE4" w14:textId="2EA494F2">
            <w:r>
              <w:t>Data Element</w:t>
            </w:r>
          </w:p>
        </w:tc>
        <w:tc>
          <w:tcPr>
            <w:tcW w:w="2849" w:type="dxa"/>
            <w:tcMar/>
          </w:tcPr>
          <w:p w:rsidR="00A932DF" w:rsidP="00A932DF" w:rsidRDefault="002F475C" w14:paraId="2BEB8937" w14:textId="4C08B15F">
            <w:r>
              <w:t>/SHL</w:t>
            </w:r>
            <w:r w:rsidR="00D3514F">
              <w:t>/</w:t>
            </w:r>
            <w:r w:rsidR="00A932DF">
              <w:t>DE</w:t>
            </w:r>
          </w:p>
        </w:tc>
        <w:tc>
          <w:tcPr>
            <w:tcW w:w="3969" w:type="dxa"/>
            <w:tcMar/>
          </w:tcPr>
          <w:p w:rsidRPr="00A932DF" w:rsidR="00A932DF" w:rsidP="00A932DF" w:rsidRDefault="002F475C" w14:paraId="05FBBF3A" w14:textId="2E59AD9F">
            <w:pPr>
              <w:rPr>
                <w:b/>
              </w:rPr>
            </w:pPr>
            <w:r>
              <w:t>/SHL</w:t>
            </w:r>
            <w:r w:rsidR="00D3514F">
              <w:t>/</w:t>
            </w:r>
            <w:r w:rsidR="00A932DF">
              <w:t>DE_</w:t>
            </w:r>
            <w:r w:rsidR="00C354D1">
              <w:t>&lt;Free Text&gt;</w:t>
            </w:r>
          </w:p>
        </w:tc>
      </w:tr>
      <w:tr w:rsidR="00A932DF" w:rsidTr="5CDEB1CF" w14:paraId="2201DD8C" w14:textId="77777777">
        <w:tc>
          <w:tcPr>
            <w:tcW w:w="3105" w:type="dxa"/>
            <w:tcMar/>
          </w:tcPr>
          <w:p w:rsidR="00A932DF" w:rsidP="00A932DF" w:rsidRDefault="00A932DF" w14:paraId="4A8E4802" w14:textId="3C9CFB62">
            <w:r>
              <w:t>Domain</w:t>
            </w:r>
          </w:p>
        </w:tc>
        <w:tc>
          <w:tcPr>
            <w:tcW w:w="2849" w:type="dxa"/>
            <w:tcMar/>
          </w:tcPr>
          <w:p w:rsidR="00A932DF" w:rsidP="00A932DF" w:rsidRDefault="002F475C" w14:paraId="4F6D425A" w14:textId="5DA87C5B">
            <w:r>
              <w:t>/SHL</w:t>
            </w:r>
            <w:r w:rsidR="00D3514F">
              <w:t>/</w:t>
            </w:r>
            <w:r w:rsidR="00A932DF">
              <w:t>DM</w:t>
            </w:r>
          </w:p>
        </w:tc>
        <w:tc>
          <w:tcPr>
            <w:tcW w:w="3969" w:type="dxa"/>
            <w:tcMar/>
          </w:tcPr>
          <w:p w:rsidR="00A932DF" w:rsidP="00A932DF" w:rsidRDefault="002F475C" w14:paraId="2D97576E" w14:textId="2F9B8AD4">
            <w:r>
              <w:t>/SHL</w:t>
            </w:r>
            <w:r w:rsidR="00D3514F">
              <w:t>/</w:t>
            </w:r>
            <w:r w:rsidR="00A932DF">
              <w:t>DM_</w:t>
            </w:r>
            <w:r w:rsidR="00C354D1">
              <w:t>&lt;Free Text&gt;</w:t>
            </w:r>
          </w:p>
        </w:tc>
      </w:tr>
      <w:tr w:rsidR="00A932DF" w:rsidTr="5CDEB1CF" w14:paraId="50579D80" w14:textId="77777777">
        <w:tc>
          <w:tcPr>
            <w:tcW w:w="3105" w:type="dxa"/>
            <w:tcMar/>
          </w:tcPr>
          <w:p w:rsidR="00A932DF" w:rsidP="00A932DF" w:rsidRDefault="00A932DF" w14:paraId="669C9E75" w14:textId="222EF358">
            <w:r>
              <w:t>Search Help</w:t>
            </w:r>
          </w:p>
        </w:tc>
        <w:tc>
          <w:tcPr>
            <w:tcW w:w="2849" w:type="dxa"/>
            <w:tcMar/>
          </w:tcPr>
          <w:p w:rsidR="00A932DF" w:rsidP="00A932DF" w:rsidRDefault="002F475C" w14:paraId="2177E831" w14:textId="35DE19CA">
            <w:r>
              <w:t>/SHL</w:t>
            </w:r>
            <w:r w:rsidR="00D3514F">
              <w:t>/</w:t>
            </w:r>
            <w:r w:rsidR="00A932DF">
              <w:t>SH</w:t>
            </w:r>
          </w:p>
        </w:tc>
        <w:tc>
          <w:tcPr>
            <w:tcW w:w="3969" w:type="dxa"/>
            <w:tcMar/>
          </w:tcPr>
          <w:p w:rsidR="00A932DF" w:rsidP="00A932DF" w:rsidRDefault="002F475C" w14:paraId="101352AE" w14:textId="6FFAE1E8">
            <w:r>
              <w:t>/SHL</w:t>
            </w:r>
            <w:r w:rsidR="00D3514F">
              <w:t>/</w:t>
            </w:r>
            <w:r w:rsidR="00A932DF">
              <w:t>SH_</w:t>
            </w:r>
            <w:r w:rsidR="00C354D1">
              <w:t>INVOICENUM</w:t>
            </w:r>
          </w:p>
        </w:tc>
      </w:tr>
      <w:tr w:rsidR="00A932DF" w:rsidTr="5CDEB1CF" w14:paraId="56B12713" w14:textId="77777777">
        <w:tc>
          <w:tcPr>
            <w:tcW w:w="3105" w:type="dxa"/>
            <w:tcMar/>
          </w:tcPr>
          <w:p w:rsidR="00A932DF" w:rsidP="00A932DF" w:rsidRDefault="00A932DF" w14:paraId="223DDDB2" w14:textId="6534DE0A">
            <w:r>
              <w:t>Lock Objects</w:t>
            </w:r>
          </w:p>
        </w:tc>
        <w:tc>
          <w:tcPr>
            <w:tcW w:w="2849" w:type="dxa"/>
            <w:tcMar/>
          </w:tcPr>
          <w:p w:rsidR="00A932DF" w:rsidP="00A932DF" w:rsidRDefault="00A932DF" w14:paraId="3A6EC28B" w14:textId="21233764">
            <w:r>
              <w:t>E</w:t>
            </w:r>
            <w:r w:rsidR="00FA7E08">
              <w:t>Z</w:t>
            </w:r>
          </w:p>
        </w:tc>
        <w:tc>
          <w:tcPr>
            <w:tcW w:w="3969" w:type="dxa"/>
            <w:tcMar/>
          </w:tcPr>
          <w:p w:rsidR="00A932DF" w:rsidP="00A932DF" w:rsidRDefault="00A932DF" w14:paraId="2D09C1C6" w14:textId="455A12BD">
            <w:r>
              <w:t>E</w:t>
            </w:r>
            <w:r w:rsidR="00FA7E08">
              <w:t>Z</w:t>
            </w:r>
            <w:r>
              <w:t>_</w:t>
            </w:r>
            <w:r w:rsidR="00C354D1">
              <w:t>CUSTNR</w:t>
            </w:r>
          </w:p>
          <w:p w:rsidRPr="00083AC0" w:rsidR="00A932DF" w:rsidP="00A932DF" w:rsidRDefault="00A932DF" w14:paraId="462A0FE9" w14:textId="58F64131">
            <w:r w:rsidRPr="008A59AF">
              <w:rPr>
                <w:sz w:val="20"/>
              </w:rPr>
              <w:t>No prefix to be used</w:t>
            </w:r>
          </w:p>
        </w:tc>
      </w:tr>
      <w:tr w:rsidR="00791817" w:rsidTr="5CDEB1CF" w14:paraId="41E8354E" w14:textId="77777777">
        <w:tc>
          <w:tcPr>
            <w:tcW w:w="9923" w:type="dxa"/>
            <w:gridSpan w:val="3"/>
            <w:shd w:val="clear" w:color="auto" w:fill="003C88" w:themeFill="accent3"/>
            <w:tcMar/>
          </w:tcPr>
          <w:p w:rsidR="00791817" w:rsidP="00791817" w:rsidRDefault="00E61A1C" w14:paraId="0663E8D7" w14:textId="12B1E755">
            <w:r w:rsidRPr="00054141">
              <w:rPr>
                <w:color w:val="FFFFFF" w:themeColor="background1"/>
              </w:rPr>
              <w:t>OO Elements</w:t>
            </w:r>
          </w:p>
        </w:tc>
      </w:tr>
      <w:tr w:rsidR="00791817" w:rsidTr="5CDEB1CF" w14:paraId="4FCFECDC" w14:textId="77777777">
        <w:tc>
          <w:tcPr>
            <w:tcW w:w="3105" w:type="dxa"/>
            <w:tcMar/>
          </w:tcPr>
          <w:p w:rsidR="00791817" w:rsidP="00791817" w:rsidRDefault="00E61A1C" w14:paraId="293AB7D5" w14:textId="565BC72E">
            <w:r>
              <w:t>Class</w:t>
            </w:r>
          </w:p>
        </w:tc>
        <w:tc>
          <w:tcPr>
            <w:tcW w:w="2849" w:type="dxa"/>
            <w:tcMar/>
          </w:tcPr>
          <w:p w:rsidR="00791817" w:rsidP="00791817" w:rsidRDefault="002F475C" w14:paraId="4CAB24CB" w14:textId="34143D5C">
            <w:r>
              <w:t>/SHL</w:t>
            </w:r>
            <w:r w:rsidR="00D3514F">
              <w:t>/</w:t>
            </w:r>
            <w:r w:rsidR="00E61A1C">
              <w:t>CL</w:t>
            </w:r>
          </w:p>
        </w:tc>
        <w:tc>
          <w:tcPr>
            <w:tcW w:w="3969" w:type="dxa"/>
            <w:tcMar/>
          </w:tcPr>
          <w:p w:rsidR="00791817" w:rsidP="00791817" w:rsidRDefault="002F475C" w14:paraId="5CAF6559" w14:textId="3DA2E319">
            <w:r>
              <w:t>/SHL</w:t>
            </w:r>
            <w:r w:rsidR="00D3514F">
              <w:t>/</w:t>
            </w:r>
            <w:r w:rsidR="00E61A1C">
              <w:t>CL_</w:t>
            </w:r>
            <w:r w:rsidR="00C354D1">
              <w:t>WBSCREATE</w:t>
            </w:r>
          </w:p>
        </w:tc>
      </w:tr>
      <w:tr w:rsidR="00791817" w:rsidTr="5CDEB1CF" w14:paraId="4800596E" w14:textId="77777777">
        <w:tc>
          <w:tcPr>
            <w:tcW w:w="3105" w:type="dxa"/>
            <w:tcMar/>
          </w:tcPr>
          <w:p w:rsidR="00791817" w:rsidP="00791817" w:rsidRDefault="00E61A1C" w14:paraId="28790552" w14:textId="0A78C4AE">
            <w:r>
              <w:t>Interface</w:t>
            </w:r>
          </w:p>
        </w:tc>
        <w:tc>
          <w:tcPr>
            <w:tcW w:w="2849" w:type="dxa"/>
            <w:tcMar/>
          </w:tcPr>
          <w:p w:rsidR="00791817" w:rsidP="00791817" w:rsidRDefault="002F475C" w14:paraId="45CDE365" w14:textId="2BF43964">
            <w:r>
              <w:t>/SHL</w:t>
            </w:r>
            <w:r w:rsidR="00D3514F">
              <w:t>/</w:t>
            </w:r>
            <w:r w:rsidR="00E61A1C">
              <w:t>IF</w:t>
            </w:r>
          </w:p>
        </w:tc>
        <w:tc>
          <w:tcPr>
            <w:tcW w:w="3969" w:type="dxa"/>
            <w:tcMar/>
          </w:tcPr>
          <w:p w:rsidRPr="00B2186D" w:rsidR="00791817" w:rsidP="00791817" w:rsidRDefault="002F475C" w14:paraId="069973E9" w14:textId="073C7E13">
            <w:r>
              <w:t>/SHL</w:t>
            </w:r>
            <w:r w:rsidR="00D3514F">
              <w:t>/</w:t>
            </w:r>
            <w:r w:rsidR="00E61A1C">
              <w:t>IF_</w:t>
            </w:r>
            <w:r w:rsidR="00C354D1">
              <w:t>WBSCREATE</w:t>
            </w:r>
          </w:p>
        </w:tc>
      </w:tr>
      <w:tr w:rsidR="00791817" w:rsidTr="5CDEB1CF" w14:paraId="678930DE" w14:textId="77777777">
        <w:tc>
          <w:tcPr>
            <w:tcW w:w="3105" w:type="dxa"/>
            <w:tcMar/>
          </w:tcPr>
          <w:p w:rsidR="00791817" w:rsidP="00791817" w:rsidRDefault="00E61A1C" w14:paraId="6890A660" w14:textId="796B5A23">
            <w:r>
              <w:t>Exception Class</w:t>
            </w:r>
          </w:p>
        </w:tc>
        <w:tc>
          <w:tcPr>
            <w:tcW w:w="2849" w:type="dxa"/>
            <w:tcMar/>
          </w:tcPr>
          <w:p w:rsidR="00791817" w:rsidP="00791817" w:rsidRDefault="002F475C" w14:paraId="104BAAB6" w14:textId="2E1940D3">
            <w:r>
              <w:t>/SHL</w:t>
            </w:r>
            <w:r w:rsidR="00D3514F">
              <w:t>/</w:t>
            </w:r>
            <w:r w:rsidR="00E61A1C">
              <w:t>CX</w:t>
            </w:r>
          </w:p>
        </w:tc>
        <w:tc>
          <w:tcPr>
            <w:tcW w:w="3969" w:type="dxa"/>
            <w:tcMar/>
          </w:tcPr>
          <w:p w:rsidRPr="00817976" w:rsidR="00791817" w:rsidP="00791817" w:rsidRDefault="002F475C" w14:paraId="41E0C8EE" w14:textId="211B5326">
            <w:r>
              <w:t>/SHL</w:t>
            </w:r>
            <w:r w:rsidR="00D3514F">
              <w:t>/</w:t>
            </w:r>
            <w:r w:rsidR="00E61A1C">
              <w:t>CX_</w:t>
            </w:r>
            <w:r w:rsidR="00C354D1">
              <w:t>WBSCREATE</w:t>
            </w:r>
          </w:p>
        </w:tc>
      </w:tr>
      <w:tr w:rsidR="00FA7E08" w:rsidTr="5CDEB1CF" w14:paraId="7E6C0782" w14:textId="77777777">
        <w:tc>
          <w:tcPr>
            <w:tcW w:w="9923" w:type="dxa"/>
            <w:gridSpan w:val="3"/>
            <w:shd w:val="clear" w:color="auto" w:fill="003C88" w:themeFill="accent3"/>
            <w:tcMar/>
          </w:tcPr>
          <w:p w:rsidR="00FA7E08" w:rsidP="00791817" w:rsidRDefault="00FA7E08" w14:paraId="5F092F64" w14:textId="379CE73D">
            <w:r w:rsidRPr="00054141">
              <w:rPr>
                <w:color w:val="FFFFFF" w:themeColor="background1"/>
              </w:rPr>
              <w:t>Program Objects</w:t>
            </w:r>
          </w:p>
        </w:tc>
      </w:tr>
      <w:tr w:rsidR="00C27A08" w:rsidTr="5CDEB1CF" w14:paraId="59B7AC47" w14:textId="77777777">
        <w:tc>
          <w:tcPr>
            <w:tcW w:w="3105" w:type="dxa"/>
            <w:tcMar/>
          </w:tcPr>
          <w:p w:rsidR="00C27A08" w:rsidP="00C27A08" w:rsidRDefault="00C27A08" w14:paraId="39C99C98" w14:textId="5CD855FE">
            <w:r>
              <w:t>Function Group</w:t>
            </w:r>
          </w:p>
        </w:tc>
        <w:tc>
          <w:tcPr>
            <w:tcW w:w="2849" w:type="dxa"/>
            <w:tcMar/>
          </w:tcPr>
          <w:p w:rsidR="00C27A08" w:rsidP="00C27A08" w:rsidRDefault="002F475C" w14:paraId="0689500F" w14:textId="41F7493B">
            <w:r>
              <w:t>/SHL</w:t>
            </w:r>
            <w:r w:rsidR="00D3514F">
              <w:t>/</w:t>
            </w:r>
            <w:r w:rsidR="00C27A08">
              <w:t>FG</w:t>
            </w:r>
          </w:p>
        </w:tc>
        <w:tc>
          <w:tcPr>
            <w:tcW w:w="3969" w:type="dxa"/>
            <w:tcMar/>
          </w:tcPr>
          <w:p w:rsidR="00C27A08" w:rsidP="00C27A08" w:rsidRDefault="002F475C" w14:paraId="5CD104F2" w14:textId="2102817E">
            <w:r>
              <w:t>/SHL</w:t>
            </w:r>
            <w:r w:rsidR="00D3514F">
              <w:t>/</w:t>
            </w:r>
            <w:r w:rsidR="00C27A08">
              <w:t>FG_</w:t>
            </w:r>
            <w:r w:rsidR="00C354D1">
              <w:t>PURCHORD</w:t>
            </w:r>
          </w:p>
        </w:tc>
      </w:tr>
      <w:tr w:rsidR="00C27A08" w:rsidTr="5CDEB1CF" w14:paraId="6ED91A22" w14:textId="77777777">
        <w:tc>
          <w:tcPr>
            <w:tcW w:w="3105" w:type="dxa"/>
            <w:tcMar/>
          </w:tcPr>
          <w:p w:rsidR="00C27A08" w:rsidP="00C27A08" w:rsidRDefault="00C27A08" w14:paraId="116913EB" w14:textId="7267CA83">
            <w:r>
              <w:t>Function Module</w:t>
            </w:r>
          </w:p>
        </w:tc>
        <w:tc>
          <w:tcPr>
            <w:tcW w:w="2849" w:type="dxa"/>
            <w:tcMar/>
          </w:tcPr>
          <w:p w:rsidR="00C27A08" w:rsidP="00C27A08" w:rsidRDefault="002F475C" w14:paraId="072DE46F" w14:textId="0EB8893F">
            <w:r>
              <w:t>/SHL</w:t>
            </w:r>
            <w:r w:rsidR="00D3514F">
              <w:t>/</w:t>
            </w:r>
            <w:r w:rsidR="00C27A08">
              <w:t>FM</w:t>
            </w:r>
          </w:p>
        </w:tc>
        <w:tc>
          <w:tcPr>
            <w:tcW w:w="3969" w:type="dxa"/>
            <w:tcMar/>
          </w:tcPr>
          <w:p w:rsidR="00C27A08" w:rsidP="00C27A08" w:rsidRDefault="002F475C" w14:paraId="06A1236F" w14:textId="6F98C4A0">
            <w:r>
              <w:t>/SHL</w:t>
            </w:r>
            <w:r w:rsidR="00D3514F">
              <w:t>/</w:t>
            </w:r>
            <w:r w:rsidR="00C27A08">
              <w:t>FM_</w:t>
            </w:r>
            <w:r w:rsidR="00C354D1">
              <w:t>PIRCHORDCRT</w:t>
            </w:r>
          </w:p>
        </w:tc>
      </w:tr>
      <w:tr w:rsidR="00C27A08" w:rsidTr="5CDEB1CF" w14:paraId="2B7E4E55" w14:textId="77777777">
        <w:tc>
          <w:tcPr>
            <w:tcW w:w="3105" w:type="dxa"/>
            <w:tcMar/>
          </w:tcPr>
          <w:p w:rsidR="00C27A08" w:rsidP="00C27A08" w:rsidRDefault="00C27A08" w14:paraId="23ED82BE" w14:textId="26FA2CBB">
            <w:r>
              <w:t>Module Pool for Dialog</w:t>
            </w:r>
          </w:p>
        </w:tc>
        <w:tc>
          <w:tcPr>
            <w:tcW w:w="2849" w:type="dxa"/>
            <w:tcMar/>
          </w:tcPr>
          <w:p w:rsidR="00190B96" w:rsidP="00C27A08" w:rsidRDefault="002F475C" w14:paraId="69BD6E11" w14:textId="07CF1BCE">
            <w:r>
              <w:t>/SHL</w:t>
            </w:r>
            <w:r w:rsidR="00D3514F">
              <w:t>/</w:t>
            </w:r>
            <w:r w:rsidR="00C27A08">
              <w:t>D</w:t>
            </w:r>
          </w:p>
        </w:tc>
        <w:tc>
          <w:tcPr>
            <w:tcW w:w="3969" w:type="dxa"/>
            <w:tcMar/>
          </w:tcPr>
          <w:p w:rsidR="00C27A08" w:rsidP="00190B96" w:rsidRDefault="002F475C" w14:paraId="2334611D" w14:textId="0A985FB9">
            <w:r>
              <w:t>/SHL</w:t>
            </w:r>
            <w:r w:rsidR="00D3514F">
              <w:t>/</w:t>
            </w:r>
            <w:r w:rsidR="00C27A08">
              <w:t>D_</w:t>
            </w:r>
            <w:r w:rsidR="00C354D1">
              <w:t>WORKORDLTXT</w:t>
            </w:r>
          </w:p>
        </w:tc>
      </w:tr>
      <w:tr w:rsidR="00C27A08" w:rsidTr="5CDEB1CF" w14:paraId="597E7DF4" w14:textId="77777777">
        <w:tc>
          <w:tcPr>
            <w:tcW w:w="3105" w:type="dxa"/>
            <w:tcMar/>
          </w:tcPr>
          <w:p w:rsidR="00C27A08" w:rsidP="00C27A08" w:rsidRDefault="00C27A08" w14:paraId="4ADCDD05" w14:textId="511CEB4B">
            <w:r>
              <w:t>Module Pool for Screens</w:t>
            </w:r>
          </w:p>
        </w:tc>
        <w:tc>
          <w:tcPr>
            <w:tcW w:w="2849" w:type="dxa"/>
            <w:tcMar/>
          </w:tcPr>
          <w:p w:rsidR="00C27A08" w:rsidP="00C27A08" w:rsidRDefault="002F475C" w14:paraId="1617EA14" w14:textId="0C742E47">
            <w:r>
              <w:t>/SHL</w:t>
            </w:r>
            <w:r w:rsidR="00D3514F">
              <w:t>/</w:t>
            </w:r>
            <w:r w:rsidR="00C27A08">
              <w:t>M</w:t>
            </w:r>
          </w:p>
        </w:tc>
        <w:tc>
          <w:tcPr>
            <w:tcW w:w="3969" w:type="dxa"/>
            <w:tcMar/>
          </w:tcPr>
          <w:p w:rsidR="00C27A08" w:rsidP="00C27A08" w:rsidRDefault="002F475C" w14:paraId="2E7BABE7" w14:textId="47C318BF">
            <w:r>
              <w:t>/SHL</w:t>
            </w:r>
            <w:r w:rsidR="00D3514F">
              <w:t>/</w:t>
            </w:r>
            <w:r w:rsidR="00C27A08">
              <w:t>M_</w:t>
            </w:r>
            <w:r w:rsidR="00C354D1">
              <w:t>WORKORDLTXT</w:t>
            </w:r>
          </w:p>
        </w:tc>
      </w:tr>
      <w:tr w:rsidR="00C27A08" w:rsidTr="5CDEB1CF" w14:paraId="2796B3A5" w14:textId="77777777">
        <w:tc>
          <w:tcPr>
            <w:tcW w:w="3105" w:type="dxa"/>
            <w:tcMar/>
          </w:tcPr>
          <w:p w:rsidR="00C27A08" w:rsidP="00C27A08" w:rsidRDefault="00C27A08" w14:paraId="769EF9F1" w14:textId="3FE470A7">
            <w:r>
              <w:t>Module Pool for Subroutines</w:t>
            </w:r>
          </w:p>
        </w:tc>
        <w:tc>
          <w:tcPr>
            <w:tcW w:w="2849" w:type="dxa"/>
            <w:tcMar/>
          </w:tcPr>
          <w:p w:rsidR="00C27A08" w:rsidP="00C27A08" w:rsidRDefault="002F475C" w14:paraId="0EE084E9" w14:textId="23DB4995">
            <w:r>
              <w:t>/SHL</w:t>
            </w:r>
            <w:r w:rsidR="00D3514F">
              <w:t>/</w:t>
            </w:r>
            <w:r w:rsidR="00C27A08">
              <w:t>F</w:t>
            </w:r>
          </w:p>
          <w:p w:rsidR="00C27A08" w:rsidP="00C27A08" w:rsidRDefault="00C27A08" w14:paraId="4BE77C93" w14:textId="01D448C9"/>
        </w:tc>
        <w:tc>
          <w:tcPr>
            <w:tcW w:w="3969" w:type="dxa"/>
            <w:tcMar/>
          </w:tcPr>
          <w:p w:rsidR="00C27A08" w:rsidP="00190B96" w:rsidRDefault="002F475C" w14:paraId="0AA2EE25" w14:textId="7B35F26A">
            <w:r>
              <w:t>/SHL</w:t>
            </w:r>
            <w:r w:rsidR="00D3514F">
              <w:t>/</w:t>
            </w:r>
            <w:r w:rsidR="00C27A08">
              <w:t>F_</w:t>
            </w:r>
            <w:r w:rsidR="00C354D1">
              <w:t>WORKORDLTXT</w:t>
            </w:r>
          </w:p>
        </w:tc>
      </w:tr>
      <w:tr w:rsidR="00C27A08" w:rsidTr="5CDEB1CF" w14:paraId="3AE35E32" w14:textId="77777777">
        <w:tc>
          <w:tcPr>
            <w:tcW w:w="3105" w:type="dxa"/>
            <w:tcMar/>
          </w:tcPr>
          <w:p w:rsidR="00C27A08" w:rsidP="00C27A08" w:rsidRDefault="00C27A08" w14:paraId="3F5A425B" w14:textId="46BAF8E7">
            <w:r>
              <w:t>Module Pool for Update Programs</w:t>
            </w:r>
          </w:p>
        </w:tc>
        <w:tc>
          <w:tcPr>
            <w:tcW w:w="2849" w:type="dxa"/>
            <w:tcMar/>
          </w:tcPr>
          <w:p w:rsidR="00C27A08" w:rsidP="00C27A08" w:rsidRDefault="002F475C" w14:paraId="0BC3D530" w14:textId="70B9AAF5">
            <w:r>
              <w:t>/SHL</w:t>
            </w:r>
            <w:r w:rsidR="00D3514F">
              <w:t>/</w:t>
            </w:r>
            <w:r w:rsidR="00C27A08">
              <w:t>U</w:t>
            </w:r>
          </w:p>
          <w:p w:rsidR="00C27A08" w:rsidP="00C27A08" w:rsidRDefault="00C27A08" w14:paraId="04B07507" w14:textId="47F90775"/>
        </w:tc>
        <w:tc>
          <w:tcPr>
            <w:tcW w:w="3969" w:type="dxa"/>
            <w:tcMar/>
          </w:tcPr>
          <w:p w:rsidR="00C27A08" w:rsidP="00190B96" w:rsidRDefault="002F475C" w14:paraId="00864A77" w14:textId="400203EA">
            <w:r>
              <w:t>/SHL</w:t>
            </w:r>
            <w:r w:rsidR="00D3514F">
              <w:t>/</w:t>
            </w:r>
            <w:r w:rsidR="00C27A08">
              <w:t>U_</w:t>
            </w:r>
            <w:r w:rsidR="00C354D1">
              <w:t>PURCHORD</w:t>
            </w:r>
          </w:p>
        </w:tc>
      </w:tr>
      <w:tr w:rsidR="00C27A08" w:rsidTr="5CDEB1CF" w14:paraId="0346A388" w14:textId="77777777">
        <w:tc>
          <w:tcPr>
            <w:tcW w:w="3105" w:type="dxa"/>
            <w:tcMar/>
          </w:tcPr>
          <w:p w:rsidR="00C27A08" w:rsidP="00C27A08" w:rsidRDefault="00C27A08" w14:paraId="10439F4C" w14:textId="0A4C4703">
            <w:r>
              <w:t xml:space="preserve">Module Pool for </w:t>
            </w:r>
            <w:proofErr w:type="spellStart"/>
            <w:r>
              <w:t>Info</w:t>
            </w:r>
            <w:r w:rsidR="00286E7E">
              <w:t>C</w:t>
            </w:r>
            <w:proofErr w:type="spellEnd"/>
          </w:p>
          <w:p w:rsidR="00C27A08" w:rsidP="00C27A08" w:rsidRDefault="00C27A08" w14:paraId="4B539926" w14:textId="0D42E687">
            <w:r>
              <w:t>INCLUDES</w:t>
            </w:r>
          </w:p>
        </w:tc>
        <w:tc>
          <w:tcPr>
            <w:tcW w:w="2849" w:type="dxa"/>
            <w:tcMar/>
          </w:tcPr>
          <w:p w:rsidR="00C27A08" w:rsidP="00C27A08" w:rsidRDefault="00C27A08" w14:paraId="5A927A32" w14:textId="6A9269E1">
            <w:r>
              <w:t>MP9*</w:t>
            </w:r>
          </w:p>
          <w:p w:rsidR="00C27A08" w:rsidP="00C27A08" w:rsidRDefault="00C27A08" w14:paraId="612716FA" w14:textId="0DF4C185">
            <w:r>
              <w:t>MP9*</w:t>
            </w:r>
          </w:p>
        </w:tc>
        <w:tc>
          <w:tcPr>
            <w:tcW w:w="3969" w:type="dxa"/>
            <w:tcMar/>
          </w:tcPr>
          <w:p w:rsidR="00C27A08" w:rsidP="00C27A08" w:rsidRDefault="00C27A08" w14:paraId="1B13633C" w14:textId="77777777">
            <w:r w:rsidRPr="0037387B">
              <w:t>MP900800</w:t>
            </w:r>
          </w:p>
          <w:p w:rsidR="00C27A08" w:rsidP="00C27A08" w:rsidRDefault="00C27A08" w14:paraId="03B2DBEB" w14:textId="251A17F1">
            <w:r w:rsidRPr="0037387B">
              <w:t>MP900810</w:t>
            </w:r>
          </w:p>
          <w:p w:rsidR="00C27A08" w:rsidP="00C27A08" w:rsidRDefault="00C27A08" w14:paraId="33A95C4C" w14:textId="78FD3D87">
            <w:r w:rsidRPr="008A59AF">
              <w:rPr>
                <w:sz w:val="20"/>
              </w:rPr>
              <w:t>Special naming convention.</w:t>
            </w:r>
          </w:p>
        </w:tc>
      </w:tr>
      <w:tr w:rsidR="00C27A08" w:rsidTr="5CDEB1CF" w14:paraId="133458EB" w14:textId="77777777">
        <w:tc>
          <w:tcPr>
            <w:tcW w:w="3105" w:type="dxa"/>
            <w:tcMar/>
          </w:tcPr>
          <w:p w:rsidR="00C27A08" w:rsidP="00C27A08" w:rsidRDefault="479EAB24" w14:paraId="08742C00" w14:textId="5DC2DA65">
            <w:r>
              <w:t>Report</w:t>
            </w:r>
          </w:p>
        </w:tc>
        <w:tc>
          <w:tcPr>
            <w:tcW w:w="2849" w:type="dxa"/>
            <w:tcMar/>
          </w:tcPr>
          <w:p w:rsidR="00C27A08" w:rsidP="00C27A08" w:rsidRDefault="002F475C" w14:paraId="44280061" w14:textId="14C903C9">
            <w:r>
              <w:t>/SHL</w:t>
            </w:r>
            <w:r w:rsidR="00D3514F">
              <w:t>/</w:t>
            </w:r>
            <w:r w:rsidR="00C27A08">
              <w:t>R|I|O|U</w:t>
            </w:r>
          </w:p>
          <w:p w:rsidRPr="008A238B" w:rsidR="00C27A08" w:rsidP="00C27A08" w:rsidRDefault="00C27A08" w14:paraId="4824C7E7" w14:textId="77777777">
            <w:pPr>
              <w:rPr>
                <w:sz w:val="20"/>
              </w:rPr>
            </w:pPr>
            <w:r w:rsidRPr="008A238B">
              <w:rPr>
                <w:sz w:val="20"/>
              </w:rPr>
              <w:t xml:space="preserve">R: For Display </w:t>
            </w:r>
          </w:p>
          <w:p w:rsidRPr="008A238B" w:rsidR="00C27A08" w:rsidP="00C27A08" w:rsidRDefault="007014D8" w14:paraId="0D58AE64" w14:textId="2468FA92">
            <w:pPr>
              <w:rPr>
                <w:sz w:val="20"/>
              </w:rPr>
            </w:pPr>
            <w:r>
              <w:rPr>
                <w:sz w:val="20"/>
              </w:rPr>
              <w:t>O</w:t>
            </w:r>
            <w:r w:rsidRPr="008A238B" w:rsidR="00C27A08">
              <w:rPr>
                <w:sz w:val="20"/>
              </w:rPr>
              <w:t>: Outbound Interface</w:t>
            </w:r>
          </w:p>
          <w:p w:rsidRPr="008A238B" w:rsidR="00C27A08" w:rsidP="00C27A08" w:rsidRDefault="007014D8" w14:paraId="3D57FEFA" w14:textId="38C003EF">
            <w:pPr>
              <w:rPr>
                <w:sz w:val="20"/>
              </w:rPr>
            </w:pPr>
            <w:r>
              <w:rPr>
                <w:sz w:val="20"/>
              </w:rPr>
              <w:t>I</w:t>
            </w:r>
            <w:r w:rsidRPr="008A238B" w:rsidR="00C27A08">
              <w:rPr>
                <w:sz w:val="20"/>
              </w:rPr>
              <w:t>: Inbound Interface</w:t>
            </w:r>
          </w:p>
          <w:p w:rsidR="00C27A08" w:rsidP="00C27A08" w:rsidRDefault="00C27A08" w14:paraId="6BC8B6E4" w14:textId="63B6ED45">
            <w:r w:rsidRPr="008A238B">
              <w:rPr>
                <w:sz w:val="20"/>
              </w:rPr>
              <w:t>U: For Update to DB</w:t>
            </w:r>
          </w:p>
        </w:tc>
        <w:tc>
          <w:tcPr>
            <w:tcW w:w="3969" w:type="dxa"/>
            <w:tcMar/>
          </w:tcPr>
          <w:p w:rsidR="00C27A08" w:rsidP="00C27A08" w:rsidRDefault="002F475C" w14:paraId="0E1D4031" w14:textId="07F309DA">
            <w:r>
              <w:t>/SHL</w:t>
            </w:r>
            <w:r w:rsidR="00D3514F">
              <w:t>/</w:t>
            </w:r>
            <w:r w:rsidR="00C27A08">
              <w:t>R_</w:t>
            </w:r>
            <w:r w:rsidR="00C354D1">
              <w:t>PURCHREQ</w:t>
            </w:r>
          </w:p>
        </w:tc>
      </w:tr>
      <w:tr w:rsidR="00C27A08" w:rsidTr="5CDEB1CF" w14:paraId="4B324D85" w14:textId="77777777">
        <w:tc>
          <w:tcPr>
            <w:tcW w:w="3105" w:type="dxa"/>
            <w:tcMar/>
          </w:tcPr>
          <w:p w:rsidR="00C27A08" w:rsidP="00C27A08" w:rsidRDefault="00C27A08" w14:paraId="6C205FEC" w14:textId="1701DBA4">
            <w:r>
              <w:t>Report Variant</w:t>
            </w:r>
          </w:p>
        </w:tc>
        <w:tc>
          <w:tcPr>
            <w:tcW w:w="2849" w:type="dxa"/>
            <w:tcMar/>
          </w:tcPr>
          <w:p w:rsidRPr="00D04B67" w:rsidR="00C27A08" w:rsidP="00C27A08" w:rsidRDefault="00C27A08" w14:paraId="2798129A" w14:textId="0451EA01">
            <w:r>
              <w:t>Z</w:t>
            </w:r>
          </w:p>
          <w:p w:rsidR="00C27A08" w:rsidP="00C27A08" w:rsidRDefault="00C27A08" w14:paraId="310CC118" w14:textId="4E35D5FC">
            <w:r w:rsidRPr="008A238B">
              <w:rPr>
                <w:sz w:val="20"/>
              </w:rPr>
              <w:t>Z: Transportable Global</w:t>
            </w:r>
          </w:p>
        </w:tc>
        <w:tc>
          <w:tcPr>
            <w:tcW w:w="3969" w:type="dxa"/>
            <w:tcMar/>
          </w:tcPr>
          <w:p w:rsidR="00C27A08" w:rsidP="00C27A08" w:rsidRDefault="00D04B67" w14:paraId="1B848B9E" w14:textId="68546DE7">
            <w:r>
              <w:t>Z</w:t>
            </w:r>
            <w:r w:rsidR="00C27A08">
              <w:t>_</w:t>
            </w:r>
            <w:r w:rsidR="00C354D1">
              <w:t>PURCHORD</w:t>
            </w:r>
          </w:p>
          <w:p w:rsidR="00C27A08" w:rsidP="00C27A08" w:rsidRDefault="00C27A08" w14:paraId="51587FF9" w14:textId="02B103CF">
            <w:r w:rsidRPr="008A59AF">
              <w:rPr>
                <w:sz w:val="20"/>
              </w:rPr>
              <w:t>No prefix to be used</w:t>
            </w:r>
          </w:p>
        </w:tc>
      </w:tr>
      <w:tr w:rsidR="00870D7F" w:rsidTr="5CDEB1CF" w14:paraId="1DCC469C" w14:textId="77777777">
        <w:tc>
          <w:tcPr>
            <w:tcW w:w="3105" w:type="dxa"/>
            <w:tcMar/>
          </w:tcPr>
          <w:p w:rsidR="00870D7F" w:rsidP="00C27A08" w:rsidRDefault="00870D7F" w14:paraId="4E6AB85E" w14:textId="449F70C6">
            <w:r>
              <w:t>OData</w:t>
            </w:r>
          </w:p>
        </w:tc>
        <w:tc>
          <w:tcPr>
            <w:tcW w:w="2849" w:type="dxa"/>
            <w:tcMar/>
          </w:tcPr>
          <w:p w:rsidR="00870D7F" w:rsidP="00C27A08" w:rsidRDefault="00870D7F" w14:paraId="6F2FBDA5" w14:textId="7DF88D51">
            <w:r>
              <w:t>/SHL/OD</w:t>
            </w:r>
          </w:p>
        </w:tc>
        <w:tc>
          <w:tcPr>
            <w:tcW w:w="3969" w:type="dxa"/>
            <w:tcMar/>
          </w:tcPr>
          <w:p w:rsidR="00870D7F" w:rsidP="00C27A08" w:rsidRDefault="00870D7F" w14:paraId="158B586F" w14:textId="139AC335">
            <w:r>
              <w:t>/SHL/OD</w:t>
            </w:r>
            <w:r w:rsidR="00C354D1">
              <w:t>_GOODSRECPT</w:t>
            </w:r>
          </w:p>
        </w:tc>
      </w:tr>
      <w:tr w:rsidR="0986ED09" w:rsidTr="5CDEB1CF" w14:paraId="3C77BB1D" w14:textId="77777777">
        <w:trPr>
          <w:trHeight w:val="300"/>
        </w:trPr>
        <w:tc>
          <w:tcPr>
            <w:tcW w:w="3105" w:type="dxa"/>
            <w:tcMar/>
          </w:tcPr>
          <w:p w:rsidR="0986ED09" w:rsidP="0986ED09" w:rsidRDefault="5FED3CEE" w14:paraId="2863CEFA" w14:textId="149E3369">
            <w:r>
              <w:t xml:space="preserve">OData Extension </w:t>
            </w:r>
          </w:p>
        </w:tc>
        <w:tc>
          <w:tcPr>
            <w:tcW w:w="2849" w:type="dxa"/>
            <w:tcMar/>
          </w:tcPr>
          <w:p w:rsidR="0986ED09" w:rsidP="0986ED09" w:rsidRDefault="5FED3CEE" w14:paraId="03053D8D" w14:textId="7FC3E63E">
            <w:r>
              <w:t>/SHL/ODX</w:t>
            </w:r>
          </w:p>
        </w:tc>
        <w:tc>
          <w:tcPr>
            <w:tcW w:w="3969" w:type="dxa"/>
            <w:tcMar/>
          </w:tcPr>
          <w:p w:rsidR="0986ED09" w:rsidP="0986ED09" w:rsidRDefault="5FED3CEE" w14:paraId="2E635957" w14:textId="6D8BFC17">
            <w:r>
              <w:t>/SHL/ODX_GOODSRECPT</w:t>
            </w:r>
          </w:p>
        </w:tc>
      </w:tr>
      <w:tr w:rsidR="00EC2DE6" w:rsidTr="5CDEB1CF" w14:paraId="1BFB0977" w14:textId="77777777">
        <w:tc>
          <w:tcPr>
            <w:tcW w:w="3105" w:type="dxa"/>
            <w:tcMar/>
          </w:tcPr>
          <w:p w:rsidR="00EC2DE6" w:rsidP="00C27A08" w:rsidRDefault="00EC2DE6" w14:paraId="5FC283C1" w14:textId="3C39D8A9">
            <w:r>
              <w:t>Web Service</w:t>
            </w:r>
          </w:p>
        </w:tc>
        <w:tc>
          <w:tcPr>
            <w:tcW w:w="2849" w:type="dxa"/>
            <w:tcMar/>
          </w:tcPr>
          <w:p w:rsidR="00EC2DE6" w:rsidP="00C27A08" w:rsidRDefault="00EC2DE6" w14:paraId="444574EE" w14:textId="5C07EBFF">
            <w:r>
              <w:t>/SHL/WS</w:t>
            </w:r>
          </w:p>
        </w:tc>
        <w:tc>
          <w:tcPr>
            <w:tcW w:w="3969" w:type="dxa"/>
            <w:tcMar/>
          </w:tcPr>
          <w:p w:rsidR="00EC2DE6" w:rsidP="00C27A08" w:rsidRDefault="00EC2DE6" w14:paraId="37A3A4EE" w14:textId="7CE40BB2">
            <w:r>
              <w:t>/SHL/WS_</w:t>
            </w:r>
            <w:r w:rsidR="00C354D1">
              <w:t>GOODSRECPT</w:t>
            </w:r>
          </w:p>
        </w:tc>
      </w:tr>
      <w:tr w:rsidR="00C27A08" w:rsidTr="5CDEB1CF" w14:paraId="430871F8" w14:textId="77777777">
        <w:tc>
          <w:tcPr>
            <w:tcW w:w="3105" w:type="dxa"/>
            <w:tcMar/>
          </w:tcPr>
          <w:p w:rsidR="00C27A08" w:rsidP="00C27A08" w:rsidRDefault="00C27A08" w14:paraId="5A43DCED" w14:textId="099E83B9">
            <w:r>
              <w:t>Includes</w:t>
            </w:r>
          </w:p>
        </w:tc>
        <w:tc>
          <w:tcPr>
            <w:tcW w:w="2849" w:type="dxa"/>
            <w:tcMar/>
          </w:tcPr>
          <w:p w:rsidR="00C27A08" w:rsidP="00C27A08" w:rsidRDefault="002F475C" w14:paraId="787F5AB8" w14:textId="2D58B4DA">
            <w:r>
              <w:t>/SHL</w:t>
            </w:r>
            <w:r w:rsidR="00D3514F">
              <w:t>/</w:t>
            </w:r>
            <w:r w:rsidR="00C27A08">
              <w:t>N</w:t>
            </w:r>
          </w:p>
        </w:tc>
        <w:tc>
          <w:tcPr>
            <w:tcW w:w="3969" w:type="dxa"/>
            <w:tcMar/>
          </w:tcPr>
          <w:p w:rsidR="00C27A08" w:rsidP="00C27A08" w:rsidRDefault="00C15DFE" w14:paraId="48C830E4" w14:textId="6B77C948">
            <w:r>
              <w:t>/SHL/N_</w:t>
            </w:r>
            <w:r w:rsidR="00C354D1">
              <w:t>GOODSRECPT</w:t>
            </w:r>
          </w:p>
        </w:tc>
      </w:tr>
      <w:tr w:rsidR="00C15DFE" w:rsidTr="5CDEB1CF" w14:paraId="1DF60FF6" w14:textId="77777777">
        <w:tc>
          <w:tcPr>
            <w:tcW w:w="3105" w:type="dxa"/>
            <w:tcMar/>
          </w:tcPr>
          <w:p w:rsidR="00C15DFE" w:rsidP="00C27A08" w:rsidRDefault="00C15DFE" w14:paraId="0EA1396A" w14:textId="7CAE84A7">
            <w:r>
              <w:t>Simple XML transformation</w:t>
            </w:r>
          </w:p>
        </w:tc>
        <w:tc>
          <w:tcPr>
            <w:tcW w:w="2849" w:type="dxa"/>
            <w:tcMar/>
          </w:tcPr>
          <w:p w:rsidR="00C15DFE" w:rsidP="00C27A08" w:rsidRDefault="00C15DFE" w14:paraId="5A245938" w14:textId="6CF27D6E">
            <w:r>
              <w:t>/SHL/SX</w:t>
            </w:r>
          </w:p>
        </w:tc>
        <w:tc>
          <w:tcPr>
            <w:tcW w:w="3969" w:type="dxa"/>
            <w:tcMar/>
          </w:tcPr>
          <w:p w:rsidR="00C15DFE" w:rsidP="00C27A08" w:rsidRDefault="00C15DFE" w14:paraId="3F7F9EA6" w14:textId="3C29740C">
            <w:r>
              <w:t>/SHL/SX_</w:t>
            </w:r>
            <w:r w:rsidR="00C354D1">
              <w:t>MOACONV</w:t>
            </w:r>
          </w:p>
        </w:tc>
      </w:tr>
      <w:tr w:rsidR="00624C5E" w:rsidTr="5CDEB1CF" w14:paraId="470023B6" w14:textId="77777777">
        <w:tc>
          <w:tcPr>
            <w:tcW w:w="3105" w:type="dxa"/>
            <w:tcMar/>
          </w:tcPr>
          <w:p w:rsidR="00624C5E" w:rsidP="00C27A08" w:rsidRDefault="00624C5E" w14:paraId="78BAB47A" w14:textId="20202836">
            <w:r>
              <w:t>XSLT Program</w:t>
            </w:r>
          </w:p>
        </w:tc>
        <w:tc>
          <w:tcPr>
            <w:tcW w:w="2849" w:type="dxa"/>
            <w:tcMar/>
          </w:tcPr>
          <w:p w:rsidR="00624C5E" w:rsidP="00C27A08" w:rsidRDefault="00624C5E" w14:paraId="2DAAB4EB" w14:textId="073AD906">
            <w:r>
              <w:t>/SHL/XP</w:t>
            </w:r>
          </w:p>
        </w:tc>
        <w:tc>
          <w:tcPr>
            <w:tcW w:w="3969" w:type="dxa"/>
            <w:tcMar/>
          </w:tcPr>
          <w:p w:rsidR="00624C5E" w:rsidP="00C27A08" w:rsidRDefault="00624C5E" w14:paraId="08EB53F2" w14:textId="161FFFC8">
            <w:r>
              <w:t>/SHL/XP_</w:t>
            </w:r>
            <w:r w:rsidR="00C354D1">
              <w:t>MOACHK</w:t>
            </w:r>
          </w:p>
        </w:tc>
      </w:tr>
      <w:tr w:rsidR="00C27A08" w:rsidTr="5CDEB1CF" w14:paraId="55CB7C08" w14:textId="77777777">
        <w:trPr>
          <w:trHeight w:val="54"/>
        </w:trPr>
        <w:tc>
          <w:tcPr>
            <w:tcW w:w="9923" w:type="dxa"/>
            <w:gridSpan w:val="3"/>
            <w:shd w:val="clear" w:color="auto" w:fill="003C88" w:themeFill="accent3"/>
            <w:tcMar/>
          </w:tcPr>
          <w:p w:rsidR="00C27A08" w:rsidP="00C27A08" w:rsidRDefault="00C27A08" w14:paraId="034A55D5" w14:textId="7827CF2B">
            <w:r w:rsidRPr="00054141">
              <w:rPr>
                <w:color w:val="FFFFFF" w:themeColor="background1"/>
              </w:rPr>
              <w:t>Forms</w:t>
            </w:r>
          </w:p>
        </w:tc>
      </w:tr>
      <w:tr w:rsidR="00C27A08" w:rsidTr="5CDEB1CF" w14:paraId="15B9DFF1" w14:textId="77777777">
        <w:tc>
          <w:tcPr>
            <w:tcW w:w="3105" w:type="dxa"/>
            <w:tcMar/>
          </w:tcPr>
          <w:p w:rsidR="00C27A08" w:rsidP="00C27A08" w:rsidRDefault="00C27A08" w14:paraId="6931C1F9" w14:textId="43448192">
            <w:proofErr w:type="spellStart"/>
            <w:r>
              <w:t>SAPscript</w:t>
            </w:r>
            <w:proofErr w:type="spellEnd"/>
          </w:p>
        </w:tc>
        <w:tc>
          <w:tcPr>
            <w:tcW w:w="2849" w:type="dxa"/>
            <w:tcMar/>
          </w:tcPr>
          <w:p w:rsidR="00C27A08" w:rsidP="00C27A08" w:rsidRDefault="002F475C" w14:paraId="34EB6AAA" w14:textId="2D2850BE">
            <w:r>
              <w:t>/SHL</w:t>
            </w:r>
            <w:r w:rsidR="00D3514F">
              <w:t>/</w:t>
            </w:r>
            <w:r w:rsidR="00C27A08">
              <w:t>FS</w:t>
            </w:r>
          </w:p>
        </w:tc>
        <w:tc>
          <w:tcPr>
            <w:tcW w:w="3969" w:type="dxa"/>
            <w:tcMar/>
          </w:tcPr>
          <w:p w:rsidR="00C27A08" w:rsidP="00C27A08" w:rsidRDefault="002F475C" w14:paraId="4667C33D" w14:textId="29E56FB3">
            <w:r>
              <w:t>/SHL</w:t>
            </w:r>
            <w:r w:rsidR="00D3514F">
              <w:t>/</w:t>
            </w:r>
            <w:r w:rsidR="00C27A08">
              <w:t>FS_</w:t>
            </w:r>
            <w:r w:rsidR="00C354D1">
              <w:t>CUSTINV</w:t>
            </w:r>
          </w:p>
        </w:tc>
      </w:tr>
      <w:tr w:rsidR="00C27A08" w:rsidTr="5CDEB1CF" w14:paraId="49DA452E" w14:textId="77777777">
        <w:tc>
          <w:tcPr>
            <w:tcW w:w="3105" w:type="dxa"/>
            <w:tcMar/>
          </w:tcPr>
          <w:p w:rsidR="00C27A08" w:rsidP="00C27A08" w:rsidRDefault="00C27A08" w14:paraId="09790793" w14:textId="06CAC2D7">
            <w:r>
              <w:t>Standard Text ID</w:t>
            </w:r>
          </w:p>
        </w:tc>
        <w:tc>
          <w:tcPr>
            <w:tcW w:w="2849" w:type="dxa"/>
            <w:tcMar/>
          </w:tcPr>
          <w:p w:rsidR="00C27A08" w:rsidP="00C27A08" w:rsidRDefault="003918AF" w14:paraId="03244E59" w14:textId="1C90F5E8">
            <w:r>
              <w:t>/SHL/</w:t>
            </w:r>
            <w:r w:rsidR="00C27A08">
              <w:t>T*</w:t>
            </w:r>
          </w:p>
        </w:tc>
        <w:tc>
          <w:tcPr>
            <w:tcW w:w="3969" w:type="dxa"/>
            <w:tcMar/>
          </w:tcPr>
          <w:p w:rsidR="00C27A08" w:rsidP="00C27A08" w:rsidRDefault="003918AF" w14:paraId="28112000" w14:textId="5CFC3A06">
            <w:r>
              <w:t>/SHL/</w:t>
            </w:r>
            <w:r w:rsidR="00C27A08">
              <w:t>T01</w:t>
            </w:r>
          </w:p>
          <w:p w:rsidR="00C27A08" w:rsidP="00C27A08" w:rsidRDefault="00C27A08" w14:paraId="22DE6BCC" w14:textId="1CE4B84F">
            <w:r w:rsidRPr="00996D19">
              <w:rPr>
                <w:sz w:val="20"/>
              </w:rPr>
              <w:t>Special</w:t>
            </w:r>
            <w:r w:rsidRPr="00996D19" w:rsidR="00624786">
              <w:rPr>
                <w:sz w:val="20"/>
              </w:rPr>
              <w:t xml:space="preserve"> </w:t>
            </w:r>
            <w:r w:rsidRPr="00996D19">
              <w:rPr>
                <w:sz w:val="20"/>
              </w:rPr>
              <w:t>naming convention.</w:t>
            </w:r>
          </w:p>
        </w:tc>
      </w:tr>
      <w:tr w:rsidR="00C27A08" w:rsidTr="5CDEB1CF" w14:paraId="373D5D16" w14:textId="77777777">
        <w:tc>
          <w:tcPr>
            <w:tcW w:w="3105" w:type="dxa"/>
            <w:tcMar/>
          </w:tcPr>
          <w:p w:rsidR="00C27A08" w:rsidP="00C27A08" w:rsidRDefault="00C27A08" w14:paraId="55B6AB12" w14:textId="462B6CF7">
            <w:r>
              <w:t>Standard Text Name</w:t>
            </w:r>
          </w:p>
        </w:tc>
        <w:tc>
          <w:tcPr>
            <w:tcW w:w="2849" w:type="dxa"/>
            <w:tcMar/>
          </w:tcPr>
          <w:p w:rsidR="00C27A08" w:rsidP="00C27A08" w:rsidRDefault="002F475C" w14:paraId="5BCDB232" w14:textId="3336585F">
            <w:r>
              <w:t>/SHL</w:t>
            </w:r>
            <w:r w:rsidR="00D3514F">
              <w:t>/</w:t>
            </w:r>
            <w:r w:rsidR="00C27A08">
              <w:t>ST</w:t>
            </w:r>
          </w:p>
        </w:tc>
        <w:tc>
          <w:tcPr>
            <w:tcW w:w="3969" w:type="dxa"/>
            <w:tcMar/>
          </w:tcPr>
          <w:p w:rsidR="00C27A08" w:rsidP="00C27A08" w:rsidRDefault="002F475C" w14:paraId="7D3A0E23" w14:textId="353F97C4">
            <w:r>
              <w:t>/SHL</w:t>
            </w:r>
            <w:r w:rsidR="00D3514F">
              <w:t>/</w:t>
            </w:r>
            <w:r w:rsidR="00C27A08">
              <w:t>ST_</w:t>
            </w:r>
            <w:r w:rsidR="00C354D1">
              <w:t>PODESC</w:t>
            </w:r>
          </w:p>
        </w:tc>
      </w:tr>
      <w:tr w:rsidR="00C27A08" w:rsidTr="5CDEB1CF" w14:paraId="11390A9E" w14:textId="77777777">
        <w:trPr>
          <w:trHeight w:val="330"/>
        </w:trPr>
        <w:tc>
          <w:tcPr>
            <w:tcW w:w="3105" w:type="dxa"/>
            <w:tcMar/>
          </w:tcPr>
          <w:p w:rsidR="00C27A08" w:rsidP="00C27A08" w:rsidRDefault="00C27A08" w14:paraId="2072E555" w14:textId="6865099E">
            <w:r>
              <w:t>Style</w:t>
            </w:r>
          </w:p>
        </w:tc>
        <w:tc>
          <w:tcPr>
            <w:tcW w:w="2849" w:type="dxa"/>
            <w:tcMar/>
          </w:tcPr>
          <w:p w:rsidR="00C27A08" w:rsidP="00C27A08" w:rsidRDefault="002F475C" w14:paraId="72D4C385" w14:textId="4FD0C3E4">
            <w:r>
              <w:t>/SHL</w:t>
            </w:r>
            <w:r w:rsidR="00D3514F">
              <w:t>/</w:t>
            </w:r>
            <w:r w:rsidR="00C27A08">
              <w:t>SY</w:t>
            </w:r>
          </w:p>
        </w:tc>
        <w:tc>
          <w:tcPr>
            <w:tcW w:w="3969" w:type="dxa"/>
            <w:tcMar/>
          </w:tcPr>
          <w:p w:rsidR="00C27A08" w:rsidP="00C27A08" w:rsidRDefault="002F475C" w14:paraId="675DB6C1" w14:textId="5F9DDC98">
            <w:r>
              <w:t>/SHL</w:t>
            </w:r>
            <w:r w:rsidR="00D3514F">
              <w:t>/</w:t>
            </w:r>
            <w:r w:rsidR="00C27A08">
              <w:t>SY_</w:t>
            </w:r>
            <w:r w:rsidR="00C354D1">
              <w:t>PRA1</w:t>
            </w:r>
          </w:p>
        </w:tc>
      </w:tr>
      <w:tr w:rsidR="00C27A08" w:rsidTr="5CDEB1CF" w14:paraId="62C1282A" w14:textId="77777777">
        <w:tc>
          <w:tcPr>
            <w:tcW w:w="3105" w:type="dxa"/>
            <w:tcMar/>
          </w:tcPr>
          <w:p w:rsidR="00C27A08" w:rsidP="00C27A08" w:rsidRDefault="00C27A08" w14:paraId="3BC2A821" w14:textId="0BF9B2AB">
            <w:r>
              <w:t xml:space="preserve">Adobe Form </w:t>
            </w:r>
          </w:p>
        </w:tc>
        <w:tc>
          <w:tcPr>
            <w:tcW w:w="2849" w:type="dxa"/>
            <w:tcMar/>
          </w:tcPr>
          <w:p w:rsidR="00C27A08" w:rsidP="00C27A08" w:rsidRDefault="002F475C" w14:paraId="35B8CD16" w14:textId="6751B3DB">
            <w:r>
              <w:t>/SHL</w:t>
            </w:r>
            <w:r w:rsidR="00D3514F">
              <w:t>/</w:t>
            </w:r>
            <w:r w:rsidR="00C27A08">
              <w:t>FA</w:t>
            </w:r>
          </w:p>
        </w:tc>
        <w:tc>
          <w:tcPr>
            <w:tcW w:w="3969" w:type="dxa"/>
            <w:tcMar/>
          </w:tcPr>
          <w:p w:rsidR="00C27A08" w:rsidP="00C27A08" w:rsidRDefault="002F475C" w14:paraId="0DA08955" w14:textId="51EC1F5B">
            <w:r>
              <w:t>/SHL</w:t>
            </w:r>
            <w:r w:rsidR="00D3514F">
              <w:t>/</w:t>
            </w:r>
            <w:r w:rsidR="00C27A08">
              <w:t>FA_</w:t>
            </w:r>
            <w:r w:rsidR="00617BC8">
              <w:t>SALESORDER</w:t>
            </w:r>
          </w:p>
        </w:tc>
      </w:tr>
      <w:tr w:rsidR="00C27A08" w:rsidTr="5CDEB1CF" w14:paraId="534F3A03" w14:textId="77777777">
        <w:tc>
          <w:tcPr>
            <w:tcW w:w="3105" w:type="dxa"/>
            <w:tcMar/>
          </w:tcPr>
          <w:p w:rsidR="00C27A08" w:rsidP="00C27A08" w:rsidRDefault="00C27A08" w14:paraId="78435580" w14:textId="7C1CAA71">
            <w:r>
              <w:t>Adobe Form Interface</w:t>
            </w:r>
          </w:p>
        </w:tc>
        <w:tc>
          <w:tcPr>
            <w:tcW w:w="2849" w:type="dxa"/>
            <w:tcMar/>
          </w:tcPr>
          <w:p w:rsidR="00C27A08" w:rsidP="00C27A08" w:rsidRDefault="002F475C" w14:paraId="4A3411CD" w14:textId="4602480E">
            <w:r>
              <w:t>/SHL</w:t>
            </w:r>
            <w:r w:rsidR="00D3514F">
              <w:t>/</w:t>
            </w:r>
            <w:r w:rsidR="00C27A08">
              <w:t>FI</w:t>
            </w:r>
          </w:p>
        </w:tc>
        <w:tc>
          <w:tcPr>
            <w:tcW w:w="3969" w:type="dxa"/>
            <w:tcMar/>
          </w:tcPr>
          <w:p w:rsidR="00C27A08" w:rsidP="00C27A08" w:rsidRDefault="002F475C" w14:paraId="4A9BBA84" w14:textId="5DC34BB7">
            <w:r>
              <w:t>/SHL</w:t>
            </w:r>
            <w:r w:rsidR="00D3514F">
              <w:t>/</w:t>
            </w:r>
            <w:r w:rsidR="00C27A08">
              <w:t>FI_</w:t>
            </w:r>
            <w:r w:rsidR="00617BC8">
              <w:t>SALESORDER</w:t>
            </w:r>
          </w:p>
        </w:tc>
      </w:tr>
      <w:tr w:rsidR="00C27A08" w:rsidTr="5CDEB1CF" w14:paraId="5F0022AD" w14:textId="77777777">
        <w:tc>
          <w:tcPr>
            <w:tcW w:w="3105" w:type="dxa"/>
            <w:tcMar/>
          </w:tcPr>
          <w:p w:rsidR="00C27A08" w:rsidP="00C27A08" w:rsidRDefault="00C27A08" w14:paraId="0EDA180F" w14:textId="2515EAE1">
            <w:proofErr w:type="spellStart"/>
            <w:r>
              <w:t>Smartforms</w:t>
            </w:r>
            <w:proofErr w:type="spellEnd"/>
          </w:p>
        </w:tc>
        <w:tc>
          <w:tcPr>
            <w:tcW w:w="2849" w:type="dxa"/>
            <w:tcMar/>
          </w:tcPr>
          <w:p w:rsidR="00C27A08" w:rsidP="00C27A08" w:rsidRDefault="002F475C" w14:paraId="5FD9AD2C" w14:textId="6D9FBA64">
            <w:r>
              <w:t>/SHL</w:t>
            </w:r>
            <w:r w:rsidR="00D3514F">
              <w:t>/</w:t>
            </w:r>
            <w:r w:rsidR="00C27A08">
              <w:t>FF</w:t>
            </w:r>
          </w:p>
        </w:tc>
        <w:tc>
          <w:tcPr>
            <w:tcW w:w="3969" w:type="dxa"/>
            <w:tcMar/>
          </w:tcPr>
          <w:p w:rsidR="00C27A08" w:rsidP="00C27A08" w:rsidRDefault="002F475C" w14:paraId="3CD553E4" w14:textId="2C8204B3">
            <w:r>
              <w:t>/SHL</w:t>
            </w:r>
            <w:r w:rsidR="00D3514F">
              <w:t>/</w:t>
            </w:r>
            <w:r w:rsidR="00C27A08">
              <w:t>FF_</w:t>
            </w:r>
            <w:r w:rsidR="00617BC8">
              <w:t>SALESORDER</w:t>
            </w:r>
          </w:p>
        </w:tc>
      </w:tr>
      <w:tr w:rsidR="00F85B5D" w:rsidTr="5CDEB1CF" w14:paraId="248FF97D" w14:textId="77777777">
        <w:tc>
          <w:tcPr>
            <w:tcW w:w="9923" w:type="dxa"/>
            <w:gridSpan w:val="3"/>
            <w:shd w:val="clear" w:color="auto" w:fill="003C88" w:themeFill="accent3"/>
            <w:tcMar/>
          </w:tcPr>
          <w:p w:rsidR="00F85B5D" w:rsidP="00CC0C96" w:rsidRDefault="00F85B5D" w14:paraId="4E5B6DCC" w14:textId="621E4574">
            <w:r w:rsidRPr="00054141">
              <w:rPr>
                <w:color w:val="FFFFFF" w:themeColor="background1"/>
              </w:rPr>
              <w:t xml:space="preserve">Enhancements </w:t>
            </w:r>
          </w:p>
        </w:tc>
      </w:tr>
      <w:tr w:rsidR="00F85B5D" w:rsidTr="5CDEB1CF" w14:paraId="55A566A1" w14:textId="77777777">
        <w:tc>
          <w:tcPr>
            <w:tcW w:w="3105" w:type="dxa"/>
            <w:tcMar/>
          </w:tcPr>
          <w:p w:rsidR="00F85B5D" w:rsidP="00CC0C96" w:rsidRDefault="00F85B5D" w14:paraId="4262E3BC" w14:textId="77777777">
            <w:r>
              <w:t>Composite Enhancement</w:t>
            </w:r>
          </w:p>
        </w:tc>
        <w:tc>
          <w:tcPr>
            <w:tcW w:w="2849" w:type="dxa"/>
            <w:tcMar/>
          </w:tcPr>
          <w:p w:rsidR="00F85B5D" w:rsidP="00CC0C96" w:rsidRDefault="002F475C" w14:paraId="66C78D65" w14:textId="6AC04CB3">
            <w:r>
              <w:t>/SHL</w:t>
            </w:r>
            <w:r w:rsidR="00D3514F">
              <w:t>/</w:t>
            </w:r>
            <w:r w:rsidR="00AD5277">
              <w:t>CE</w:t>
            </w:r>
          </w:p>
        </w:tc>
        <w:tc>
          <w:tcPr>
            <w:tcW w:w="3969" w:type="dxa"/>
            <w:tcMar/>
          </w:tcPr>
          <w:p w:rsidRPr="00817976" w:rsidR="00F85B5D" w:rsidP="00CC0C96" w:rsidRDefault="002F475C" w14:paraId="10883D54" w14:textId="04A840BD">
            <w:r>
              <w:t>/SHL</w:t>
            </w:r>
            <w:r w:rsidR="00D3514F">
              <w:t>/</w:t>
            </w:r>
            <w:r w:rsidR="00A1707A">
              <w:t>CE</w:t>
            </w:r>
            <w:r w:rsidR="00617BC8">
              <w:t>_POVALID</w:t>
            </w:r>
          </w:p>
        </w:tc>
      </w:tr>
      <w:tr w:rsidR="00F85B5D" w:rsidTr="5CDEB1CF" w14:paraId="06C0922F" w14:textId="77777777">
        <w:tc>
          <w:tcPr>
            <w:tcW w:w="3105" w:type="dxa"/>
            <w:tcMar/>
          </w:tcPr>
          <w:p w:rsidR="00F85B5D" w:rsidP="00CC0C96" w:rsidRDefault="00F85B5D" w14:paraId="455F0149" w14:textId="77777777">
            <w:r>
              <w:t>BADI Definition</w:t>
            </w:r>
          </w:p>
        </w:tc>
        <w:tc>
          <w:tcPr>
            <w:tcW w:w="2849" w:type="dxa"/>
            <w:tcMar/>
          </w:tcPr>
          <w:p w:rsidR="00F85B5D" w:rsidP="00CC0C96" w:rsidRDefault="002F475C" w14:paraId="68C11C58" w14:textId="5A6C304E">
            <w:r>
              <w:t>/SHL</w:t>
            </w:r>
            <w:r w:rsidR="00D3514F">
              <w:t>/</w:t>
            </w:r>
            <w:r w:rsidR="00A1707A">
              <w:t>BD</w:t>
            </w:r>
          </w:p>
        </w:tc>
        <w:tc>
          <w:tcPr>
            <w:tcW w:w="3969" w:type="dxa"/>
            <w:tcMar/>
          </w:tcPr>
          <w:p w:rsidRPr="00817976" w:rsidR="00F85B5D" w:rsidP="00CC0C96" w:rsidRDefault="002F475C" w14:paraId="5369391B" w14:textId="31800F04">
            <w:r>
              <w:t>/SHL</w:t>
            </w:r>
            <w:r w:rsidR="00D3514F">
              <w:t>/</w:t>
            </w:r>
            <w:r w:rsidR="00A1707A">
              <w:t>BD_</w:t>
            </w:r>
            <w:r w:rsidR="00617BC8">
              <w:t>POVALID</w:t>
            </w:r>
          </w:p>
        </w:tc>
      </w:tr>
      <w:tr w:rsidR="00F85B5D" w:rsidTr="5CDEB1CF" w14:paraId="6C8C4986" w14:textId="77777777">
        <w:tc>
          <w:tcPr>
            <w:tcW w:w="3105" w:type="dxa"/>
            <w:tcMar/>
          </w:tcPr>
          <w:p w:rsidR="00F85B5D" w:rsidP="00CC0C96" w:rsidRDefault="00F85B5D" w14:paraId="24B4D298" w14:textId="77777777">
            <w:r>
              <w:t>BADI Implementation</w:t>
            </w:r>
          </w:p>
        </w:tc>
        <w:tc>
          <w:tcPr>
            <w:tcW w:w="2849" w:type="dxa"/>
            <w:tcMar/>
          </w:tcPr>
          <w:p w:rsidR="00F85B5D" w:rsidP="00CC0C96" w:rsidRDefault="00986041" w14:paraId="47FFC991" w14:textId="56E9EB87">
            <w:r>
              <w:t>/SHL</w:t>
            </w:r>
            <w:r w:rsidR="00A518BC">
              <w:t>/BDI</w:t>
            </w:r>
          </w:p>
        </w:tc>
        <w:tc>
          <w:tcPr>
            <w:tcW w:w="3969" w:type="dxa"/>
            <w:tcMar/>
          </w:tcPr>
          <w:p w:rsidRPr="00A1707A" w:rsidR="00F85B5D" w:rsidP="00CC0C96" w:rsidRDefault="00624C5E" w14:paraId="3AE489EE" w14:textId="723B0878">
            <w:pPr>
              <w:rPr>
                <w:b/>
              </w:rPr>
            </w:pPr>
            <w:r>
              <w:t>/SHL/BDI_</w:t>
            </w:r>
            <w:r w:rsidR="00617BC8">
              <w:t>POVALID</w:t>
            </w:r>
          </w:p>
        </w:tc>
      </w:tr>
      <w:tr w:rsidR="00624C5E" w:rsidTr="5CDEB1CF" w14:paraId="1401A22D" w14:textId="77777777">
        <w:tc>
          <w:tcPr>
            <w:tcW w:w="3105" w:type="dxa"/>
            <w:tcMar/>
          </w:tcPr>
          <w:p w:rsidR="00C82ADD" w:rsidP="00CC0C96" w:rsidRDefault="00624C5E" w14:paraId="0E9EE069" w14:textId="77777777">
            <w:r>
              <w:t>BADI Enhancement Implementation</w:t>
            </w:r>
          </w:p>
          <w:p w:rsidRPr="007B797A" w:rsidR="003B021C" w:rsidP="00CC0C96" w:rsidRDefault="003B021C" w14:paraId="4315FD77" w14:textId="77777777">
            <w:pPr>
              <w:rPr>
                <w:sz w:val="14"/>
                <w:szCs w:val="12"/>
              </w:rPr>
            </w:pPr>
            <w:r w:rsidRPr="007B797A">
              <w:rPr>
                <w:sz w:val="14"/>
                <w:szCs w:val="12"/>
              </w:rPr>
              <w:t>**</w:t>
            </w:r>
            <w:r w:rsidRPr="007B797A" w:rsidR="00B27A8C">
              <w:rPr>
                <w:sz w:val="14"/>
                <w:szCs w:val="12"/>
              </w:rPr>
              <w:t>Do not use**</w:t>
            </w:r>
          </w:p>
          <w:p w:rsidR="003B021C" w:rsidP="00CC0C96" w:rsidRDefault="007B797A" w14:paraId="4FECD747" w14:textId="6EE124FD">
            <w:r w:rsidRPr="007B797A">
              <w:rPr>
                <w:sz w:val="14"/>
                <w:szCs w:val="12"/>
              </w:rPr>
              <w:t>**Instead use Enhancement Implementation</w:t>
            </w:r>
            <w:r w:rsidR="00C01B16">
              <w:rPr>
                <w:sz w:val="14"/>
                <w:szCs w:val="12"/>
              </w:rPr>
              <w:t xml:space="preserve"> or E</w:t>
            </w:r>
            <w:r w:rsidR="009B04D7">
              <w:rPr>
                <w:sz w:val="14"/>
                <w:szCs w:val="12"/>
              </w:rPr>
              <w:t>nhancement Spot Implementation</w:t>
            </w:r>
            <w:r w:rsidRPr="007B797A">
              <w:rPr>
                <w:sz w:val="14"/>
                <w:szCs w:val="12"/>
              </w:rPr>
              <w:t>**</w:t>
            </w:r>
          </w:p>
        </w:tc>
        <w:tc>
          <w:tcPr>
            <w:tcW w:w="2849" w:type="dxa"/>
            <w:tcMar/>
          </w:tcPr>
          <w:p w:rsidR="00624C5E" w:rsidP="00CC0C96" w:rsidRDefault="00624C5E" w14:paraId="4C0B8EF7" w14:textId="7ECE810E">
            <w:r>
              <w:t>/SHL/</w:t>
            </w:r>
            <w:r w:rsidR="004F4B6A">
              <w:t>B</w:t>
            </w:r>
            <w:r>
              <w:t>E</w:t>
            </w:r>
            <w:r w:rsidR="00CC024A">
              <w:t>I</w:t>
            </w:r>
          </w:p>
        </w:tc>
        <w:tc>
          <w:tcPr>
            <w:tcW w:w="3969" w:type="dxa"/>
            <w:tcMar/>
          </w:tcPr>
          <w:p w:rsidR="00624C5E" w:rsidP="00CC0C96" w:rsidRDefault="00624C5E" w14:paraId="72788134" w14:textId="01BDCEB5">
            <w:r>
              <w:t>/SHL/</w:t>
            </w:r>
            <w:r w:rsidR="004F4B6A">
              <w:t>B</w:t>
            </w:r>
            <w:r>
              <w:t>EI</w:t>
            </w:r>
            <w:r w:rsidR="00617BC8">
              <w:t>_POVALID</w:t>
            </w:r>
          </w:p>
        </w:tc>
      </w:tr>
      <w:tr w:rsidR="00F85B5D" w:rsidTr="5CDEB1CF" w14:paraId="3AA3118F" w14:textId="77777777">
        <w:tc>
          <w:tcPr>
            <w:tcW w:w="3105" w:type="dxa"/>
            <w:tcMar/>
          </w:tcPr>
          <w:p w:rsidR="00F85B5D" w:rsidP="00CC0C96" w:rsidRDefault="00F85B5D" w14:paraId="5CED8041" w14:textId="77777777">
            <w:r w:rsidRPr="00E90ED9">
              <w:t>Enhancement Spot Definition</w:t>
            </w:r>
          </w:p>
        </w:tc>
        <w:tc>
          <w:tcPr>
            <w:tcW w:w="2849" w:type="dxa"/>
            <w:tcMar/>
          </w:tcPr>
          <w:p w:rsidR="00F85B5D" w:rsidP="00CC0C96" w:rsidRDefault="002F475C" w14:paraId="1E5E3115" w14:textId="5F4E1D8F">
            <w:r>
              <w:t>/SHL</w:t>
            </w:r>
            <w:r w:rsidR="00D3514F">
              <w:t>/</w:t>
            </w:r>
            <w:r w:rsidR="00A1707A">
              <w:t>ES</w:t>
            </w:r>
          </w:p>
        </w:tc>
        <w:tc>
          <w:tcPr>
            <w:tcW w:w="3969" w:type="dxa"/>
            <w:tcMar/>
          </w:tcPr>
          <w:p w:rsidRPr="00817976" w:rsidR="00F85B5D" w:rsidP="00CC0C96" w:rsidRDefault="002F475C" w14:paraId="1E8DA296" w14:textId="5A2ACC08">
            <w:r>
              <w:t>/SHL</w:t>
            </w:r>
            <w:r w:rsidR="00D3514F">
              <w:t>/</w:t>
            </w:r>
            <w:r w:rsidR="00A1707A">
              <w:t>ES_</w:t>
            </w:r>
            <w:r w:rsidR="00617BC8">
              <w:t>POVALID</w:t>
            </w:r>
          </w:p>
        </w:tc>
      </w:tr>
      <w:tr w:rsidR="00F85B5D" w:rsidTr="5CDEB1CF" w14:paraId="230E4766" w14:textId="77777777">
        <w:tc>
          <w:tcPr>
            <w:tcW w:w="3105" w:type="dxa"/>
            <w:tcMar/>
          </w:tcPr>
          <w:p w:rsidRPr="00E90ED9" w:rsidR="00F85B5D" w:rsidP="00CC0C96" w:rsidRDefault="00F85B5D" w14:paraId="1CE57637" w14:textId="77777777">
            <w:r>
              <w:t>Enhancement Spot</w:t>
            </w:r>
            <w:r w:rsidRPr="00E90ED9">
              <w:t xml:space="preserve"> Implementation</w:t>
            </w:r>
          </w:p>
        </w:tc>
        <w:tc>
          <w:tcPr>
            <w:tcW w:w="2849" w:type="dxa"/>
            <w:tcMar/>
          </w:tcPr>
          <w:p w:rsidR="00F85B5D" w:rsidP="00CC0C96" w:rsidRDefault="002F475C" w14:paraId="29F4D899" w14:textId="3F9F6943">
            <w:r>
              <w:t>/SHL</w:t>
            </w:r>
            <w:r w:rsidR="00D3514F">
              <w:t>/</w:t>
            </w:r>
            <w:r w:rsidR="00A1707A">
              <w:t>ESI</w:t>
            </w:r>
          </w:p>
        </w:tc>
        <w:tc>
          <w:tcPr>
            <w:tcW w:w="3969" w:type="dxa"/>
            <w:tcMar/>
          </w:tcPr>
          <w:p w:rsidRPr="00817976" w:rsidR="00F85B5D" w:rsidP="00CC0C96" w:rsidRDefault="002F475C" w14:paraId="31263D66" w14:textId="06A67D58">
            <w:r>
              <w:t>/SHL</w:t>
            </w:r>
            <w:r w:rsidR="00D3514F">
              <w:t>/</w:t>
            </w:r>
            <w:r w:rsidR="00A1707A">
              <w:t>ESI_</w:t>
            </w:r>
            <w:r w:rsidR="00617BC8">
              <w:t>POVALID</w:t>
            </w:r>
          </w:p>
        </w:tc>
      </w:tr>
      <w:tr w:rsidR="00F85B5D" w:rsidTr="5CDEB1CF" w14:paraId="58F9CD62" w14:textId="77777777">
        <w:tc>
          <w:tcPr>
            <w:tcW w:w="3105" w:type="dxa"/>
            <w:tcMar/>
          </w:tcPr>
          <w:p w:rsidRPr="00E90ED9" w:rsidR="00F85B5D" w:rsidP="00CC0C96" w:rsidRDefault="00F85B5D" w14:paraId="75D5E99F" w14:textId="77777777">
            <w:r>
              <w:t>Implicit Enhancement Im</w:t>
            </w:r>
            <w:r w:rsidRPr="00E90ED9">
              <w:t>plementation</w:t>
            </w:r>
          </w:p>
        </w:tc>
        <w:tc>
          <w:tcPr>
            <w:tcW w:w="2849" w:type="dxa"/>
            <w:tcMar/>
          </w:tcPr>
          <w:p w:rsidR="00F85B5D" w:rsidP="00CC0C96" w:rsidRDefault="002F475C" w14:paraId="2A70633D" w14:textId="77188337">
            <w:r>
              <w:t>/SHL</w:t>
            </w:r>
            <w:r w:rsidR="00D3514F">
              <w:t>/</w:t>
            </w:r>
            <w:r w:rsidR="00A1707A">
              <w:t>IE</w:t>
            </w:r>
            <w:r w:rsidR="00001EC2">
              <w:t>I</w:t>
            </w:r>
          </w:p>
        </w:tc>
        <w:tc>
          <w:tcPr>
            <w:tcW w:w="3969" w:type="dxa"/>
            <w:tcMar/>
          </w:tcPr>
          <w:p w:rsidRPr="00817976" w:rsidR="00F85B5D" w:rsidP="00CC0C96" w:rsidRDefault="002F475C" w14:paraId="349BD2FC" w14:textId="026EDEB4">
            <w:r>
              <w:t>/SHL</w:t>
            </w:r>
            <w:r w:rsidR="00D3514F">
              <w:t>/</w:t>
            </w:r>
            <w:r w:rsidR="00A1707A">
              <w:t>IE</w:t>
            </w:r>
            <w:r w:rsidR="00001EC2">
              <w:t>I</w:t>
            </w:r>
            <w:r w:rsidR="00A1707A">
              <w:t>_</w:t>
            </w:r>
            <w:r w:rsidR="00617BC8">
              <w:t>POVALID</w:t>
            </w:r>
          </w:p>
        </w:tc>
      </w:tr>
      <w:tr w:rsidR="000C1EB4" w:rsidTr="5CDEB1CF" w14:paraId="262278D8" w14:textId="77777777">
        <w:tc>
          <w:tcPr>
            <w:tcW w:w="3105" w:type="dxa"/>
            <w:tcMar/>
          </w:tcPr>
          <w:p w:rsidR="000C1EB4" w:rsidP="00CC0C96" w:rsidRDefault="000C1EB4" w14:paraId="3D1379E0" w14:textId="2F6295DE">
            <w:r>
              <w:t>Customer / User Exit</w:t>
            </w:r>
          </w:p>
        </w:tc>
        <w:tc>
          <w:tcPr>
            <w:tcW w:w="2849" w:type="dxa"/>
            <w:tcMar/>
          </w:tcPr>
          <w:p w:rsidR="000C1EB4" w:rsidP="00CC0C96" w:rsidRDefault="000C1EB4" w14:paraId="2F3769F5" w14:textId="1DCDAA45">
            <w:r>
              <w:t>/SHL/</w:t>
            </w:r>
          </w:p>
        </w:tc>
        <w:tc>
          <w:tcPr>
            <w:tcW w:w="3969" w:type="dxa"/>
            <w:tcMar/>
          </w:tcPr>
          <w:p w:rsidR="000C1EB4" w:rsidP="00CC0C96" w:rsidRDefault="000C1EB4" w14:paraId="7BE89ED6" w14:textId="34F5D3B1">
            <w:r>
              <w:t>/SHL/</w:t>
            </w:r>
            <w:proofErr w:type="spellStart"/>
            <w:r>
              <w:t>FreeText</w:t>
            </w:r>
            <w:proofErr w:type="spellEnd"/>
          </w:p>
        </w:tc>
      </w:tr>
      <w:tr w:rsidR="00E10B08" w:rsidTr="5CDEB1CF" w14:paraId="7527C32B" w14:textId="77777777">
        <w:tc>
          <w:tcPr>
            <w:tcW w:w="3105" w:type="dxa"/>
            <w:tcMar/>
          </w:tcPr>
          <w:p w:rsidR="00E10B08" w:rsidP="00CC0C96" w:rsidRDefault="00E10B08" w14:paraId="7D683E3D" w14:textId="2B84A5CF">
            <w:r>
              <w:t>Enhancement Implementation</w:t>
            </w:r>
          </w:p>
        </w:tc>
        <w:tc>
          <w:tcPr>
            <w:tcW w:w="2849" w:type="dxa"/>
            <w:tcMar/>
          </w:tcPr>
          <w:p w:rsidR="00E10B08" w:rsidP="00CC0C96" w:rsidRDefault="00E10B08" w14:paraId="232896CF" w14:textId="37F99DE2">
            <w:r>
              <w:t>/SHL/EI</w:t>
            </w:r>
          </w:p>
        </w:tc>
        <w:tc>
          <w:tcPr>
            <w:tcW w:w="3969" w:type="dxa"/>
            <w:tcMar/>
          </w:tcPr>
          <w:p w:rsidR="00E10B08" w:rsidP="00CC0C96" w:rsidRDefault="00E10B08" w14:paraId="672E455C" w14:textId="4421F719">
            <w:r>
              <w:t>/SHL/EI_</w:t>
            </w:r>
            <w:r w:rsidR="004C30A3">
              <w:t>PO_CONFIRM</w:t>
            </w:r>
          </w:p>
        </w:tc>
      </w:tr>
      <w:tr w:rsidR="00F85B5D" w:rsidTr="5CDEB1CF" w14:paraId="4A4AC88B" w14:textId="77777777">
        <w:tc>
          <w:tcPr>
            <w:tcW w:w="9923" w:type="dxa"/>
            <w:gridSpan w:val="3"/>
            <w:shd w:val="clear" w:color="auto" w:fill="003C88" w:themeFill="accent3"/>
            <w:tcMar/>
          </w:tcPr>
          <w:p w:rsidR="00F85B5D" w:rsidP="00CC0C96" w:rsidRDefault="00F85B5D" w14:paraId="02491F84" w14:textId="77777777">
            <w:r w:rsidRPr="00054141">
              <w:rPr>
                <w:color w:val="FFFFFF" w:themeColor="background1"/>
              </w:rPr>
              <w:t>ALE/</w:t>
            </w:r>
            <w:proofErr w:type="spellStart"/>
            <w:r w:rsidRPr="00054141">
              <w:rPr>
                <w:color w:val="FFFFFF" w:themeColor="background1"/>
              </w:rPr>
              <w:t>iDoc</w:t>
            </w:r>
            <w:proofErr w:type="spellEnd"/>
            <w:r w:rsidRPr="00054141">
              <w:rPr>
                <w:color w:val="FFFFFF" w:themeColor="background1"/>
              </w:rPr>
              <w:t xml:space="preserve"> Enhancements</w:t>
            </w:r>
          </w:p>
        </w:tc>
      </w:tr>
      <w:tr w:rsidR="00F85B5D" w:rsidTr="5CDEB1CF" w14:paraId="6BFA97C0" w14:textId="77777777">
        <w:tc>
          <w:tcPr>
            <w:tcW w:w="3105" w:type="dxa"/>
            <w:tcMar/>
          </w:tcPr>
          <w:p w:rsidR="00F85B5D" w:rsidP="00CC0C96" w:rsidRDefault="00F85B5D" w14:paraId="31FC622D" w14:textId="77777777">
            <w:proofErr w:type="spellStart"/>
            <w:r>
              <w:t>iDoc</w:t>
            </w:r>
            <w:proofErr w:type="spellEnd"/>
            <w:r>
              <w:t xml:space="preserve"> Segment Type</w:t>
            </w:r>
          </w:p>
        </w:tc>
        <w:tc>
          <w:tcPr>
            <w:tcW w:w="2849" w:type="dxa"/>
            <w:tcMar/>
          </w:tcPr>
          <w:p w:rsidR="00F85B5D" w:rsidP="00CC0C96" w:rsidRDefault="002F475C" w14:paraId="3A4F357C" w14:textId="570715EA">
            <w:r>
              <w:t>/SHL</w:t>
            </w:r>
            <w:r w:rsidR="00D3514F">
              <w:t>/</w:t>
            </w:r>
            <w:r w:rsidR="00626A87">
              <w:t>ST*</w:t>
            </w:r>
          </w:p>
        </w:tc>
        <w:tc>
          <w:tcPr>
            <w:tcW w:w="3969" w:type="dxa"/>
            <w:tcMar/>
          </w:tcPr>
          <w:p w:rsidRPr="00817976" w:rsidR="00F85B5D" w:rsidP="00CC0C96" w:rsidRDefault="002F475C" w14:paraId="0BC3A76C" w14:textId="23CB74F7">
            <w:r>
              <w:t>/SHL</w:t>
            </w:r>
            <w:r w:rsidR="00D3514F">
              <w:t>/</w:t>
            </w:r>
            <w:r w:rsidR="00A7730D">
              <w:t>ST_</w:t>
            </w:r>
            <w:r w:rsidR="00617BC8">
              <w:t>&lt;Free Text&gt;</w:t>
            </w:r>
          </w:p>
        </w:tc>
      </w:tr>
      <w:tr w:rsidR="00F85B5D" w:rsidTr="5CDEB1CF" w14:paraId="4D15BCCB" w14:textId="77777777">
        <w:tc>
          <w:tcPr>
            <w:tcW w:w="3105" w:type="dxa"/>
            <w:tcMar/>
          </w:tcPr>
          <w:p w:rsidR="00F85B5D" w:rsidP="00CC0C96" w:rsidRDefault="00F85B5D" w14:paraId="419DD3F6" w14:textId="77777777">
            <w:r>
              <w:t xml:space="preserve">Basic </w:t>
            </w:r>
            <w:proofErr w:type="spellStart"/>
            <w:r>
              <w:t>iDoc</w:t>
            </w:r>
            <w:proofErr w:type="spellEnd"/>
            <w:r>
              <w:t xml:space="preserve"> Types</w:t>
            </w:r>
          </w:p>
        </w:tc>
        <w:tc>
          <w:tcPr>
            <w:tcW w:w="2849" w:type="dxa"/>
            <w:tcMar/>
          </w:tcPr>
          <w:p w:rsidR="00F85B5D" w:rsidP="00CC0C96" w:rsidRDefault="002F475C" w14:paraId="5ED953B7" w14:textId="023ACE37">
            <w:r>
              <w:t>/SHL</w:t>
            </w:r>
            <w:r w:rsidR="00D3514F">
              <w:t>/</w:t>
            </w:r>
            <w:r w:rsidR="00626A87">
              <w:t>IT*</w:t>
            </w:r>
          </w:p>
        </w:tc>
        <w:tc>
          <w:tcPr>
            <w:tcW w:w="3969" w:type="dxa"/>
            <w:tcMar/>
          </w:tcPr>
          <w:p w:rsidRPr="00817976" w:rsidR="00F85B5D" w:rsidP="00CC0C96" w:rsidRDefault="002F475C" w14:paraId="526D7B08" w14:textId="47D122CA">
            <w:r>
              <w:t>/SHL</w:t>
            </w:r>
            <w:r w:rsidR="00D3514F">
              <w:t>/</w:t>
            </w:r>
            <w:r w:rsidR="00A7730D">
              <w:t>IT_</w:t>
            </w:r>
            <w:r w:rsidR="00617BC8">
              <w:t>&lt;Free Text&gt;</w:t>
            </w:r>
          </w:p>
        </w:tc>
      </w:tr>
      <w:tr w:rsidR="00F85B5D" w:rsidTr="5CDEB1CF" w14:paraId="69C835CC" w14:textId="77777777">
        <w:tc>
          <w:tcPr>
            <w:tcW w:w="3105" w:type="dxa"/>
            <w:tcMar/>
          </w:tcPr>
          <w:p w:rsidR="00F85B5D" w:rsidP="00CC0C96" w:rsidRDefault="00F85B5D" w14:paraId="55F89E3F" w14:textId="77777777">
            <w:r>
              <w:t>Extension Types</w:t>
            </w:r>
          </w:p>
        </w:tc>
        <w:tc>
          <w:tcPr>
            <w:tcW w:w="2849" w:type="dxa"/>
            <w:tcMar/>
          </w:tcPr>
          <w:p w:rsidR="00F85B5D" w:rsidP="00CC0C96" w:rsidRDefault="002F475C" w14:paraId="3DDBC34F" w14:textId="0670B1D0">
            <w:r>
              <w:t>/SHL</w:t>
            </w:r>
            <w:r w:rsidR="00D3514F">
              <w:t>/</w:t>
            </w:r>
            <w:r w:rsidR="00626A87">
              <w:t>IE*</w:t>
            </w:r>
          </w:p>
        </w:tc>
        <w:tc>
          <w:tcPr>
            <w:tcW w:w="3969" w:type="dxa"/>
            <w:tcMar/>
          </w:tcPr>
          <w:p w:rsidRPr="00817976" w:rsidR="00F85B5D" w:rsidP="00CC0C96" w:rsidRDefault="002F475C" w14:paraId="32E0812C" w14:textId="45893ED6">
            <w:r>
              <w:t>/SHL</w:t>
            </w:r>
            <w:r w:rsidR="00D3514F">
              <w:t>/</w:t>
            </w:r>
            <w:r w:rsidR="00A7730D">
              <w:t>IE_</w:t>
            </w:r>
            <w:r w:rsidR="00617BC8">
              <w:t>&lt;Free Text&gt;</w:t>
            </w:r>
          </w:p>
        </w:tc>
      </w:tr>
      <w:tr w:rsidR="00F85B5D" w:rsidTr="5CDEB1CF" w14:paraId="7A9A90B6" w14:textId="77777777">
        <w:tc>
          <w:tcPr>
            <w:tcW w:w="3105" w:type="dxa"/>
            <w:tcMar/>
          </w:tcPr>
          <w:p w:rsidR="00F85B5D" w:rsidP="00CC0C96" w:rsidRDefault="00F85B5D" w14:paraId="40C4B185" w14:textId="77777777">
            <w:r>
              <w:t>Message Type</w:t>
            </w:r>
          </w:p>
        </w:tc>
        <w:tc>
          <w:tcPr>
            <w:tcW w:w="2849" w:type="dxa"/>
            <w:tcMar/>
          </w:tcPr>
          <w:p w:rsidR="00F85B5D" w:rsidP="00CC0C96" w:rsidRDefault="002F475C" w14:paraId="54DB100F" w14:textId="011E44FB">
            <w:r>
              <w:t>/SHL</w:t>
            </w:r>
            <w:r w:rsidR="00D3514F">
              <w:t>/</w:t>
            </w:r>
            <w:r w:rsidR="00626A87">
              <w:t>MT*</w:t>
            </w:r>
          </w:p>
        </w:tc>
        <w:tc>
          <w:tcPr>
            <w:tcW w:w="3969" w:type="dxa"/>
            <w:tcMar/>
          </w:tcPr>
          <w:p w:rsidRPr="00817976" w:rsidR="00F85B5D" w:rsidP="00CC0C96" w:rsidRDefault="002F475C" w14:paraId="7303F9FF" w14:textId="234A874F">
            <w:r>
              <w:t>/SHL</w:t>
            </w:r>
            <w:r w:rsidR="00D3514F">
              <w:t>/</w:t>
            </w:r>
            <w:r w:rsidR="00A7730D">
              <w:t>MT_</w:t>
            </w:r>
            <w:r w:rsidR="00617BC8">
              <w:t>&lt;Free Text&gt;</w:t>
            </w:r>
          </w:p>
        </w:tc>
      </w:tr>
      <w:tr w:rsidR="00F85B5D" w:rsidTr="5CDEB1CF" w14:paraId="144048BF" w14:textId="77777777">
        <w:tc>
          <w:tcPr>
            <w:tcW w:w="3105" w:type="dxa"/>
            <w:tcMar/>
          </w:tcPr>
          <w:p w:rsidR="00F85B5D" w:rsidP="00CC0C96" w:rsidRDefault="00F85B5D" w14:paraId="16AE97AC" w14:textId="77777777">
            <w:r>
              <w:t>Process Code</w:t>
            </w:r>
          </w:p>
        </w:tc>
        <w:tc>
          <w:tcPr>
            <w:tcW w:w="2849" w:type="dxa"/>
            <w:tcMar/>
          </w:tcPr>
          <w:p w:rsidR="00F85B5D" w:rsidP="00CC0C96" w:rsidRDefault="002F475C" w14:paraId="42FD5735" w14:textId="7948ED68">
            <w:r>
              <w:t>/SHL</w:t>
            </w:r>
            <w:r w:rsidR="00D3514F">
              <w:t>/</w:t>
            </w:r>
            <w:r w:rsidR="00626A87">
              <w:t>*</w:t>
            </w:r>
          </w:p>
        </w:tc>
        <w:tc>
          <w:tcPr>
            <w:tcW w:w="3969" w:type="dxa"/>
            <w:tcMar/>
          </w:tcPr>
          <w:p w:rsidRPr="00817976" w:rsidR="00F85B5D" w:rsidP="00CC0C96" w:rsidRDefault="002F475C" w14:paraId="0C076F2A" w14:textId="17E5002D">
            <w:r>
              <w:t>/SHL</w:t>
            </w:r>
            <w:r w:rsidR="00D3514F">
              <w:t>/</w:t>
            </w:r>
            <w:r w:rsidR="00626A87">
              <w:t>*</w:t>
            </w:r>
          </w:p>
        </w:tc>
      </w:tr>
      <w:tr w:rsidR="00AB63E8" w:rsidTr="5CDEB1CF" w14:paraId="480B030C" w14:textId="77777777">
        <w:tc>
          <w:tcPr>
            <w:tcW w:w="9923" w:type="dxa"/>
            <w:gridSpan w:val="3"/>
            <w:shd w:val="clear" w:color="auto" w:fill="003C88" w:themeFill="accent3"/>
            <w:tcMar/>
          </w:tcPr>
          <w:p w:rsidR="00AB63E8" w:rsidP="00C30B52" w:rsidRDefault="003E27B5" w14:paraId="3C529AD7" w14:textId="60842AC6">
            <w:r>
              <w:rPr>
                <w:color w:val="FFFFFF" w:themeColor="background1"/>
              </w:rPr>
              <w:t>BOPF</w:t>
            </w:r>
          </w:p>
        </w:tc>
      </w:tr>
      <w:tr w:rsidR="00AB63E8" w:rsidTr="5CDEB1CF" w14:paraId="2C22FB17" w14:textId="77777777">
        <w:tc>
          <w:tcPr>
            <w:tcW w:w="3105" w:type="dxa"/>
            <w:tcMar/>
          </w:tcPr>
          <w:p w:rsidR="00AB63E8" w:rsidP="00C30B52" w:rsidRDefault="00346C04" w14:paraId="6980C523" w14:textId="34C8BD75">
            <w:r>
              <w:t>New Business Object</w:t>
            </w:r>
          </w:p>
        </w:tc>
        <w:tc>
          <w:tcPr>
            <w:tcW w:w="2849" w:type="dxa"/>
            <w:tcMar/>
          </w:tcPr>
          <w:p w:rsidR="00AB63E8" w:rsidP="00C30B52" w:rsidRDefault="00AB63E8" w14:paraId="0C17D17E" w14:textId="1D4E3DBE">
            <w:r>
              <w:t>/SHL/*</w:t>
            </w:r>
          </w:p>
        </w:tc>
        <w:tc>
          <w:tcPr>
            <w:tcW w:w="3969" w:type="dxa"/>
            <w:tcMar/>
          </w:tcPr>
          <w:p w:rsidRPr="00817976" w:rsidR="00AB63E8" w:rsidP="00C30B52" w:rsidRDefault="00AB63E8" w14:paraId="08CC9955" w14:textId="77777777">
            <w:r>
              <w:t>/SHL/ST_&lt;Free Text&gt;</w:t>
            </w:r>
          </w:p>
        </w:tc>
      </w:tr>
      <w:tr w:rsidR="00AB63E8" w:rsidTr="5CDEB1CF" w14:paraId="14E00971" w14:textId="77777777">
        <w:tc>
          <w:tcPr>
            <w:tcW w:w="3105" w:type="dxa"/>
            <w:tcMar/>
          </w:tcPr>
          <w:p w:rsidR="00AB63E8" w:rsidP="00C30B52" w:rsidRDefault="009319C4" w14:paraId="55077772" w14:textId="480FE67A">
            <w:r>
              <w:t>BO Extension</w:t>
            </w:r>
          </w:p>
        </w:tc>
        <w:tc>
          <w:tcPr>
            <w:tcW w:w="2849" w:type="dxa"/>
            <w:tcMar/>
          </w:tcPr>
          <w:p w:rsidR="00AB63E8" w:rsidP="00C30B52" w:rsidRDefault="00AB63E8" w14:paraId="1A7E454E" w14:textId="5B7C92FE">
            <w:r>
              <w:t>/SHL/</w:t>
            </w:r>
            <w:r w:rsidR="00857AE6">
              <w:t>BX_&lt;BO Name&gt;</w:t>
            </w:r>
          </w:p>
        </w:tc>
        <w:tc>
          <w:tcPr>
            <w:tcW w:w="3969" w:type="dxa"/>
            <w:tcMar/>
          </w:tcPr>
          <w:p w:rsidR="00AB63E8" w:rsidP="00C30B52" w:rsidRDefault="00AB63E8" w14:paraId="61C970EF" w14:textId="77777777">
            <w:r>
              <w:t>/SHL/</w:t>
            </w:r>
            <w:r w:rsidR="00857AE6">
              <w:t>BX</w:t>
            </w:r>
            <w:r>
              <w:t>_</w:t>
            </w:r>
            <w:r w:rsidR="00857AE6">
              <w:t>ISSUE</w:t>
            </w:r>
          </w:p>
          <w:p w:rsidRPr="00074664" w:rsidR="00074664" w:rsidP="00C30B52" w:rsidRDefault="00074664" w14:paraId="79358298" w14:textId="2C109D8C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Here, the base BO is </w:t>
            </w:r>
            <w:r w:rsidRPr="00074664">
              <w:rPr>
                <w:sz w:val="20"/>
                <w:szCs w:val="18"/>
              </w:rPr>
              <w:t>/IAM/ISSUE</w:t>
            </w:r>
          </w:p>
        </w:tc>
      </w:tr>
      <w:tr w:rsidR="00AB63E8" w:rsidTr="5CDEB1CF" w14:paraId="1B205080" w14:textId="77777777">
        <w:tc>
          <w:tcPr>
            <w:tcW w:w="3105" w:type="dxa"/>
            <w:tcMar/>
          </w:tcPr>
          <w:p w:rsidR="00AB63E8" w:rsidP="00C30B52" w:rsidRDefault="00B42636" w14:paraId="71D6F037" w14:textId="06FC392B">
            <w:r>
              <w:t>Determinations</w:t>
            </w:r>
            <w:r w:rsidR="00982D7F">
              <w:t xml:space="preserve"> Name</w:t>
            </w:r>
          </w:p>
        </w:tc>
        <w:tc>
          <w:tcPr>
            <w:tcW w:w="2849" w:type="dxa"/>
            <w:tcMar/>
          </w:tcPr>
          <w:p w:rsidR="00AB63E8" w:rsidP="00C30B52" w:rsidRDefault="00982D7F" w14:paraId="5DCA68B6" w14:textId="5CBEDAD1">
            <w:r>
              <w:t>&lt;Free Text&gt;</w:t>
            </w:r>
          </w:p>
        </w:tc>
        <w:tc>
          <w:tcPr>
            <w:tcW w:w="3969" w:type="dxa"/>
            <w:tcMar/>
          </w:tcPr>
          <w:p w:rsidRPr="00817976" w:rsidR="00AB63E8" w:rsidP="00C30B52" w:rsidRDefault="00F26990" w14:paraId="391FFC56" w14:textId="054C21C8">
            <w:r w:rsidRPr="00F26990">
              <w:t>DESCRIPTION_SET_UI_DATA</w:t>
            </w:r>
          </w:p>
        </w:tc>
      </w:tr>
      <w:tr w:rsidR="00AB63E8" w:rsidTr="5CDEB1CF" w14:paraId="786AB55F" w14:textId="77777777">
        <w:tc>
          <w:tcPr>
            <w:tcW w:w="3105" w:type="dxa"/>
            <w:tcMar/>
          </w:tcPr>
          <w:p w:rsidR="00AB63E8" w:rsidP="00C30B52" w:rsidRDefault="00B42636" w14:paraId="41BD0F7F" w14:textId="3C0A72E9">
            <w:r>
              <w:t>Validations</w:t>
            </w:r>
            <w:r w:rsidR="00982D7F">
              <w:t xml:space="preserve"> Name</w:t>
            </w:r>
          </w:p>
        </w:tc>
        <w:tc>
          <w:tcPr>
            <w:tcW w:w="2849" w:type="dxa"/>
            <w:tcMar/>
          </w:tcPr>
          <w:p w:rsidR="00AB63E8" w:rsidP="00C30B52" w:rsidRDefault="00982D7F" w14:paraId="0D08628B" w14:textId="39292D48">
            <w:r>
              <w:t>&lt;Free Text&gt;</w:t>
            </w:r>
          </w:p>
        </w:tc>
        <w:tc>
          <w:tcPr>
            <w:tcW w:w="3969" w:type="dxa"/>
            <w:tcMar/>
          </w:tcPr>
          <w:p w:rsidRPr="00817976" w:rsidR="00AB63E8" w:rsidP="00C30B52" w:rsidRDefault="00F26990" w14:paraId="15B91516" w14:textId="6FD48D06">
            <w:r w:rsidRPr="00F26990">
              <w:t>CHECK_DISPLAY_AUTHORITY</w:t>
            </w:r>
          </w:p>
        </w:tc>
      </w:tr>
      <w:tr w:rsidR="00AB63E8" w:rsidTr="5CDEB1CF" w14:paraId="0342FF8E" w14:textId="77777777">
        <w:tc>
          <w:tcPr>
            <w:tcW w:w="3105" w:type="dxa"/>
            <w:tcMar/>
          </w:tcPr>
          <w:p w:rsidRPr="0004488C" w:rsidR="00AB63E8" w:rsidP="00CC0C96" w:rsidRDefault="00DF51A1" w14:paraId="14A4085D" w14:textId="7015B37D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Note: Class / Interface / DDIC objects to follow the existing naming conventions </w:t>
            </w:r>
          </w:p>
        </w:tc>
        <w:tc>
          <w:tcPr>
            <w:tcW w:w="2849" w:type="dxa"/>
            <w:tcMar/>
          </w:tcPr>
          <w:p w:rsidR="00AB63E8" w:rsidP="00CC0C96" w:rsidRDefault="00AB63E8" w14:paraId="73E1A290" w14:textId="77777777"/>
        </w:tc>
        <w:tc>
          <w:tcPr>
            <w:tcW w:w="3969" w:type="dxa"/>
            <w:tcMar/>
          </w:tcPr>
          <w:p w:rsidR="00AB63E8" w:rsidP="00CC0C96" w:rsidRDefault="00AB63E8" w14:paraId="322652CB" w14:textId="77777777"/>
        </w:tc>
      </w:tr>
      <w:tr w:rsidR="3342027E" w:rsidTr="5CDEB1CF" w14:paraId="5FDED41A" w14:textId="77777777">
        <w:tc>
          <w:tcPr>
            <w:tcW w:w="9923" w:type="dxa"/>
            <w:gridSpan w:val="3"/>
            <w:shd w:val="clear" w:color="auto" w:fill="003C88" w:themeFill="accent3"/>
            <w:tcMar/>
          </w:tcPr>
          <w:p w:rsidR="3342027E" w:rsidP="4A12B7AF" w:rsidRDefault="4A12B7AF" w14:paraId="562994B8" w14:textId="6B5F604B">
            <w:pPr>
              <w:rPr>
                <w:color w:val="FFFFFF" w:themeColor="background1"/>
              </w:rPr>
            </w:pPr>
            <w:r w:rsidRPr="4A12B7AF">
              <w:rPr>
                <w:color w:val="FFFFFF" w:themeColor="background1"/>
              </w:rPr>
              <w:t>Fiori Application</w:t>
            </w:r>
          </w:p>
        </w:tc>
      </w:tr>
      <w:tr w:rsidR="3342027E" w:rsidTr="5CDEB1CF" w14:paraId="47765889" w14:textId="77777777">
        <w:trPr>
          <w:trHeight w:val="375"/>
        </w:trPr>
        <w:tc>
          <w:tcPr>
            <w:tcW w:w="3105" w:type="dxa"/>
            <w:tcMar/>
          </w:tcPr>
          <w:p w:rsidR="3342027E" w:rsidP="3342027E" w:rsidRDefault="47A66166" w14:paraId="29322612" w14:textId="00760D67">
            <w:r>
              <w:t>UI5 Application</w:t>
            </w:r>
          </w:p>
        </w:tc>
        <w:tc>
          <w:tcPr>
            <w:tcW w:w="2849" w:type="dxa"/>
            <w:tcMar/>
          </w:tcPr>
          <w:p w:rsidR="3342027E" w:rsidP="3342027E" w:rsidRDefault="3E0C15E8" w14:paraId="6CE89CBD" w14:textId="7EB9F6D0">
            <w:r>
              <w:t>/SHL/UI</w:t>
            </w:r>
            <w:r w:rsidR="7E6CBA6B">
              <w:t>_[R|T]</w:t>
            </w:r>
          </w:p>
        </w:tc>
        <w:tc>
          <w:tcPr>
            <w:tcW w:w="3969" w:type="dxa"/>
            <w:tcMar/>
          </w:tcPr>
          <w:p w:rsidR="3342027E" w:rsidP="3342027E" w:rsidRDefault="47A66166" w14:paraId="4B152C01" w14:textId="7BFC6D58">
            <w:r>
              <w:t>/SHL/UI_</w:t>
            </w:r>
            <w:r w:rsidR="18A60CA9">
              <w:t>T_</w:t>
            </w:r>
            <w:r w:rsidR="00617BC8">
              <w:t>&lt;Free Text&gt;</w:t>
            </w:r>
          </w:p>
        </w:tc>
      </w:tr>
      <w:tr w:rsidR="579C704E" w:rsidTr="5CDEB1CF" w14:paraId="71C968F0" w14:textId="77777777">
        <w:tc>
          <w:tcPr>
            <w:tcW w:w="3105" w:type="dxa"/>
            <w:tcMar/>
          </w:tcPr>
          <w:p w:rsidR="579C704E" w:rsidP="579C704E" w:rsidRDefault="579C704E" w14:paraId="2CCE24CA" w14:textId="3A48AA99">
            <w:pPr>
              <w:rPr>
                <w:szCs w:val="24"/>
              </w:rPr>
            </w:pPr>
            <w:r w:rsidRPr="579C704E">
              <w:rPr>
                <w:szCs w:val="24"/>
              </w:rPr>
              <w:t>Fiori Elements</w:t>
            </w:r>
          </w:p>
        </w:tc>
        <w:tc>
          <w:tcPr>
            <w:tcW w:w="2849" w:type="dxa"/>
            <w:tcMar/>
          </w:tcPr>
          <w:p w:rsidR="579C704E" w:rsidP="579C704E" w:rsidRDefault="579C704E" w14:paraId="7740D442" w14:textId="47929CC5">
            <w:r>
              <w:t>/SHL/FE</w:t>
            </w:r>
            <w:r w:rsidR="3E3065AB">
              <w:t>_[R|T]</w:t>
            </w:r>
          </w:p>
        </w:tc>
        <w:tc>
          <w:tcPr>
            <w:tcW w:w="3969" w:type="dxa"/>
            <w:tcMar/>
          </w:tcPr>
          <w:p w:rsidR="47A66166" w:rsidP="579C704E" w:rsidRDefault="47A66166" w14:paraId="34F463F8" w14:textId="3C1DF89A">
            <w:r>
              <w:t>/SHL/FE_</w:t>
            </w:r>
            <w:r w:rsidR="43235856">
              <w:t>R_</w:t>
            </w:r>
            <w:r w:rsidR="00617BC8">
              <w:t>&lt;Free Text&gt;</w:t>
            </w:r>
          </w:p>
        </w:tc>
      </w:tr>
      <w:tr w:rsidR="31737EA7" w:rsidTr="5CDEB1CF" w14:paraId="5967BCF4" w14:textId="77777777">
        <w:tc>
          <w:tcPr>
            <w:tcW w:w="3105" w:type="dxa"/>
            <w:tcMar/>
          </w:tcPr>
          <w:p w:rsidR="42F403DF" w:rsidP="31737EA7" w:rsidRDefault="42F403DF" w14:paraId="0E73AD8A" w14:textId="2C0C7094">
            <w:r>
              <w:t>Namespace</w:t>
            </w:r>
          </w:p>
        </w:tc>
        <w:tc>
          <w:tcPr>
            <w:tcW w:w="2849" w:type="dxa"/>
            <w:tcMar/>
          </w:tcPr>
          <w:p w:rsidR="66CDBFEB" w:rsidP="31737EA7" w:rsidRDefault="66CDBFEB" w14:paraId="735407FB" w14:textId="0C0FD64F">
            <w:proofErr w:type="spellStart"/>
            <w:proofErr w:type="gramStart"/>
            <w:r>
              <w:t>shl</w:t>
            </w:r>
            <w:proofErr w:type="spellEnd"/>
            <w:r>
              <w:t>.&lt;</w:t>
            </w:r>
            <w:proofErr w:type="gramEnd"/>
            <w:r>
              <w:t>package</w:t>
            </w:r>
            <w:proofErr w:type="gramStart"/>
            <w:r>
              <w:t>&gt;.[</w:t>
            </w:r>
            <w:proofErr w:type="gramEnd"/>
            <w:r>
              <w:t>&lt;sub package&gt;</w:t>
            </w:r>
            <w:proofErr w:type="gramStart"/>
            <w:r>
              <w:t>].&lt;</w:t>
            </w:r>
            <w:proofErr w:type="spellStart"/>
            <w:proofErr w:type="gramEnd"/>
            <w:r>
              <w:t>appname</w:t>
            </w:r>
            <w:proofErr w:type="spellEnd"/>
            <w:r>
              <w:t>&gt;</w:t>
            </w:r>
          </w:p>
        </w:tc>
        <w:tc>
          <w:tcPr>
            <w:tcW w:w="3969" w:type="dxa"/>
            <w:tcMar/>
          </w:tcPr>
          <w:p w:rsidR="66CDBFEB" w:rsidP="31737EA7" w:rsidRDefault="66CDBFEB" w14:paraId="647EDDFD" w14:textId="1BE621FD">
            <w:r>
              <w:t>Shl.fi_co_e90001.gsr.ui_t_massupload</w:t>
            </w:r>
          </w:p>
        </w:tc>
      </w:tr>
      <w:tr w:rsidR="00F85B5D" w:rsidTr="5CDEB1CF" w14:paraId="2EEEE29B" w14:textId="77777777">
        <w:tc>
          <w:tcPr>
            <w:tcW w:w="9923" w:type="dxa"/>
            <w:gridSpan w:val="3"/>
            <w:shd w:val="clear" w:color="auto" w:fill="003C88" w:themeFill="accent3"/>
            <w:tcMar/>
          </w:tcPr>
          <w:p w:rsidR="00F85B5D" w:rsidP="4A12B7AF" w:rsidRDefault="00F85B5D" w14:paraId="01337A7E" w14:textId="77777777">
            <w:pPr>
              <w:rPr>
                <w:szCs w:val="24"/>
              </w:rPr>
            </w:pPr>
            <w:proofErr w:type="spellStart"/>
            <w:r w:rsidRPr="4A12B7AF">
              <w:rPr>
                <w:color w:val="FFFFFF" w:themeColor="background1"/>
              </w:rPr>
              <w:t>WebDynpro</w:t>
            </w:r>
            <w:proofErr w:type="spellEnd"/>
          </w:p>
        </w:tc>
      </w:tr>
      <w:tr w:rsidR="00F85B5D" w:rsidTr="5CDEB1CF" w14:paraId="1CAE2F4A" w14:textId="77777777">
        <w:tc>
          <w:tcPr>
            <w:tcW w:w="3105" w:type="dxa"/>
            <w:tcMar/>
          </w:tcPr>
          <w:p w:rsidR="00F85B5D" w:rsidP="00CC0C96" w:rsidRDefault="00F85B5D" w14:paraId="1D781BF2" w14:textId="77777777">
            <w:r>
              <w:t>Component</w:t>
            </w:r>
          </w:p>
        </w:tc>
        <w:tc>
          <w:tcPr>
            <w:tcW w:w="2849" w:type="dxa"/>
            <w:tcMar/>
          </w:tcPr>
          <w:p w:rsidR="00F85B5D" w:rsidP="00CC0C96" w:rsidRDefault="002F475C" w14:paraId="23D4C468" w14:textId="276DC1B9">
            <w:r>
              <w:t>/SHL</w:t>
            </w:r>
            <w:r w:rsidR="00D3514F">
              <w:t>/</w:t>
            </w:r>
            <w:r w:rsidR="00FC0ADD">
              <w:t>WC</w:t>
            </w:r>
          </w:p>
        </w:tc>
        <w:tc>
          <w:tcPr>
            <w:tcW w:w="3969" w:type="dxa"/>
            <w:tcMar/>
          </w:tcPr>
          <w:p w:rsidRPr="00817976" w:rsidR="00F85B5D" w:rsidP="00CC0C96" w:rsidRDefault="002F475C" w14:paraId="347F8F6E" w14:textId="4B06ED08">
            <w:r>
              <w:t>/SHL</w:t>
            </w:r>
            <w:r w:rsidR="00D3514F">
              <w:t>/</w:t>
            </w:r>
            <w:r w:rsidR="00FC0ADD">
              <w:t>WC_</w:t>
            </w:r>
            <w:r w:rsidR="009C6235">
              <w:t>PURCHORD</w:t>
            </w:r>
          </w:p>
        </w:tc>
      </w:tr>
      <w:tr w:rsidR="00F85B5D" w:rsidTr="5CDEB1CF" w14:paraId="111B33DB" w14:textId="77777777">
        <w:tc>
          <w:tcPr>
            <w:tcW w:w="3105" w:type="dxa"/>
            <w:tcMar/>
          </w:tcPr>
          <w:p w:rsidR="00F85B5D" w:rsidP="00CC0C96" w:rsidRDefault="00F85B5D" w14:paraId="6158EE2E" w14:textId="77777777">
            <w:r>
              <w:t>Application</w:t>
            </w:r>
          </w:p>
        </w:tc>
        <w:tc>
          <w:tcPr>
            <w:tcW w:w="2849" w:type="dxa"/>
            <w:tcMar/>
          </w:tcPr>
          <w:p w:rsidR="00F85B5D" w:rsidP="00CC0C96" w:rsidRDefault="002F475C" w14:paraId="2BB63710" w14:textId="6E256699">
            <w:r>
              <w:t>/SHL</w:t>
            </w:r>
            <w:r w:rsidR="00D3514F">
              <w:t>/</w:t>
            </w:r>
            <w:r w:rsidR="00FC0ADD">
              <w:t>WA</w:t>
            </w:r>
          </w:p>
        </w:tc>
        <w:tc>
          <w:tcPr>
            <w:tcW w:w="3969" w:type="dxa"/>
            <w:tcMar/>
          </w:tcPr>
          <w:p w:rsidRPr="00817976" w:rsidR="00F85B5D" w:rsidP="00CC0C96" w:rsidRDefault="002F475C" w14:paraId="086B229A" w14:textId="50D55662">
            <w:r>
              <w:t>/SHL</w:t>
            </w:r>
            <w:r w:rsidR="00D3514F">
              <w:t>/</w:t>
            </w:r>
            <w:r w:rsidR="00FC0ADD">
              <w:t>WA_</w:t>
            </w:r>
            <w:r w:rsidR="009C6235">
              <w:t>PURCHORD</w:t>
            </w:r>
          </w:p>
        </w:tc>
      </w:tr>
      <w:tr w:rsidR="00F85B5D" w:rsidTr="5CDEB1CF" w14:paraId="63FC00A4" w14:textId="77777777">
        <w:tc>
          <w:tcPr>
            <w:tcW w:w="3105" w:type="dxa"/>
            <w:tcMar/>
          </w:tcPr>
          <w:p w:rsidR="00F85B5D" w:rsidP="00CC0C96" w:rsidRDefault="00F85B5D" w14:paraId="5BA11E17" w14:textId="77777777">
            <w:r>
              <w:t>View</w:t>
            </w:r>
          </w:p>
        </w:tc>
        <w:tc>
          <w:tcPr>
            <w:tcW w:w="2849" w:type="dxa"/>
            <w:tcMar/>
          </w:tcPr>
          <w:p w:rsidR="00F85B5D" w:rsidP="00CC0C96" w:rsidRDefault="00C53211" w14:paraId="4F0C47C6" w14:textId="7A4B8C04">
            <w:r>
              <w:t>V_*</w:t>
            </w:r>
          </w:p>
        </w:tc>
        <w:tc>
          <w:tcPr>
            <w:tcW w:w="3969" w:type="dxa"/>
            <w:tcMar/>
          </w:tcPr>
          <w:p w:rsidR="00C53211" w:rsidP="00C53211" w:rsidRDefault="00C53211" w14:paraId="7DB55CB9" w14:textId="7A750AB3">
            <w:r>
              <w:t>V_</w:t>
            </w:r>
            <w:r w:rsidR="009C6235">
              <w:t>POHEADER</w:t>
            </w:r>
          </w:p>
          <w:p w:rsidRPr="00817976" w:rsidR="00F85B5D" w:rsidP="00C53211" w:rsidRDefault="00C53211" w14:paraId="252A5498" w14:textId="31B324D0">
            <w:r w:rsidRPr="00996D19">
              <w:rPr>
                <w:sz w:val="20"/>
              </w:rPr>
              <w:t>Special naming convention.</w:t>
            </w:r>
          </w:p>
        </w:tc>
      </w:tr>
      <w:tr w:rsidR="00F85B5D" w:rsidTr="5CDEB1CF" w14:paraId="301EBB9D" w14:textId="77777777">
        <w:tc>
          <w:tcPr>
            <w:tcW w:w="3105" w:type="dxa"/>
            <w:tcMar/>
          </w:tcPr>
          <w:p w:rsidR="00F85B5D" w:rsidP="00CC0C96" w:rsidRDefault="00F85B5D" w14:paraId="55B180F9" w14:textId="77777777">
            <w:r>
              <w:t>Window</w:t>
            </w:r>
          </w:p>
        </w:tc>
        <w:tc>
          <w:tcPr>
            <w:tcW w:w="2849" w:type="dxa"/>
            <w:tcMar/>
          </w:tcPr>
          <w:p w:rsidR="00F85B5D" w:rsidP="00CC0C96" w:rsidRDefault="00C53211" w14:paraId="15ADB1CB" w14:textId="4ABBAE6C">
            <w:r>
              <w:t>W_*</w:t>
            </w:r>
          </w:p>
        </w:tc>
        <w:tc>
          <w:tcPr>
            <w:tcW w:w="3969" w:type="dxa"/>
            <w:tcMar/>
          </w:tcPr>
          <w:p w:rsidR="00C53211" w:rsidP="00C53211" w:rsidRDefault="00C53211" w14:paraId="4097FFED" w14:textId="77285CA6">
            <w:r>
              <w:t>W_POHEADER</w:t>
            </w:r>
          </w:p>
          <w:p w:rsidRPr="00817976" w:rsidR="00F85B5D" w:rsidP="00C53211" w:rsidRDefault="00C53211" w14:paraId="438A6A59" w14:textId="22420210">
            <w:r w:rsidRPr="00996D19">
              <w:rPr>
                <w:sz w:val="20"/>
              </w:rPr>
              <w:t>Special naming convention.</w:t>
            </w:r>
          </w:p>
        </w:tc>
      </w:tr>
      <w:tr w:rsidR="5CC72DE5" w:rsidTr="5CDEB1CF" w14:paraId="32F2BC71" w14:textId="77777777">
        <w:tc>
          <w:tcPr>
            <w:tcW w:w="3105" w:type="dxa"/>
            <w:tcMar/>
          </w:tcPr>
          <w:p w:rsidR="5CC72DE5" w:rsidP="5CC72DE5" w:rsidRDefault="5CC72DE5" w14:paraId="5011A827" w14:textId="4460BD5C">
            <w:r w:rsidRPr="5CC72DE5">
              <w:rPr>
                <w:rFonts w:ascii="Futura Medium" w:hAnsi="Futura Medium" w:eastAsia="Futura Medium" w:cs="Futura Medium"/>
                <w:szCs w:val="24"/>
              </w:rPr>
              <w:t>SMT Mapping</w:t>
            </w:r>
          </w:p>
        </w:tc>
        <w:tc>
          <w:tcPr>
            <w:tcW w:w="2849" w:type="dxa"/>
            <w:tcMar/>
          </w:tcPr>
          <w:p w:rsidR="5CC72DE5" w:rsidP="5CC72DE5" w:rsidRDefault="5CC72DE5" w14:paraId="37B1308F" w14:textId="52F188B4">
            <w:r w:rsidRPr="5CC72DE5">
              <w:rPr>
                <w:rFonts w:ascii="Futura Medium" w:hAnsi="Futura Medium" w:eastAsia="Futura Medium" w:cs="Futura Medium"/>
                <w:szCs w:val="24"/>
              </w:rPr>
              <w:t>/SHL/SMT</w:t>
            </w:r>
          </w:p>
        </w:tc>
        <w:tc>
          <w:tcPr>
            <w:tcW w:w="3969" w:type="dxa"/>
            <w:tcMar/>
          </w:tcPr>
          <w:p w:rsidR="5CC72DE5" w:rsidP="5CC72DE5" w:rsidRDefault="5CC72DE5" w14:paraId="230A0E5F" w14:textId="0919B426">
            <w:r w:rsidRPr="5CC72DE5">
              <w:rPr>
                <w:rFonts w:ascii="Futura Medium" w:hAnsi="Futura Medium" w:eastAsia="Futura Medium" w:cs="Futura Medium"/>
                <w:szCs w:val="24"/>
              </w:rPr>
              <w:t>/SHL/SMT_INV</w:t>
            </w:r>
          </w:p>
        </w:tc>
      </w:tr>
      <w:tr w:rsidR="5CC72DE5" w:rsidTr="5CDEB1CF" w14:paraId="546CAC25" w14:textId="77777777">
        <w:tc>
          <w:tcPr>
            <w:tcW w:w="3105" w:type="dxa"/>
            <w:tcMar/>
          </w:tcPr>
          <w:p w:rsidR="5CC72DE5" w:rsidP="5CC72DE5" w:rsidRDefault="5CC72DE5" w14:paraId="527758FB" w14:textId="26F7933E">
            <w:r w:rsidRPr="5CC72DE5">
              <w:rPr>
                <w:rFonts w:ascii="Futura Medium" w:hAnsi="Futura Medium" w:eastAsia="Futura Medium" w:cs="Futura Medium"/>
                <w:szCs w:val="24"/>
              </w:rPr>
              <w:t>Application Configuration</w:t>
            </w:r>
          </w:p>
        </w:tc>
        <w:tc>
          <w:tcPr>
            <w:tcW w:w="2849" w:type="dxa"/>
            <w:tcMar/>
          </w:tcPr>
          <w:p w:rsidR="5CC72DE5" w:rsidP="5CC72DE5" w:rsidRDefault="5CC72DE5" w14:paraId="49026D19" w14:textId="68112594">
            <w:r w:rsidRPr="5CC72DE5">
              <w:rPr>
                <w:rFonts w:ascii="Futura Medium" w:hAnsi="Futura Medium" w:eastAsia="Futura Medium" w:cs="Futura Medium"/>
                <w:szCs w:val="24"/>
              </w:rPr>
              <w:t>/SHL/AC</w:t>
            </w:r>
          </w:p>
        </w:tc>
        <w:tc>
          <w:tcPr>
            <w:tcW w:w="3969" w:type="dxa"/>
            <w:tcMar/>
          </w:tcPr>
          <w:p w:rsidR="5CC72DE5" w:rsidP="5CC72DE5" w:rsidRDefault="5CC72DE5" w14:paraId="65F9B0E3" w14:textId="0F4E1256">
            <w:r w:rsidRPr="5CC72DE5">
              <w:rPr>
                <w:rFonts w:ascii="Futura Medium" w:hAnsi="Futura Medium" w:eastAsia="Futura Medium" w:cs="Futura Medium"/>
                <w:szCs w:val="24"/>
              </w:rPr>
              <w:t>/SHL/AC_INV</w:t>
            </w:r>
          </w:p>
        </w:tc>
      </w:tr>
      <w:tr w:rsidR="5CC72DE5" w:rsidTr="5CDEB1CF" w14:paraId="12C5CB28" w14:textId="77777777">
        <w:tc>
          <w:tcPr>
            <w:tcW w:w="3105" w:type="dxa"/>
            <w:tcMar/>
          </w:tcPr>
          <w:p w:rsidR="5CC72DE5" w:rsidP="5CC72DE5" w:rsidRDefault="5CC72DE5" w14:paraId="5779A1A4" w14:textId="6E5BAC3B">
            <w:r w:rsidRPr="5CC72DE5">
              <w:rPr>
                <w:rFonts w:ascii="Futura Medium" w:hAnsi="Futura Medium" w:eastAsia="Futura Medium" w:cs="Futura Medium"/>
                <w:szCs w:val="24"/>
              </w:rPr>
              <w:t>Component Configuration</w:t>
            </w:r>
          </w:p>
        </w:tc>
        <w:tc>
          <w:tcPr>
            <w:tcW w:w="2849" w:type="dxa"/>
            <w:tcMar/>
          </w:tcPr>
          <w:p w:rsidR="5CC72DE5" w:rsidP="5CC72DE5" w:rsidRDefault="5CC72DE5" w14:paraId="36D461F7" w14:textId="19BFBF47">
            <w:r w:rsidRPr="5CC72DE5">
              <w:rPr>
                <w:rFonts w:ascii="Futura Medium" w:hAnsi="Futura Medium" w:eastAsia="Futura Medium" w:cs="Futura Medium"/>
                <w:szCs w:val="24"/>
              </w:rPr>
              <w:t>/SHL/CC</w:t>
            </w:r>
          </w:p>
        </w:tc>
        <w:tc>
          <w:tcPr>
            <w:tcW w:w="3969" w:type="dxa"/>
            <w:tcMar/>
          </w:tcPr>
          <w:p w:rsidR="5CC72DE5" w:rsidP="5CC72DE5" w:rsidRDefault="5CC72DE5" w14:paraId="21878525" w14:textId="73B0845C">
            <w:r w:rsidRPr="5CC72DE5">
              <w:rPr>
                <w:rFonts w:ascii="Futura Medium" w:hAnsi="Futura Medium" w:eastAsia="Futura Medium" w:cs="Futura Medium"/>
                <w:szCs w:val="24"/>
              </w:rPr>
              <w:t>/SHL/CC_INV</w:t>
            </w:r>
          </w:p>
        </w:tc>
      </w:tr>
      <w:tr w:rsidR="5CC72DE5" w:rsidTr="5CDEB1CF" w14:paraId="51E6E38E" w14:textId="77777777">
        <w:tc>
          <w:tcPr>
            <w:tcW w:w="9923" w:type="dxa"/>
            <w:gridSpan w:val="3"/>
            <w:shd w:val="clear" w:color="auto" w:fill="003C88" w:themeFill="accent3"/>
            <w:tcMar/>
          </w:tcPr>
          <w:p w:rsidR="5CC72DE5" w:rsidP="5CC72DE5" w:rsidRDefault="5CC72DE5" w14:paraId="369D1F70" w14:textId="1CA2DBED">
            <w:pPr>
              <w:rPr>
                <w:color w:val="FFFFFF" w:themeColor="background1"/>
                <w:szCs w:val="24"/>
              </w:rPr>
            </w:pPr>
            <w:r w:rsidRPr="5CC72DE5">
              <w:rPr>
                <w:color w:val="FFFFFF" w:themeColor="background1"/>
                <w:szCs w:val="24"/>
              </w:rPr>
              <w:t>MDG</w:t>
            </w:r>
          </w:p>
        </w:tc>
      </w:tr>
      <w:tr w:rsidR="5CC72DE5" w:rsidTr="5CDEB1CF" w14:paraId="6EB0E03B" w14:textId="77777777">
        <w:tc>
          <w:tcPr>
            <w:tcW w:w="3105" w:type="dxa"/>
            <w:tcMar/>
          </w:tcPr>
          <w:p w:rsidR="5CC72DE5" w:rsidP="5CC72DE5" w:rsidRDefault="5CC72DE5" w14:paraId="327E445A" w14:textId="02B03869">
            <w:r w:rsidRPr="5CC72DE5">
              <w:rPr>
                <w:rFonts w:ascii="Futura Medium" w:hAnsi="Futura Medium" w:eastAsia="Futura Medium" w:cs="Futura Medium"/>
                <w:szCs w:val="24"/>
              </w:rPr>
              <w:t>Data Model Entity</w:t>
            </w:r>
          </w:p>
        </w:tc>
        <w:tc>
          <w:tcPr>
            <w:tcW w:w="2849" w:type="dxa"/>
            <w:tcMar/>
          </w:tcPr>
          <w:p w:rsidR="5CC72DE5" w:rsidP="5CC72DE5" w:rsidRDefault="5CC72DE5" w14:paraId="26788C6D" w14:textId="1E99A06E">
            <w:pPr>
              <w:rPr>
                <w:rFonts w:ascii="Futura Medium" w:hAnsi="Futura Medium" w:eastAsia="Futura Medium" w:cs="Futura Medium"/>
                <w:szCs w:val="24"/>
              </w:rPr>
            </w:pPr>
            <w:r w:rsidRPr="5CC72DE5">
              <w:rPr>
                <w:rFonts w:ascii="Futura Medium" w:hAnsi="Futura Medium" w:eastAsia="Futura Medium" w:cs="Futura Medium"/>
                <w:szCs w:val="24"/>
              </w:rPr>
              <w:t>ZZ*</w:t>
            </w:r>
          </w:p>
        </w:tc>
        <w:tc>
          <w:tcPr>
            <w:tcW w:w="3969" w:type="dxa"/>
            <w:tcMar/>
          </w:tcPr>
          <w:p w:rsidR="5CC72DE5" w:rsidP="5CC72DE5" w:rsidRDefault="5CC72DE5" w14:paraId="19575F5A" w14:textId="3FB8279A">
            <w:r w:rsidRPr="5CC72DE5">
              <w:rPr>
                <w:rFonts w:ascii="Futura Medium" w:hAnsi="Futura Medium" w:eastAsia="Futura Medium" w:cs="Futura Medium"/>
                <w:szCs w:val="24"/>
              </w:rPr>
              <w:t>ZZINVOICE</w:t>
            </w:r>
          </w:p>
        </w:tc>
      </w:tr>
      <w:tr w:rsidR="5CC72DE5" w:rsidTr="5CDEB1CF" w14:paraId="71CC885A" w14:textId="77777777">
        <w:tc>
          <w:tcPr>
            <w:tcW w:w="3105" w:type="dxa"/>
            <w:tcMar/>
          </w:tcPr>
          <w:p w:rsidR="5CC72DE5" w:rsidP="5CC72DE5" w:rsidRDefault="5CC72DE5" w14:paraId="7A9E1B3D" w14:textId="42541DE6">
            <w:r w:rsidRPr="5CC72DE5">
              <w:rPr>
                <w:rFonts w:ascii="Futura Medium" w:hAnsi="Futura Medium" w:eastAsia="Futura Medium" w:cs="Futura Medium"/>
                <w:szCs w:val="24"/>
              </w:rPr>
              <w:t>Data Model Attribute</w:t>
            </w:r>
          </w:p>
        </w:tc>
        <w:tc>
          <w:tcPr>
            <w:tcW w:w="2849" w:type="dxa"/>
            <w:tcMar/>
          </w:tcPr>
          <w:p w:rsidR="5CC72DE5" w:rsidP="5CC72DE5" w:rsidRDefault="5CC72DE5" w14:paraId="4A1ED019" w14:textId="78B74A0B">
            <w:pPr>
              <w:rPr>
                <w:rFonts w:ascii="Futura Medium" w:hAnsi="Futura Medium" w:eastAsia="Futura Medium" w:cs="Futura Medium"/>
                <w:szCs w:val="24"/>
              </w:rPr>
            </w:pPr>
            <w:r w:rsidRPr="5CC72DE5">
              <w:rPr>
                <w:rFonts w:ascii="Futura Medium" w:hAnsi="Futura Medium" w:eastAsia="Futura Medium" w:cs="Futura Medium"/>
                <w:szCs w:val="24"/>
              </w:rPr>
              <w:t>ZZ*</w:t>
            </w:r>
          </w:p>
        </w:tc>
        <w:tc>
          <w:tcPr>
            <w:tcW w:w="3969" w:type="dxa"/>
            <w:tcMar/>
          </w:tcPr>
          <w:p w:rsidR="5CC72DE5" w:rsidP="5CC72DE5" w:rsidRDefault="5CC72DE5" w14:paraId="50966DEE" w14:textId="7BE2ABC3">
            <w:r w:rsidRPr="5CC72DE5">
              <w:rPr>
                <w:rFonts w:ascii="Futura Medium" w:hAnsi="Futura Medium" w:eastAsia="Futura Medium" w:cs="Futura Medium"/>
                <w:szCs w:val="24"/>
              </w:rPr>
              <w:t>ZZINVOICE</w:t>
            </w:r>
          </w:p>
        </w:tc>
      </w:tr>
      <w:tr w:rsidR="5CC72DE5" w:rsidTr="5CDEB1CF" w14:paraId="020F53B9" w14:textId="77777777">
        <w:tc>
          <w:tcPr>
            <w:tcW w:w="3105" w:type="dxa"/>
            <w:tcMar/>
          </w:tcPr>
          <w:p w:rsidR="5CC72DE5" w:rsidP="5CC72DE5" w:rsidRDefault="5CC72DE5" w14:paraId="33803304" w14:textId="7734D8D9">
            <w:r w:rsidRPr="5CC72DE5">
              <w:rPr>
                <w:rFonts w:ascii="Futura Medium" w:hAnsi="Futura Medium" w:eastAsia="Futura Medium" w:cs="Futura Medium"/>
                <w:szCs w:val="24"/>
              </w:rPr>
              <w:t>CR Type</w:t>
            </w:r>
          </w:p>
        </w:tc>
        <w:tc>
          <w:tcPr>
            <w:tcW w:w="2849" w:type="dxa"/>
            <w:tcMar/>
          </w:tcPr>
          <w:p w:rsidR="5CC72DE5" w:rsidP="5CC72DE5" w:rsidRDefault="5CC72DE5" w14:paraId="4121EFC7" w14:textId="54A4A095">
            <w:pPr>
              <w:rPr>
                <w:rFonts w:ascii="Futura Medium" w:hAnsi="Futura Medium" w:eastAsia="Futura Medium" w:cs="Futura Medium"/>
                <w:szCs w:val="24"/>
              </w:rPr>
            </w:pPr>
            <w:r w:rsidRPr="5CC72DE5">
              <w:rPr>
                <w:rFonts w:ascii="Futura Medium" w:hAnsi="Futura Medium" w:eastAsia="Futura Medium" w:cs="Futura Medium"/>
                <w:szCs w:val="24"/>
              </w:rPr>
              <w:t>Z*</w:t>
            </w:r>
          </w:p>
        </w:tc>
        <w:tc>
          <w:tcPr>
            <w:tcW w:w="3969" w:type="dxa"/>
            <w:tcMar/>
          </w:tcPr>
          <w:p w:rsidR="5CC72DE5" w:rsidP="5CC72DE5" w:rsidRDefault="5CC72DE5" w14:paraId="2539CC38" w14:textId="5CC01E04">
            <w:r w:rsidRPr="5CC72DE5">
              <w:rPr>
                <w:rFonts w:ascii="Futura Medium" w:hAnsi="Futura Medium" w:eastAsia="Futura Medium" w:cs="Futura Medium"/>
                <w:szCs w:val="24"/>
              </w:rPr>
              <w:t>ZACC1P1</w:t>
            </w:r>
          </w:p>
        </w:tc>
      </w:tr>
      <w:tr w:rsidR="5CC72DE5" w:rsidTr="5CDEB1CF" w14:paraId="4A042A89" w14:textId="77777777">
        <w:tc>
          <w:tcPr>
            <w:tcW w:w="9923" w:type="dxa"/>
            <w:gridSpan w:val="3"/>
            <w:shd w:val="clear" w:color="auto" w:fill="003C88" w:themeFill="accent3"/>
            <w:tcMar/>
          </w:tcPr>
          <w:p w:rsidR="5CC72DE5" w:rsidP="5CC72DE5" w:rsidRDefault="5CC72DE5" w14:paraId="0C2DE66C" w14:textId="784DEE93">
            <w:pPr>
              <w:rPr>
                <w:color w:val="FFFFFF" w:themeColor="background1"/>
              </w:rPr>
            </w:pPr>
            <w:r w:rsidRPr="5CC72DE5">
              <w:rPr>
                <w:color w:val="FFFFFF" w:themeColor="background1"/>
                <w:szCs w:val="24"/>
              </w:rPr>
              <w:t>Enterprise Service Registry</w:t>
            </w:r>
          </w:p>
        </w:tc>
      </w:tr>
      <w:tr w:rsidR="5CC72DE5" w:rsidTr="5CDEB1CF" w14:paraId="63A385CC" w14:textId="77777777">
        <w:tc>
          <w:tcPr>
            <w:tcW w:w="3105" w:type="dxa"/>
            <w:tcMar/>
          </w:tcPr>
          <w:p w:rsidR="5CC72DE5" w:rsidP="5CC72DE5" w:rsidRDefault="5CC72DE5" w14:paraId="756DB95E" w14:textId="3B2E93D0">
            <w:r w:rsidRPr="5CC72DE5">
              <w:rPr>
                <w:rFonts w:ascii="Futura Medium" w:hAnsi="Futura Medium" w:eastAsia="Futura Medium" w:cs="Futura Medium"/>
                <w:szCs w:val="24"/>
              </w:rPr>
              <w:t>SOA Data Type Enhancement</w:t>
            </w:r>
          </w:p>
        </w:tc>
        <w:tc>
          <w:tcPr>
            <w:tcW w:w="2849" w:type="dxa"/>
            <w:tcMar/>
          </w:tcPr>
          <w:p w:rsidR="5CC72DE5" w:rsidP="5CC72DE5" w:rsidRDefault="5CC72DE5" w14:paraId="7EA02461" w14:textId="6D6579AB">
            <w:pPr>
              <w:rPr>
                <w:rFonts w:ascii="Futura Medium" w:hAnsi="Futura Medium" w:eastAsia="Futura Medium" w:cs="Futura Medium"/>
                <w:szCs w:val="24"/>
              </w:rPr>
            </w:pPr>
            <w:r w:rsidRPr="5CC72DE5">
              <w:rPr>
                <w:rFonts w:ascii="Futura Medium" w:hAnsi="Futura Medium" w:eastAsia="Futura Medium" w:cs="Futura Medium"/>
                <w:szCs w:val="24"/>
              </w:rPr>
              <w:t>Z*</w:t>
            </w:r>
          </w:p>
        </w:tc>
        <w:tc>
          <w:tcPr>
            <w:tcW w:w="3969" w:type="dxa"/>
            <w:tcMar/>
          </w:tcPr>
          <w:p w:rsidR="5CC72DE5" w:rsidP="5CC72DE5" w:rsidRDefault="5CC72DE5" w14:paraId="3841F896" w14:textId="51B1CF71">
            <w:r w:rsidRPr="5CC72DE5">
              <w:rPr>
                <w:rFonts w:ascii="Futura Medium" w:hAnsi="Futura Medium" w:eastAsia="Futura Medium" w:cs="Futura Medium"/>
                <w:szCs w:val="24"/>
              </w:rPr>
              <w:t>ZPO_CONFIRM</w:t>
            </w:r>
          </w:p>
        </w:tc>
      </w:tr>
      <w:tr w:rsidR="5CC72DE5" w:rsidTr="5CDEB1CF" w14:paraId="3996AB26" w14:textId="77777777">
        <w:tc>
          <w:tcPr>
            <w:tcW w:w="3105" w:type="dxa"/>
            <w:tcMar/>
          </w:tcPr>
          <w:p w:rsidR="5CC72DE5" w:rsidP="5CC72DE5" w:rsidRDefault="5CC72DE5" w14:paraId="4A838535" w14:textId="57559374">
            <w:r w:rsidRPr="5CC72DE5">
              <w:rPr>
                <w:rFonts w:ascii="Futura Medium" w:hAnsi="Futura Medium" w:eastAsia="Futura Medium" w:cs="Futura Medium"/>
                <w:szCs w:val="24"/>
              </w:rPr>
              <w:t>SOA Attribute</w:t>
            </w:r>
          </w:p>
        </w:tc>
        <w:tc>
          <w:tcPr>
            <w:tcW w:w="2849" w:type="dxa"/>
            <w:tcMar/>
          </w:tcPr>
          <w:p w:rsidR="5CC72DE5" w:rsidP="5CC72DE5" w:rsidRDefault="5CC72DE5" w14:paraId="3956231B" w14:textId="6400A4B6">
            <w:r w:rsidRPr="5CC72DE5">
              <w:rPr>
                <w:rFonts w:ascii="Futura Medium" w:hAnsi="Futura Medium" w:eastAsia="Futura Medium" w:cs="Futura Medium"/>
                <w:szCs w:val="24"/>
              </w:rPr>
              <w:t>Z*</w:t>
            </w:r>
          </w:p>
        </w:tc>
        <w:tc>
          <w:tcPr>
            <w:tcW w:w="3969" w:type="dxa"/>
            <w:tcMar/>
          </w:tcPr>
          <w:p w:rsidR="5CC72DE5" w:rsidP="5CC72DE5" w:rsidRDefault="5CC72DE5" w14:paraId="0256ACD9" w14:textId="50F7415A">
            <w:r w:rsidRPr="5CC72DE5">
              <w:rPr>
                <w:rFonts w:ascii="Futura Medium" w:hAnsi="Futura Medium" w:eastAsia="Futura Medium" w:cs="Futura Medium"/>
                <w:szCs w:val="24"/>
              </w:rPr>
              <w:t>ZINV_APPROVER</w:t>
            </w:r>
          </w:p>
        </w:tc>
      </w:tr>
      <w:tr w:rsidR="5CC72DE5" w:rsidTr="5CDEB1CF" w14:paraId="3FD92D64" w14:textId="77777777">
        <w:tc>
          <w:tcPr>
            <w:tcW w:w="3105" w:type="dxa"/>
            <w:tcMar/>
          </w:tcPr>
          <w:p w:rsidR="5CC72DE5" w:rsidP="5CC72DE5" w:rsidRDefault="5CC72DE5" w14:paraId="467E5298" w14:textId="206C6071">
            <w:r w:rsidRPr="5CC72DE5">
              <w:rPr>
                <w:rFonts w:ascii="Futura Medium" w:hAnsi="Futura Medium" w:eastAsia="Futura Medium" w:cs="Futura Medium"/>
                <w:szCs w:val="24"/>
              </w:rPr>
              <w:t>SOA Prefix</w:t>
            </w:r>
          </w:p>
        </w:tc>
        <w:tc>
          <w:tcPr>
            <w:tcW w:w="2849" w:type="dxa"/>
            <w:tcMar/>
          </w:tcPr>
          <w:p w:rsidR="5CC72DE5" w:rsidP="5CC72DE5" w:rsidRDefault="5CC72DE5" w14:paraId="491E61EF" w14:textId="0D150D27">
            <w:r w:rsidRPr="5CC72DE5">
              <w:rPr>
                <w:rFonts w:ascii="Futura Medium" w:hAnsi="Futura Medium" w:eastAsia="Futura Medium" w:cs="Futura Medium"/>
                <w:szCs w:val="24"/>
              </w:rPr>
              <w:t>/SHL/*</w:t>
            </w:r>
          </w:p>
        </w:tc>
        <w:tc>
          <w:tcPr>
            <w:tcW w:w="3969" w:type="dxa"/>
            <w:tcMar/>
          </w:tcPr>
          <w:p w:rsidR="5CC72DE5" w:rsidP="5CC72DE5" w:rsidRDefault="5CC72DE5" w14:paraId="4C9B623E" w14:textId="736FFC86">
            <w:r w:rsidRPr="5CC72DE5">
              <w:rPr>
                <w:rFonts w:ascii="Futura Medium" w:hAnsi="Futura Medium" w:eastAsia="Futura Medium" w:cs="Futura Medium"/>
                <w:szCs w:val="24"/>
              </w:rPr>
              <w:t>/SHL/INV</w:t>
            </w:r>
          </w:p>
        </w:tc>
      </w:tr>
      <w:tr w:rsidR="0029539F" w:rsidTr="5CDEB1CF" w14:paraId="60C7F7C4" w14:textId="77777777">
        <w:tc>
          <w:tcPr>
            <w:tcW w:w="9923" w:type="dxa"/>
            <w:gridSpan w:val="3"/>
            <w:shd w:val="clear" w:color="auto" w:fill="003C88" w:themeFill="accent3"/>
            <w:tcMar/>
          </w:tcPr>
          <w:p w:rsidR="0029539F" w:rsidP="0029539F" w:rsidRDefault="0029539F" w14:paraId="37AC1C57" w14:textId="4124E6A0">
            <w:bookmarkStart w:name="_Hlk27468564" w:id="23"/>
            <w:r>
              <w:rPr>
                <w:color w:val="FFFFFF" w:themeColor="background1"/>
              </w:rPr>
              <w:t>BRF+</w:t>
            </w:r>
          </w:p>
        </w:tc>
      </w:tr>
      <w:tr w:rsidR="0029539F" w:rsidTr="5CDEB1CF" w14:paraId="4A98D009" w14:textId="77777777">
        <w:tc>
          <w:tcPr>
            <w:tcW w:w="3105" w:type="dxa"/>
            <w:tcMar/>
          </w:tcPr>
          <w:p w:rsidR="0029539F" w:rsidP="0029539F" w:rsidRDefault="0029539F" w14:paraId="727902F3" w14:textId="404E267A">
            <w:r>
              <w:t>Application</w:t>
            </w:r>
          </w:p>
        </w:tc>
        <w:tc>
          <w:tcPr>
            <w:tcW w:w="2849" w:type="dxa"/>
            <w:tcMar/>
          </w:tcPr>
          <w:p w:rsidR="0029539F" w:rsidP="0029539F" w:rsidRDefault="002F475C" w14:paraId="277321EF" w14:textId="1EDFE00F">
            <w:r>
              <w:t>/SHL</w:t>
            </w:r>
            <w:r w:rsidRPr="0029539F" w:rsidR="0029539F">
              <w:t>/</w:t>
            </w:r>
            <w:r w:rsidR="00657F12">
              <w:t>AP</w:t>
            </w:r>
          </w:p>
        </w:tc>
        <w:tc>
          <w:tcPr>
            <w:tcW w:w="3969" w:type="dxa"/>
            <w:tcMar/>
          </w:tcPr>
          <w:p w:rsidR="0029539F" w:rsidP="0029539F" w:rsidRDefault="002F475C" w14:paraId="06E998D5" w14:textId="73B1EF5B">
            <w:r>
              <w:t>/SHL</w:t>
            </w:r>
            <w:r w:rsidRPr="0029539F" w:rsidR="0029539F">
              <w:t>/</w:t>
            </w:r>
            <w:r w:rsidR="00657F12">
              <w:t>AP</w:t>
            </w:r>
            <w:r w:rsidRPr="0029539F" w:rsidR="0029539F">
              <w:t>_</w:t>
            </w:r>
            <w:r w:rsidR="009C6235">
              <w:t>USREXITCTRL</w:t>
            </w:r>
          </w:p>
        </w:tc>
      </w:tr>
      <w:tr w:rsidR="0029539F" w:rsidTr="5CDEB1CF" w14:paraId="7B4145E9" w14:textId="77777777">
        <w:tc>
          <w:tcPr>
            <w:tcW w:w="3105" w:type="dxa"/>
            <w:tcMar/>
          </w:tcPr>
          <w:p w:rsidR="0029539F" w:rsidP="0029539F" w:rsidRDefault="0029539F" w14:paraId="6371CCFF" w14:textId="5B349A52">
            <w:r>
              <w:t>Function</w:t>
            </w:r>
          </w:p>
        </w:tc>
        <w:tc>
          <w:tcPr>
            <w:tcW w:w="2849" w:type="dxa"/>
            <w:tcMar/>
          </w:tcPr>
          <w:p w:rsidR="0029539F" w:rsidP="0029539F" w:rsidRDefault="002F475C" w14:paraId="1FD249C6" w14:textId="505B8B3E">
            <w:r>
              <w:t>/SHL</w:t>
            </w:r>
            <w:r w:rsidRPr="00453BAF" w:rsidR="00453BAF">
              <w:t>/F</w:t>
            </w:r>
            <w:r w:rsidR="00657F12">
              <w:t>U</w:t>
            </w:r>
          </w:p>
        </w:tc>
        <w:tc>
          <w:tcPr>
            <w:tcW w:w="3969" w:type="dxa"/>
            <w:tcMar/>
          </w:tcPr>
          <w:p w:rsidR="0029539F" w:rsidP="0029539F" w:rsidRDefault="002F475C" w14:paraId="6165036D" w14:textId="7479BC75">
            <w:r>
              <w:t>/SHL</w:t>
            </w:r>
            <w:r w:rsidRPr="00453BAF" w:rsidR="00453BAF">
              <w:t>/F</w:t>
            </w:r>
            <w:r w:rsidR="00657F12">
              <w:t>U</w:t>
            </w:r>
            <w:r w:rsidRPr="00453BAF" w:rsidR="00453BAF">
              <w:t>_</w:t>
            </w:r>
            <w:r w:rsidR="009C6235">
              <w:t>USEREXITCTRL</w:t>
            </w:r>
          </w:p>
        </w:tc>
      </w:tr>
      <w:tr w:rsidR="0029539F" w:rsidTr="5CDEB1CF" w14:paraId="64695343" w14:textId="77777777">
        <w:tc>
          <w:tcPr>
            <w:tcW w:w="3105" w:type="dxa"/>
            <w:tcMar/>
          </w:tcPr>
          <w:p w:rsidR="0029539F" w:rsidP="00C27A08" w:rsidRDefault="0029539F" w14:paraId="4708E71E" w14:textId="3CDDC084">
            <w:r>
              <w:t>Data Objects</w:t>
            </w:r>
          </w:p>
        </w:tc>
        <w:tc>
          <w:tcPr>
            <w:tcW w:w="2849" w:type="dxa"/>
            <w:tcMar/>
          </w:tcPr>
          <w:p w:rsidR="00453BAF" w:rsidP="00C27A08" w:rsidRDefault="001F3F32" w14:paraId="3B973A26" w14:textId="750F4D32">
            <w:r>
              <w:t>Free Text</w:t>
            </w:r>
          </w:p>
        </w:tc>
        <w:tc>
          <w:tcPr>
            <w:tcW w:w="3969" w:type="dxa"/>
            <w:tcMar/>
          </w:tcPr>
          <w:p w:rsidR="0029539F" w:rsidP="00C27A08" w:rsidRDefault="00453BAF" w14:paraId="339E8BE3" w14:textId="671177E4">
            <w:r w:rsidRPr="00453BAF">
              <w:t>BUKRS</w:t>
            </w:r>
          </w:p>
        </w:tc>
      </w:tr>
      <w:tr w:rsidR="0029539F" w:rsidTr="5CDEB1CF" w14:paraId="068A4830" w14:textId="77777777">
        <w:tc>
          <w:tcPr>
            <w:tcW w:w="3105" w:type="dxa"/>
            <w:tcMar/>
          </w:tcPr>
          <w:p w:rsidR="0029539F" w:rsidP="00C27A08" w:rsidRDefault="0029539F" w14:paraId="7485DE16" w14:textId="047ECEBD">
            <w:r>
              <w:t>Expressions</w:t>
            </w:r>
          </w:p>
        </w:tc>
        <w:tc>
          <w:tcPr>
            <w:tcW w:w="2849" w:type="dxa"/>
            <w:tcMar/>
          </w:tcPr>
          <w:p w:rsidRPr="00162146" w:rsidR="00162146" w:rsidP="00657F12" w:rsidRDefault="002F475C" w14:paraId="4EA5E71B" w14:textId="024EA718">
            <w:pPr>
              <w:rPr>
                <w:sz w:val="20"/>
              </w:rPr>
            </w:pPr>
            <w:r>
              <w:t>/SHL</w:t>
            </w:r>
            <w:r w:rsidRPr="001B48C3" w:rsidR="001B48C3">
              <w:t>/EX</w:t>
            </w:r>
          </w:p>
        </w:tc>
        <w:tc>
          <w:tcPr>
            <w:tcW w:w="3969" w:type="dxa"/>
            <w:tcMar/>
          </w:tcPr>
          <w:p w:rsidR="0029539F" w:rsidP="00C27A08" w:rsidRDefault="002F475C" w14:paraId="4D9FCD0D" w14:textId="47EAA5B2">
            <w:r>
              <w:t>/SHL</w:t>
            </w:r>
            <w:r w:rsidRPr="001B48C3" w:rsidR="001B48C3">
              <w:t>/EX_</w:t>
            </w:r>
            <w:r w:rsidR="009C6235">
              <w:t>CTXTOFU</w:t>
            </w:r>
          </w:p>
        </w:tc>
      </w:tr>
      <w:tr w:rsidR="00102361" w:rsidTr="5CDEB1CF" w14:paraId="12ED8979" w14:textId="77777777">
        <w:tc>
          <w:tcPr>
            <w:tcW w:w="3105" w:type="dxa"/>
            <w:tcMar/>
          </w:tcPr>
          <w:p w:rsidR="00102361" w:rsidP="00C27A08" w:rsidRDefault="00102361" w14:paraId="5739A0FE" w14:textId="7A5E8578">
            <w:r>
              <w:t>Rule</w:t>
            </w:r>
          </w:p>
        </w:tc>
        <w:tc>
          <w:tcPr>
            <w:tcW w:w="2849" w:type="dxa"/>
            <w:tcMar/>
          </w:tcPr>
          <w:p w:rsidR="00102361" w:rsidP="00C27A08" w:rsidRDefault="002F475C" w14:paraId="58E22396" w14:textId="3C3F412F">
            <w:r>
              <w:t>/SHL</w:t>
            </w:r>
            <w:r w:rsidRPr="00102361" w:rsidR="00102361">
              <w:t>/RL</w:t>
            </w:r>
          </w:p>
        </w:tc>
        <w:tc>
          <w:tcPr>
            <w:tcW w:w="3969" w:type="dxa"/>
            <w:tcMar/>
          </w:tcPr>
          <w:p w:rsidRPr="00102361" w:rsidR="00102361" w:rsidP="00C27A08" w:rsidRDefault="002F475C" w14:paraId="767C203C" w14:textId="48FBF75D">
            <w:r>
              <w:t>/SHL</w:t>
            </w:r>
            <w:r w:rsidRPr="00102361" w:rsidR="00102361">
              <w:t>/RL_PROCESSEXIT</w:t>
            </w:r>
          </w:p>
        </w:tc>
      </w:tr>
      <w:tr w:rsidR="00102361" w:rsidTr="5CDEB1CF" w14:paraId="511088B9" w14:textId="77777777">
        <w:tc>
          <w:tcPr>
            <w:tcW w:w="3105" w:type="dxa"/>
            <w:tcMar/>
          </w:tcPr>
          <w:p w:rsidR="00102361" w:rsidP="00C27A08" w:rsidRDefault="00102361" w14:paraId="5A0A19DF" w14:textId="2B360497">
            <w:r>
              <w:t>Ruleset</w:t>
            </w:r>
          </w:p>
        </w:tc>
        <w:tc>
          <w:tcPr>
            <w:tcW w:w="2849" w:type="dxa"/>
            <w:tcMar/>
          </w:tcPr>
          <w:p w:rsidR="00102361" w:rsidP="00C27A08" w:rsidRDefault="002F475C" w14:paraId="508F55F4" w14:textId="39C5D453">
            <w:r>
              <w:t>/SHL</w:t>
            </w:r>
            <w:r w:rsidRPr="00102361" w:rsidR="00102361">
              <w:t>/RS</w:t>
            </w:r>
          </w:p>
        </w:tc>
        <w:tc>
          <w:tcPr>
            <w:tcW w:w="3969" w:type="dxa"/>
            <w:tcMar/>
          </w:tcPr>
          <w:p w:rsidRPr="00102361" w:rsidR="00102361" w:rsidP="00C27A08" w:rsidRDefault="002F475C" w14:paraId="25E15898" w14:textId="4A356A3A">
            <w:r>
              <w:t>/SHL</w:t>
            </w:r>
            <w:r w:rsidRPr="00102361" w:rsidR="00102361">
              <w:t>/RS_PROCESSEXIT</w:t>
            </w:r>
          </w:p>
        </w:tc>
      </w:tr>
      <w:tr w:rsidR="5CC72DE5" w:rsidTr="5CDEB1CF" w14:paraId="21F526F2" w14:textId="77777777">
        <w:tc>
          <w:tcPr>
            <w:tcW w:w="9923" w:type="dxa"/>
            <w:gridSpan w:val="3"/>
            <w:shd w:val="clear" w:color="auto" w:fill="003C88" w:themeFill="accent3"/>
            <w:tcMar/>
          </w:tcPr>
          <w:p w:rsidR="5CC72DE5" w:rsidP="5CC72DE5" w:rsidRDefault="5CC72DE5" w14:paraId="3ABB0AEB" w14:textId="7BABCFCC">
            <w:r w:rsidRPr="5CC72DE5">
              <w:rPr>
                <w:rFonts w:ascii="Futura Medium" w:hAnsi="Futura Medium" w:eastAsia="Futura Medium" w:cs="Futura Medium"/>
                <w:color w:val="FFFFFF" w:themeColor="background1"/>
                <w:szCs w:val="24"/>
              </w:rPr>
              <w:t>Application Interface Framework</w:t>
            </w:r>
          </w:p>
        </w:tc>
      </w:tr>
      <w:tr w:rsidR="5CC72DE5" w:rsidTr="5CDEB1CF" w14:paraId="3D320DB9" w14:textId="77777777">
        <w:tc>
          <w:tcPr>
            <w:tcW w:w="3105" w:type="dxa"/>
            <w:tcMar/>
          </w:tcPr>
          <w:p w:rsidR="5CC72DE5" w:rsidP="5CC72DE5" w:rsidRDefault="5CC72DE5" w14:paraId="788E4582" w14:textId="74FAA9B5">
            <w:r w:rsidRPr="5CC72DE5">
              <w:rPr>
                <w:rFonts w:ascii="Futura Medium" w:hAnsi="Futura Medium" w:eastAsia="Futura Medium" w:cs="Futura Medium"/>
                <w:szCs w:val="24"/>
              </w:rPr>
              <w:t>Namespace</w:t>
            </w:r>
          </w:p>
        </w:tc>
        <w:tc>
          <w:tcPr>
            <w:tcW w:w="2849" w:type="dxa"/>
            <w:tcMar/>
          </w:tcPr>
          <w:p w:rsidR="5CC72DE5" w:rsidP="5CC72DE5" w:rsidRDefault="5CC72DE5" w14:paraId="166BEF96" w14:textId="06C36437">
            <w:r>
              <w:t>Z*</w:t>
            </w:r>
          </w:p>
        </w:tc>
        <w:tc>
          <w:tcPr>
            <w:tcW w:w="3969" w:type="dxa"/>
            <w:tcMar/>
          </w:tcPr>
          <w:p w:rsidR="5CC72DE5" w:rsidP="5CC72DE5" w:rsidRDefault="5CC72DE5" w14:paraId="21B69479" w14:textId="456B7310">
            <w:r w:rsidRPr="5CC72DE5">
              <w:rPr>
                <w:rFonts w:ascii="Futura Medium" w:hAnsi="Futura Medium" w:eastAsia="Futura Medium" w:cs="Futura Medium"/>
                <w:szCs w:val="24"/>
              </w:rPr>
              <w:t>ZFINAC</w:t>
            </w:r>
          </w:p>
        </w:tc>
      </w:tr>
      <w:tr w:rsidR="5CC72DE5" w:rsidTr="5CDEB1CF" w14:paraId="04EADBD4" w14:textId="77777777">
        <w:tc>
          <w:tcPr>
            <w:tcW w:w="3105" w:type="dxa"/>
            <w:tcMar/>
          </w:tcPr>
          <w:p w:rsidR="5CC72DE5" w:rsidP="5CC72DE5" w:rsidRDefault="5CC72DE5" w14:paraId="1F21049D" w14:textId="7D32896E">
            <w:r>
              <w:t>I</w:t>
            </w:r>
            <w:r w:rsidRPr="5CC72DE5">
              <w:rPr>
                <w:rFonts w:ascii="Futura Medium" w:hAnsi="Futura Medium" w:eastAsia="Futura Medium" w:cs="Futura Medium"/>
                <w:szCs w:val="24"/>
              </w:rPr>
              <w:t>nterface</w:t>
            </w:r>
          </w:p>
        </w:tc>
        <w:tc>
          <w:tcPr>
            <w:tcW w:w="2849" w:type="dxa"/>
            <w:tcMar/>
          </w:tcPr>
          <w:p w:rsidR="5CC72DE5" w:rsidP="5CC72DE5" w:rsidRDefault="5CC72DE5" w14:paraId="7A6383C1" w14:textId="3D4B9AA5">
            <w:proofErr w:type="gramStart"/>
            <w:r w:rsidRPr="5CC72DE5">
              <w:rPr>
                <w:rFonts w:ascii="Futura Medium" w:hAnsi="Futura Medium" w:eastAsia="Futura Medium" w:cs="Futura Medium"/>
                <w:szCs w:val="24"/>
              </w:rPr>
              <w:t>Z(</w:t>
            </w:r>
            <w:proofErr w:type="gramEnd"/>
            <w:r w:rsidRPr="5CC72DE5">
              <w:rPr>
                <w:rFonts w:ascii="Futura Medium" w:hAnsi="Futura Medium" w:eastAsia="Futura Medium" w:cs="Futura Medium"/>
                <w:szCs w:val="24"/>
              </w:rPr>
              <w:t xml:space="preserve">WRICEFID Last 4 </w:t>
            </w:r>
            <w:proofErr w:type="gramStart"/>
            <w:r w:rsidRPr="5CC72DE5">
              <w:rPr>
                <w:rFonts w:ascii="Futura Medium" w:hAnsi="Futura Medium" w:eastAsia="Futura Medium" w:cs="Futura Medium"/>
                <w:szCs w:val="24"/>
              </w:rPr>
              <w:t>digit)Description</w:t>
            </w:r>
            <w:proofErr w:type="gramEnd"/>
          </w:p>
        </w:tc>
        <w:tc>
          <w:tcPr>
            <w:tcW w:w="3969" w:type="dxa"/>
            <w:tcMar/>
          </w:tcPr>
          <w:p w:rsidR="5CC72DE5" w:rsidP="5CC72DE5" w:rsidRDefault="5CC72DE5" w14:paraId="6E283C0E" w14:textId="4AAC2991">
            <w:r w:rsidRPr="5CC72DE5">
              <w:rPr>
                <w:rFonts w:ascii="Futura Medium" w:hAnsi="Futura Medium" w:eastAsia="Futura Medium" w:cs="Futura Medium"/>
                <w:szCs w:val="24"/>
              </w:rPr>
              <w:t>Z0001JECRT</w:t>
            </w:r>
          </w:p>
        </w:tc>
      </w:tr>
      <w:tr w:rsidR="5CC72DE5" w:rsidTr="5CDEB1CF" w14:paraId="6580ADAB" w14:textId="77777777">
        <w:tc>
          <w:tcPr>
            <w:tcW w:w="3105" w:type="dxa"/>
            <w:tcMar/>
          </w:tcPr>
          <w:p w:rsidR="5CC72DE5" w:rsidP="5CC72DE5" w:rsidRDefault="5CC72DE5" w14:paraId="1001D500" w14:textId="61B7ED24">
            <w:proofErr w:type="spellStart"/>
            <w:r w:rsidRPr="5CC72DE5">
              <w:rPr>
                <w:rFonts w:ascii="Futura Medium" w:hAnsi="Futura Medium" w:eastAsia="Futura Medium" w:cs="Futura Medium"/>
                <w:szCs w:val="24"/>
              </w:rPr>
              <w:t>IDoC</w:t>
            </w:r>
            <w:proofErr w:type="spellEnd"/>
            <w:r w:rsidRPr="5CC72DE5">
              <w:rPr>
                <w:rFonts w:ascii="Futura Medium" w:hAnsi="Futura Medium" w:eastAsia="Futura Medium" w:cs="Futura Medium"/>
                <w:szCs w:val="24"/>
              </w:rPr>
              <w:t xml:space="preserve"> Prefix</w:t>
            </w:r>
          </w:p>
        </w:tc>
        <w:tc>
          <w:tcPr>
            <w:tcW w:w="2849" w:type="dxa"/>
            <w:tcMar/>
          </w:tcPr>
          <w:p w:rsidR="5CC72DE5" w:rsidP="5CC72DE5" w:rsidRDefault="5CC72DE5" w14:paraId="4BF47702" w14:textId="4D856F9F">
            <w:r w:rsidRPr="5CC72DE5">
              <w:rPr>
                <w:rFonts w:ascii="Futura Medium" w:hAnsi="Futura Medium" w:eastAsia="Futura Medium" w:cs="Futura Medium"/>
                <w:szCs w:val="24"/>
              </w:rPr>
              <w:t xml:space="preserve">/SHL/I+WRICEF ID last 4 </w:t>
            </w:r>
            <w:proofErr w:type="gramStart"/>
            <w:r w:rsidRPr="5CC72DE5">
              <w:rPr>
                <w:rFonts w:ascii="Futura Medium" w:hAnsi="Futura Medium" w:eastAsia="Futura Medium" w:cs="Futura Medium"/>
                <w:szCs w:val="24"/>
              </w:rPr>
              <w:t>digit</w:t>
            </w:r>
            <w:proofErr w:type="gramEnd"/>
          </w:p>
        </w:tc>
        <w:tc>
          <w:tcPr>
            <w:tcW w:w="3969" w:type="dxa"/>
            <w:tcMar/>
          </w:tcPr>
          <w:p w:rsidR="5CC72DE5" w:rsidP="5CC72DE5" w:rsidRDefault="5CC72DE5" w14:paraId="49E5B179" w14:textId="539E5253">
            <w:r w:rsidRPr="5CC72DE5">
              <w:rPr>
                <w:rFonts w:ascii="Futura Medium" w:hAnsi="Futura Medium" w:eastAsia="Futura Medium" w:cs="Futura Medium"/>
                <w:szCs w:val="24"/>
              </w:rPr>
              <w:t>/SHL/I0001</w:t>
            </w:r>
          </w:p>
        </w:tc>
      </w:tr>
      <w:tr w:rsidR="5CC72DE5" w:rsidTr="5CDEB1CF" w14:paraId="0886273B" w14:textId="77777777">
        <w:tc>
          <w:tcPr>
            <w:tcW w:w="3105" w:type="dxa"/>
            <w:tcMar/>
          </w:tcPr>
          <w:p w:rsidR="5CC72DE5" w:rsidP="5CC72DE5" w:rsidRDefault="5CC72DE5" w14:paraId="32F69C6D" w14:textId="123772ED">
            <w:r w:rsidRPr="5CC72DE5">
              <w:rPr>
                <w:rFonts w:ascii="Futura Medium" w:hAnsi="Futura Medium" w:eastAsia="Futura Medium" w:cs="Futura Medium"/>
                <w:szCs w:val="24"/>
              </w:rPr>
              <w:t>Message Index Table</w:t>
            </w:r>
          </w:p>
        </w:tc>
        <w:tc>
          <w:tcPr>
            <w:tcW w:w="2849" w:type="dxa"/>
            <w:tcMar/>
          </w:tcPr>
          <w:p w:rsidR="5CC72DE5" w:rsidP="5CC72DE5" w:rsidRDefault="5CC72DE5" w14:paraId="4957F582" w14:textId="79A311FA">
            <w:r w:rsidRPr="5CC72DE5">
              <w:rPr>
                <w:rFonts w:ascii="Futura Medium" w:hAnsi="Futura Medium" w:eastAsia="Futura Medium" w:cs="Futura Medium"/>
                <w:szCs w:val="24"/>
              </w:rPr>
              <w:t>/SHL/DT*IDX</w:t>
            </w:r>
          </w:p>
        </w:tc>
        <w:tc>
          <w:tcPr>
            <w:tcW w:w="3969" w:type="dxa"/>
            <w:tcMar/>
          </w:tcPr>
          <w:p w:rsidR="5CC72DE5" w:rsidP="5CC72DE5" w:rsidRDefault="5CC72DE5" w14:paraId="3C1BFF45" w14:textId="02BB8508">
            <w:r w:rsidRPr="5CC72DE5">
              <w:rPr>
                <w:rFonts w:ascii="Futura Medium" w:hAnsi="Futura Medium" w:eastAsia="Futura Medium" w:cs="Futura Medium"/>
                <w:szCs w:val="24"/>
              </w:rPr>
              <w:t>/SHL/DT_</w:t>
            </w:r>
            <w:r w:rsidR="009C6235">
              <w:rPr>
                <w:rFonts w:ascii="Futura Medium" w:hAnsi="Futura Medium" w:eastAsia="Futura Medium" w:cs="Futura Medium"/>
                <w:szCs w:val="24"/>
              </w:rPr>
              <w:t>&lt;Free Text&gt;</w:t>
            </w:r>
            <w:r w:rsidRPr="5CC72DE5">
              <w:rPr>
                <w:rFonts w:ascii="Futura Medium" w:hAnsi="Futura Medium" w:eastAsia="Futura Medium" w:cs="Futura Medium"/>
                <w:szCs w:val="24"/>
              </w:rPr>
              <w:t>_IDX</w:t>
            </w:r>
          </w:p>
        </w:tc>
      </w:tr>
      <w:tr w:rsidR="5CC72DE5" w:rsidTr="5CDEB1CF" w14:paraId="38B67676" w14:textId="77777777">
        <w:tc>
          <w:tcPr>
            <w:tcW w:w="3105" w:type="dxa"/>
            <w:tcMar/>
          </w:tcPr>
          <w:p w:rsidR="5CC72DE5" w:rsidP="5CC72DE5" w:rsidRDefault="5CC72DE5" w14:paraId="3FEAC965" w14:textId="4AA2BAAE">
            <w:r w:rsidRPr="5CC72DE5">
              <w:rPr>
                <w:rFonts w:ascii="Futura Medium" w:hAnsi="Futura Medium" w:eastAsia="Futura Medium" w:cs="Futura Medium"/>
                <w:szCs w:val="24"/>
              </w:rPr>
              <w:t>Recipient</w:t>
            </w:r>
          </w:p>
        </w:tc>
        <w:tc>
          <w:tcPr>
            <w:tcW w:w="2849" w:type="dxa"/>
            <w:tcMar/>
          </w:tcPr>
          <w:p w:rsidR="5CC72DE5" w:rsidP="5CC72DE5" w:rsidRDefault="5CC72DE5" w14:paraId="37002A42" w14:textId="48F82083">
            <w:proofErr w:type="spellStart"/>
            <w:r w:rsidRPr="5CC72DE5">
              <w:rPr>
                <w:rFonts w:ascii="Futura Medium" w:hAnsi="Futura Medium" w:eastAsia="Futura Medium" w:cs="Futura Medium"/>
                <w:szCs w:val="24"/>
              </w:rPr>
              <w:t>Z_Description</w:t>
            </w:r>
            <w:proofErr w:type="spellEnd"/>
          </w:p>
        </w:tc>
        <w:tc>
          <w:tcPr>
            <w:tcW w:w="3969" w:type="dxa"/>
            <w:tcMar/>
          </w:tcPr>
          <w:p w:rsidR="5CC72DE5" w:rsidP="5CC72DE5" w:rsidRDefault="5CC72DE5" w14:paraId="44762A2E" w14:textId="50011227">
            <w:r w:rsidRPr="5CC72DE5">
              <w:rPr>
                <w:rFonts w:ascii="Futura Medium" w:hAnsi="Futura Medium" w:eastAsia="Futura Medium" w:cs="Futura Medium"/>
                <w:szCs w:val="24"/>
              </w:rPr>
              <w:t>Z_JECRT</w:t>
            </w:r>
          </w:p>
        </w:tc>
      </w:tr>
      <w:bookmarkEnd w:id="23"/>
      <w:tr w:rsidR="00F85B5D" w:rsidTr="5CDEB1CF" w14:paraId="70D68E4A" w14:textId="77777777">
        <w:tc>
          <w:tcPr>
            <w:tcW w:w="9923" w:type="dxa"/>
            <w:gridSpan w:val="3"/>
            <w:shd w:val="clear" w:color="auto" w:fill="003C88" w:themeFill="accent3"/>
            <w:tcMar/>
          </w:tcPr>
          <w:p w:rsidRPr="00054141" w:rsidR="00F85B5D" w:rsidP="00CC0C96" w:rsidRDefault="00F85B5D" w14:paraId="27A49AE2" w14:textId="77777777">
            <w:pPr>
              <w:rPr>
                <w:color w:val="FFFFFF" w:themeColor="background1"/>
              </w:rPr>
            </w:pPr>
            <w:r w:rsidRPr="00054141">
              <w:rPr>
                <w:color w:val="FFFFFF" w:themeColor="background1"/>
              </w:rPr>
              <w:t>Others</w:t>
            </w:r>
          </w:p>
        </w:tc>
      </w:tr>
      <w:tr w:rsidR="00F85B5D" w:rsidTr="5CDEB1CF" w14:paraId="4D07DE21" w14:textId="77777777">
        <w:tc>
          <w:tcPr>
            <w:tcW w:w="3105" w:type="dxa"/>
            <w:tcMar/>
          </w:tcPr>
          <w:p w:rsidR="00F85B5D" w:rsidP="00CC0C96" w:rsidRDefault="00F85B5D" w14:paraId="721DA3F1" w14:textId="77777777">
            <w:r>
              <w:t>Message Class</w:t>
            </w:r>
          </w:p>
        </w:tc>
        <w:tc>
          <w:tcPr>
            <w:tcW w:w="2849" w:type="dxa"/>
            <w:tcMar/>
          </w:tcPr>
          <w:p w:rsidR="00F85B5D" w:rsidP="00CC0C96" w:rsidRDefault="002F475C" w14:paraId="76274684" w14:textId="7DE10EA8">
            <w:r>
              <w:t>/SHL</w:t>
            </w:r>
            <w:r w:rsidR="00D3514F">
              <w:t>/</w:t>
            </w:r>
            <w:r w:rsidR="00F85B5D">
              <w:t>MSG</w:t>
            </w:r>
          </w:p>
        </w:tc>
        <w:tc>
          <w:tcPr>
            <w:tcW w:w="3969" w:type="dxa"/>
            <w:tcMar/>
          </w:tcPr>
          <w:p w:rsidR="00F85B5D" w:rsidP="00CC0C96" w:rsidRDefault="002F475C" w14:paraId="5BC91A6E" w14:textId="07649FA2">
            <w:r>
              <w:t>/SHL</w:t>
            </w:r>
            <w:r w:rsidR="00D3514F">
              <w:t>/</w:t>
            </w:r>
            <w:r w:rsidR="00F85B5D">
              <w:t>MSG_</w:t>
            </w:r>
            <w:r w:rsidR="009C6235">
              <w:t>FIA01</w:t>
            </w:r>
          </w:p>
        </w:tc>
      </w:tr>
      <w:tr w:rsidR="10B182B3" w:rsidTr="5CDEB1CF" w14:paraId="70B2584A" w14:textId="77777777">
        <w:tc>
          <w:tcPr>
            <w:tcW w:w="3105" w:type="dxa"/>
            <w:tcMar/>
          </w:tcPr>
          <w:p w:rsidR="6CAF753C" w:rsidP="10B182B3" w:rsidRDefault="6CAF753C" w14:paraId="1D7F1652" w14:textId="6939A816">
            <w:pPr>
              <w:rPr>
                <w:szCs w:val="24"/>
              </w:rPr>
            </w:pPr>
            <w:r w:rsidRPr="10B182B3">
              <w:rPr>
                <w:szCs w:val="24"/>
              </w:rPr>
              <w:t>Transaction Code</w:t>
            </w:r>
          </w:p>
        </w:tc>
        <w:tc>
          <w:tcPr>
            <w:tcW w:w="2849" w:type="dxa"/>
            <w:tcMar/>
          </w:tcPr>
          <w:p w:rsidR="10B182B3" w:rsidP="10B182B3" w:rsidRDefault="6CAF753C" w14:paraId="0393908F" w14:textId="3B85AFEC">
            <w:r w:rsidRPr="5550D394">
              <w:rPr>
                <w:szCs w:val="24"/>
              </w:rPr>
              <w:t>/SHL/TC</w:t>
            </w:r>
          </w:p>
        </w:tc>
        <w:tc>
          <w:tcPr>
            <w:tcW w:w="3969" w:type="dxa"/>
            <w:tcMar/>
          </w:tcPr>
          <w:p w:rsidR="10B182B3" w:rsidP="10B182B3" w:rsidRDefault="6CAF753C" w14:paraId="2D54A4C4" w14:textId="70976559">
            <w:r>
              <w:t>/SHL/TC_</w:t>
            </w:r>
            <w:r w:rsidR="009C6235">
              <w:t>&lt;Free Text&gt;</w:t>
            </w:r>
          </w:p>
        </w:tc>
      </w:tr>
      <w:tr w:rsidR="55C24C0B" w:rsidTr="5CDEB1CF" w14:paraId="7A091C70" w14:textId="77777777">
        <w:tc>
          <w:tcPr>
            <w:tcW w:w="3105" w:type="dxa"/>
            <w:tcMar/>
          </w:tcPr>
          <w:p w:rsidR="5B1C0B47" w:rsidP="55C24C0B" w:rsidRDefault="5B1C0B47" w14:paraId="18C8062B" w14:textId="76730F77">
            <w:r>
              <w:t>Global Texts</w:t>
            </w:r>
          </w:p>
        </w:tc>
        <w:tc>
          <w:tcPr>
            <w:tcW w:w="2849" w:type="dxa"/>
            <w:tcMar/>
          </w:tcPr>
          <w:p w:rsidR="5B1C0B47" w:rsidP="55C24C0B" w:rsidRDefault="5B1C0B47" w14:paraId="21435A08" w14:textId="3FF90C98">
            <w:r>
              <w:t>/SHL/TX_[ST|DT]</w:t>
            </w:r>
          </w:p>
          <w:p w:rsidR="5B1C0B47" w:rsidP="55C24C0B" w:rsidRDefault="5B1C0B47" w14:paraId="1DF55770" w14:textId="205A1506">
            <w:r>
              <w:t>ST – Standard Text (SO10)</w:t>
            </w:r>
          </w:p>
          <w:p w:rsidR="5B1C0B47" w:rsidP="55C24C0B" w:rsidRDefault="5B1C0B47" w14:paraId="53CEAF73" w14:textId="5BD8392F">
            <w:r>
              <w:t>DT – Dialog Text (SE61)</w:t>
            </w:r>
          </w:p>
          <w:p w:rsidR="55C24C0B" w:rsidP="55C24C0B" w:rsidRDefault="55C24C0B" w14:paraId="42E342D3" w14:textId="64320E91"/>
        </w:tc>
        <w:tc>
          <w:tcPr>
            <w:tcW w:w="3969" w:type="dxa"/>
            <w:tcMar/>
          </w:tcPr>
          <w:p w:rsidR="5B1C0B47" w:rsidP="55C24C0B" w:rsidRDefault="5B1C0B47" w14:paraId="3D011091" w14:textId="3BB8B8BA">
            <w:r>
              <w:t>/SHL/TX_ST_&lt;Free Text&gt;</w:t>
            </w:r>
          </w:p>
        </w:tc>
      </w:tr>
    </w:tbl>
    <w:p w:rsidR="31737EA7" w:rsidRDefault="31737EA7" w14:paraId="44E2BF19" w14:textId="51CE3FA5"/>
    <w:p w:rsidR="00801CFE" w:rsidP="00477919" w:rsidRDefault="00801CFE" w14:paraId="1389C903" w14:textId="77777777"/>
    <w:p w:rsidRPr="003D3BCA" w:rsidR="003D3BCA" w:rsidP="00477919" w:rsidRDefault="003D3BCA" w14:paraId="5B874AB8" w14:textId="6F88218B">
      <w:pPr>
        <w:rPr>
          <w:b/>
        </w:rPr>
      </w:pPr>
    </w:p>
    <w:tbl>
      <w:tblPr>
        <w:tblStyle w:val="TableGrid"/>
        <w:tblW w:w="10065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3202"/>
        <w:gridCol w:w="3600"/>
        <w:gridCol w:w="3263"/>
      </w:tblGrid>
      <w:tr w:rsidR="00B07135" w:rsidTr="64256734" w14:paraId="7EDB85FD" w14:textId="77777777">
        <w:tc>
          <w:tcPr>
            <w:tcW w:w="3202" w:type="dxa"/>
            <w:shd w:val="clear" w:color="auto" w:fill="003C88" w:themeFill="accent3"/>
          </w:tcPr>
          <w:p w:rsidRPr="00054141" w:rsidR="00B07135" w:rsidP="00CF299A" w:rsidRDefault="00B07135" w14:paraId="7FDCA16A" w14:textId="232C0082">
            <w:pPr>
              <w:rPr>
                <w:color w:val="FFFFFF" w:themeColor="background1"/>
              </w:rPr>
            </w:pPr>
            <w:r w:rsidRPr="00054141">
              <w:rPr>
                <w:color w:val="FFFFFF" w:themeColor="background1"/>
              </w:rPr>
              <w:t xml:space="preserve">Object on </w:t>
            </w:r>
            <w:proofErr w:type="gramStart"/>
            <w:r w:rsidRPr="00054141">
              <w:rPr>
                <w:color w:val="FFFFFF" w:themeColor="background1"/>
              </w:rPr>
              <w:t>On-Premise</w:t>
            </w:r>
            <w:proofErr w:type="gramEnd"/>
          </w:p>
        </w:tc>
        <w:tc>
          <w:tcPr>
            <w:tcW w:w="3600" w:type="dxa"/>
            <w:shd w:val="clear" w:color="auto" w:fill="003C88" w:themeFill="accent3"/>
          </w:tcPr>
          <w:p w:rsidRPr="00054141" w:rsidR="00B07135" w:rsidP="00CF299A" w:rsidRDefault="00B07135" w14:paraId="4E296B53" w14:textId="6577B5B9">
            <w:pPr>
              <w:rPr>
                <w:color w:val="FFFFFF" w:themeColor="background1"/>
              </w:rPr>
            </w:pPr>
            <w:r w:rsidRPr="00054141">
              <w:rPr>
                <w:color w:val="FFFFFF" w:themeColor="background1"/>
              </w:rPr>
              <w:t>Naming Convention</w:t>
            </w:r>
          </w:p>
        </w:tc>
        <w:tc>
          <w:tcPr>
            <w:tcW w:w="3263" w:type="dxa"/>
            <w:shd w:val="clear" w:color="auto" w:fill="003C88" w:themeFill="accent3"/>
          </w:tcPr>
          <w:p w:rsidRPr="00054141" w:rsidR="00B07135" w:rsidP="00CF299A" w:rsidRDefault="00B07135" w14:paraId="26073DD3" w14:textId="564120AC">
            <w:pPr>
              <w:rPr>
                <w:color w:val="FFFFFF" w:themeColor="background1"/>
              </w:rPr>
            </w:pPr>
            <w:r w:rsidRPr="00054141">
              <w:rPr>
                <w:color w:val="FFFFFF" w:themeColor="background1"/>
              </w:rPr>
              <w:t>Example/Remarks</w:t>
            </w:r>
          </w:p>
        </w:tc>
      </w:tr>
      <w:tr w:rsidR="00B07135" w:rsidTr="64256734" w14:paraId="41606004" w14:textId="77777777">
        <w:tc>
          <w:tcPr>
            <w:tcW w:w="3202" w:type="dxa"/>
          </w:tcPr>
          <w:p w:rsidR="00B07135" w:rsidP="00CF299A" w:rsidRDefault="00B07135" w14:paraId="2F17B885" w14:textId="142FBEBD">
            <w:r>
              <w:t>Package</w:t>
            </w:r>
          </w:p>
        </w:tc>
        <w:tc>
          <w:tcPr>
            <w:tcW w:w="3600" w:type="dxa"/>
          </w:tcPr>
          <w:p w:rsidR="00B07135" w:rsidP="00CF299A" w:rsidRDefault="002F475C" w14:paraId="76E353EE" w14:textId="7881DB32">
            <w:r>
              <w:t>/SHL</w:t>
            </w:r>
            <w:r w:rsidR="00D3514F">
              <w:t>/</w:t>
            </w:r>
            <w:r w:rsidR="3202A77C">
              <w:t>WRICEF ID</w:t>
            </w:r>
          </w:p>
          <w:p w:rsidRPr="00EF112B" w:rsidR="00201936" w:rsidP="00CF299A" w:rsidRDefault="00201936" w14:paraId="70CF0976" w14:textId="77777777">
            <w:pPr>
              <w:rPr>
                <w:sz w:val="20"/>
              </w:rPr>
            </w:pPr>
            <w:r w:rsidRPr="00EF112B">
              <w:rPr>
                <w:sz w:val="20"/>
              </w:rPr>
              <w:t>Purpose:</w:t>
            </w:r>
          </w:p>
          <w:p w:rsidRPr="00EF112B" w:rsidR="00201936" w:rsidP="00CF299A" w:rsidRDefault="00201936" w14:paraId="51F8B98E" w14:textId="7A930018">
            <w:pPr>
              <w:rPr>
                <w:sz w:val="20"/>
              </w:rPr>
            </w:pPr>
            <w:r w:rsidRPr="00EF112B">
              <w:rPr>
                <w:sz w:val="20"/>
              </w:rPr>
              <w:t>I: Interface</w:t>
            </w:r>
          </w:p>
          <w:p w:rsidRPr="00EF112B" w:rsidR="00201936" w:rsidP="00CF299A" w:rsidRDefault="00201936" w14:paraId="17512347" w14:textId="77777777">
            <w:pPr>
              <w:rPr>
                <w:sz w:val="20"/>
              </w:rPr>
            </w:pPr>
            <w:r w:rsidRPr="00EF112B">
              <w:rPr>
                <w:sz w:val="20"/>
              </w:rPr>
              <w:t>W: Workflow</w:t>
            </w:r>
          </w:p>
          <w:p w:rsidR="00201936" w:rsidP="00CF299A" w:rsidRDefault="00EF112B" w14:paraId="7DA768C1" w14:textId="77777777">
            <w:pPr>
              <w:rPr>
                <w:sz w:val="20"/>
              </w:rPr>
            </w:pPr>
            <w:r w:rsidRPr="00EF112B">
              <w:rPr>
                <w:sz w:val="20"/>
              </w:rPr>
              <w:t>E: Enhancement</w:t>
            </w:r>
          </w:p>
          <w:p w:rsidR="00A05DFB" w:rsidP="00CF299A" w:rsidRDefault="00A05DFB" w14:paraId="7FE8CD80" w14:textId="3F6BE181">
            <w:pPr>
              <w:rPr>
                <w:sz w:val="20"/>
              </w:rPr>
            </w:pPr>
            <w:r>
              <w:rPr>
                <w:sz w:val="20"/>
              </w:rPr>
              <w:t>R: Simple Report</w:t>
            </w:r>
          </w:p>
          <w:p w:rsidR="00A05DFB" w:rsidP="00CF299A" w:rsidRDefault="00A05DFB" w14:paraId="3E9039CB" w14:textId="77777777">
            <w:pPr>
              <w:rPr>
                <w:sz w:val="20"/>
              </w:rPr>
            </w:pPr>
            <w:r>
              <w:rPr>
                <w:sz w:val="20"/>
              </w:rPr>
              <w:t>UI: Fiori Developments</w:t>
            </w:r>
          </w:p>
          <w:p w:rsidR="00A05DFB" w:rsidP="00CF299A" w:rsidRDefault="00A05DFB" w14:paraId="00EA5F31" w14:textId="77777777">
            <w:pPr>
              <w:rPr>
                <w:sz w:val="20"/>
              </w:rPr>
            </w:pPr>
            <w:r>
              <w:rPr>
                <w:sz w:val="20"/>
              </w:rPr>
              <w:t>C: Conversion</w:t>
            </w:r>
          </w:p>
          <w:p w:rsidR="00A05DFB" w:rsidP="00CF299A" w:rsidRDefault="00A05DFB" w14:paraId="3C0E822F" w14:textId="4FD2C2FD">
            <w:r>
              <w:rPr>
                <w:sz w:val="20"/>
              </w:rPr>
              <w:t xml:space="preserve">F: Forms </w:t>
            </w:r>
          </w:p>
        </w:tc>
        <w:tc>
          <w:tcPr>
            <w:tcW w:w="3263" w:type="dxa"/>
          </w:tcPr>
          <w:p w:rsidR="00B07135" w:rsidP="00CF299A" w:rsidRDefault="002F475C" w14:paraId="13A523F0" w14:textId="59CE8810">
            <w:r>
              <w:t>/SHL</w:t>
            </w:r>
            <w:r w:rsidR="00D3514F">
              <w:t>/</w:t>
            </w:r>
            <w:r w:rsidR="0015270E">
              <w:t>FI_CO_</w:t>
            </w:r>
            <w:r w:rsidR="004C187D">
              <w:t>E</w:t>
            </w:r>
            <w:r w:rsidR="00201936">
              <w:t>_90001</w:t>
            </w:r>
          </w:p>
        </w:tc>
      </w:tr>
      <w:tr w:rsidR="00B07135" w:rsidTr="64256734" w14:paraId="2FBCEE5F" w14:textId="77777777">
        <w:tc>
          <w:tcPr>
            <w:tcW w:w="3202" w:type="dxa"/>
          </w:tcPr>
          <w:p w:rsidR="00B07135" w:rsidP="00CF299A" w:rsidRDefault="00B07135" w14:paraId="29504B47" w14:textId="1EABB7FF">
            <w:r>
              <w:t>Number Range</w:t>
            </w:r>
          </w:p>
        </w:tc>
        <w:tc>
          <w:tcPr>
            <w:tcW w:w="3600" w:type="dxa"/>
          </w:tcPr>
          <w:p w:rsidR="00B07135" w:rsidP="00CF299A" w:rsidRDefault="002F475C" w14:paraId="0864A3C2" w14:textId="3D511A18">
            <w:r>
              <w:t>/SHL</w:t>
            </w:r>
            <w:r w:rsidR="00D3514F">
              <w:t>/</w:t>
            </w:r>
            <w:r w:rsidR="00535599">
              <w:t>*</w:t>
            </w:r>
          </w:p>
        </w:tc>
        <w:tc>
          <w:tcPr>
            <w:tcW w:w="3263" w:type="dxa"/>
          </w:tcPr>
          <w:p w:rsidR="00B07135" w:rsidP="00CF299A" w:rsidRDefault="002F475C" w14:paraId="17EB0F76" w14:textId="49D34B8C">
            <w:r>
              <w:t>/SHL</w:t>
            </w:r>
            <w:r w:rsidR="00D3514F">
              <w:t>/</w:t>
            </w:r>
            <w:r w:rsidR="00535599">
              <w:t>*</w:t>
            </w:r>
          </w:p>
        </w:tc>
      </w:tr>
      <w:tr w:rsidR="00B07135" w:rsidTr="64256734" w14:paraId="5030C0BB" w14:textId="77777777">
        <w:tc>
          <w:tcPr>
            <w:tcW w:w="3202" w:type="dxa"/>
          </w:tcPr>
          <w:p w:rsidR="00B07135" w:rsidP="00CF299A" w:rsidRDefault="00B07135" w14:paraId="7E117771" w14:textId="508A46AF">
            <w:r>
              <w:t>Enhancement Project</w:t>
            </w:r>
          </w:p>
        </w:tc>
        <w:tc>
          <w:tcPr>
            <w:tcW w:w="3600" w:type="dxa"/>
          </w:tcPr>
          <w:p w:rsidR="00B07135" w:rsidP="00CF299A" w:rsidRDefault="002F475C" w14:paraId="7F202E72" w14:textId="656554C0">
            <w:r>
              <w:t>/SHL</w:t>
            </w:r>
            <w:r w:rsidR="00D3514F">
              <w:t>/</w:t>
            </w:r>
            <w:r w:rsidR="00535599">
              <w:t>*</w:t>
            </w:r>
          </w:p>
        </w:tc>
        <w:tc>
          <w:tcPr>
            <w:tcW w:w="3263" w:type="dxa"/>
          </w:tcPr>
          <w:p w:rsidR="00B07135" w:rsidP="00CF299A" w:rsidRDefault="002F475C" w14:paraId="10A2CA1F" w14:textId="415A87E7">
            <w:r>
              <w:t>/SHL</w:t>
            </w:r>
            <w:r w:rsidR="00D3514F">
              <w:t>/</w:t>
            </w:r>
            <w:r w:rsidR="00535599">
              <w:t>*</w:t>
            </w:r>
          </w:p>
        </w:tc>
      </w:tr>
      <w:tr w:rsidR="00B07135" w:rsidTr="64256734" w14:paraId="33A4FB64" w14:textId="77777777">
        <w:tc>
          <w:tcPr>
            <w:tcW w:w="3202" w:type="dxa"/>
          </w:tcPr>
          <w:p w:rsidR="64E2CDB6" w:rsidRDefault="64E2CDB6" w14:paraId="45C6DC71" w14:textId="7930A4DA">
            <w:r>
              <w:t>Transaction Code</w:t>
            </w:r>
          </w:p>
        </w:tc>
        <w:tc>
          <w:tcPr>
            <w:tcW w:w="3600" w:type="dxa"/>
          </w:tcPr>
          <w:p w:rsidR="64E2CDB6" w:rsidRDefault="64E2CDB6" w14:paraId="706BBA65" w14:textId="662D1A02">
            <w:r>
              <w:t>/SHL/SAP Module Free Text</w:t>
            </w:r>
          </w:p>
        </w:tc>
        <w:tc>
          <w:tcPr>
            <w:tcW w:w="3263" w:type="dxa"/>
          </w:tcPr>
          <w:p w:rsidR="64E2CDB6" w:rsidRDefault="64E2CDB6" w14:paraId="73095BB6" w14:textId="51535FE1">
            <w:r>
              <w:t>/SHL/MM_PO</w:t>
            </w:r>
          </w:p>
        </w:tc>
      </w:tr>
      <w:tr w:rsidR="64E2CDB6" w:rsidTr="64256734" w14:paraId="3CEF490B" w14:textId="77777777">
        <w:tc>
          <w:tcPr>
            <w:tcW w:w="3202" w:type="dxa"/>
          </w:tcPr>
          <w:p w:rsidR="04276833" w:rsidP="64E2CDB6" w:rsidRDefault="04276833" w14:paraId="7EF7CD25" w14:textId="5F726DE3">
            <w:r>
              <w:t xml:space="preserve">Transaction </w:t>
            </w:r>
            <w:r w:rsidR="1BB82999">
              <w:t>Variant</w:t>
            </w:r>
          </w:p>
        </w:tc>
        <w:tc>
          <w:tcPr>
            <w:tcW w:w="3600" w:type="dxa"/>
          </w:tcPr>
          <w:p w:rsidR="04276833" w:rsidP="64E2CDB6" w:rsidRDefault="04276833" w14:paraId="4DCDC2BC" w14:textId="213777FA">
            <w:r>
              <w:t>/SHL/TV_TCODE</w:t>
            </w:r>
          </w:p>
        </w:tc>
        <w:tc>
          <w:tcPr>
            <w:tcW w:w="3263" w:type="dxa"/>
          </w:tcPr>
          <w:p w:rsidR="6201D92F" w:rsidP="64E2CDB6" w:rsidRDefault="6201D92F" w14:paraId="786F8A55" w14:textId="63F2439D">
            <w:r>
              <w:t>/SHL/TV_ML81N</w:t>
            </w:r>
          </w:p>
        </w:tc>
      </w:tr>
      <w:tr w:rsidR="64E2CDB6" w:rsidTr="64256734" w14:paraId="06429455" w14:textId="77777777">
        <w:tc>
          <w:tcPr>
            <w:tcW w:w="3202" w:type="dxa"/>
          </w:tcPr>
          <w:p w:rsidR="033BC727" w:rsidP="64E2CDB6" w:rsidRDefault="033BC727" w14:paraId="231941D8" w14:textId="4B2FDBF5">
            <w:r>
              <w:t>Screen Personas Flavor</w:t>
            </w:r>
          </w:p>
        </w:tc>
        <w:tc>
          <w:tcPr>
            <w:tcW w:w="3600" w:type="dxa"/>
          </w:tcPr>
          <w:p w:rsidR="033BC727" w:rsidP="64E2CDB6" w:rsidRDefault="033BC727" w14:paraId="0A4344FD" w14:textId="022A5874">
            <w:r>
              <w:t>/SHL/</w:t>
            </w:r>
            <w:proofErr w:type="spellStart"/>
            <w:r>
              <w:t>SP_TCODE_Description</w:t>
            </w:r>
            <w:proofErr w:type="spellEnd"/>
          </w:p>
        </w:tc>
        <w:tc>
          <w:tcPr>
            <w:tcW w:w="3263" w:type="dxa"/>
          </w:tcPr>
          <w:p w:rsidR="033BC727" w:rsidP="64E2CDB6" w:rsidRDefault="033BC727" w14:paraId="71C374A7" w14:textId="45491C53">
            <w:commentRangeStart w:id="24"/>
            <w:r>
              <w:t>/SHL/SP_ME51N_BLCKT</w:t>
            </w:r>
            <w:commentRangeEnd w:id="24"/>
            <w:r>
              <w:commentReference w:id="24"/>
            </w:r>
          </w:p>
        </w:tc>
      </w:tr>
      <w:tr w:rsidR="00E07330" w:rsidTr="64256734" w14:paraId="28342912" w14:textId="77777777">
        <w:tc>
          <w:tcPr>
            <w:tcW w:w="3202" w:type="dxa"/>
          </w:tcPr>
          <w:p w:rsidR="00E07330" w:rsidP="00CF299A" w:rsidRDefault="00E07330" w14:paraId="4C2DDEA4" w14:textId="5C2F90FC">
            <w:bookmarkStart w:name="_Hlk25673292" w:id="27"/>
            <w:r>
              <w:t>Background Jobs</w:t>
            </w:r>
          </w:p>
        </w:tc>
        <w:tc>
          <w:tcPr>
            <w:tcW w:w="3600" w:type="dxa"/>
          </w:tcPr>
          <w:p w:rsidR="00E07330" w:rsidP="008224F6" w:rsidRDefault="008224F6" w14:paraId="16C32939" w14:textId="3024D1F7">
            <w:pPr>
              <w:ind w:left="255" w:hanging="255"/>
            </w:pPr>
            <w:r>
              <w:t>*&lt;Free Text&gt;</w:t>
            </w:r>
          </w:p>
        </w:tc>
        <w:tc>
          <w:tcPr>
            <w:tcW w:w="3263" w:type="dxa"/>
          </w:tcPr>
          <w:p w:rsidR="00E07330" w:rsidP="00CF299A" w:rsidRDefault="005658FE" w14:paraId="58113BE8" w14:textId="5A342FBB">
            <w:r>
              <w:t>*&lt;Free Text&gt;</w:t>
            </w:r>
          </w:p>
        </w:tc>
      </w:tr>
      <w:bookmarkEnd w:id="27"/>
      <w:tr w:rsidR="00BB413C" w:rsidTr="64256734" w14:paraId="6521B743" w14:textId="77777777">
        <w:tc>
          <w:tcPr>
            <w:tcW w:w="10065" w:type="dxa"/>
            <w:gridSpan w:val="3"/>
            <w:shd w:val="clear" w:color="auto" w:fill="003C88" w:themeFill="accent3"/>
          </w:tcPr>
          <w:p w:rsidRPr="00054141" w:rsidR="00BB413C" w:rsidP="0068732F" w:rsidRDefault="00BB413C" w14:paraId="18508C43" w14:textId="43F3681C">
            <w:pPr>
              <w:rPr>
                <w:color w:val="FFFFFF" w:themeColor="background1"/>
              </w:rPr>
            </w:pPr>
            <w:r w:rsidRPr="00054141">
              <w:rPr>
                <w:color w:val="FFFFFF" w:themeColor="background1"/>
              </w:rPr>
              <w:t>Class</w:t>
            </w:r>
            <w:r w:rsidRPr="5A404C98">
              <w:rPr>
                <w:color w:val="FFFFFF" w:themeColor="background1"/>
              </w:rPr>
              <w:t xml:space="preserve"> Methods</w:t>
            </w:r>
          </w:p>
        </w:tc>
      </w:tr>
      <w:tr w:rsidR="00C06C52" w:rsidTr="64256734" w14:paraId="1D309958" w14:textId="77777777">
        <w:tc>
          <w:tcPr>
            <w:tcW w:w="3202" w:type="dxa"/>
          </w:tcPr>
          <w:p w:rsidR="00C06C52" w:rsidP="00477919" w:rsidRDefault="00565A80" w14:paraId="598065C5" w14:textId="77777777">
            <w:r>
              <w:t>General Method</w:t>
            </w:r>
          </w:p>
        </w:tc>
        <w:tc>
          <w:tcPr>
            <w:tcW w:w="3600" w:type="dxa"/>
          </w:tcPr>
          <w:p w:rsidR="00C06C52" w:rsidP="00BA16A5" w:rsidRDefault="00565A80" w14:paraId="2DCD2E01" w14:textId="77777777">
            <w:r>
              <w:t>&lt;Free Text&gt;</w:t>
            </w:r>
          </w:p>
        </w:tc>
        <w:tc>
          <w:tcPr>
            <w:tcW w:w="3263" w:type="dxa"/>
          </w:tcPr>
          <w:p w:rsidR="00C06C52" w:rsidP="00477919" w:rsidRDefault="00C06C52" w14:paraId="336AA45F" w14:textId="77777777"/>
        </w:tc>
      </w:tr>
      <w:tr w:rsidR="00C06C52" w:rsidTr="64256734" w14:paraId="11405F28" w14:textId="77777777">
        <w:tc>
          <w:tcPr>
            <w:tcW w:w="3202" w:type="dxa"/>
          </w:tcPr>
          <w:p w:rsidR="00C06C52" w:rsidP="00477919" w:rsidRDefault="00565A80" w14:paraId="6C778DB9" w14:textId="77777777">
            <w:r>
              <w:t>Attribute Access Method</w:t>
            </w:r>
          </w:p>
        </w:tc>
        <w:tc>
          <w:tcPr>
            <w:tcW w:w="3600" w:type="dxa"/>
          </w:tcPr>
          <w:p w:rsidR="00C06C52" w:rsidP="00BA16A5" w:rsidRDefault="00565A80" w14:paraId="4184DA5C" w14:textId="77777777">
            <w:r>
              <w:t>GET_&lt;Free Text&gt;</w:t>
            </w:r>
            <w:r>
              <w:br/>
            </w:r>
            <w:r>
              <w:t>SET_&lt;Free Text&gt;</w:t>
            </w:r>
          </w:p>
        </w:tc>
        <w:tc>
          <w:tcPr>
            <w:tcW w:w="3263" w:type="dxa"/>
          </w:tcPr>
          <w:p w:rsidR="00C06C52" w:rsidP="00477919" w:rsidRDefault="00565A80" w14:paraId="20B9C17B" w14:textId="77777777">
            <w:r>
              <w:t>GET_LIFNR</w:t>
            </w:r>
            <w:r>
              <w:br/>
            </w:r>
            <w:r>
              <w:t>SET_LIFNR</w:t>
            </w:r>
          </w:p>
        </w:tc>
      </w:tr>
      <w:tr w:rsidR="00C06C52" w:rsidTr="64256734" w14:paraId="6F1898BB" w14:textId="77777777">
        <w:tc>
          <w:tcPr>
            <w:tcW w:w="3202" w:type="dxa"/>
          </w:tcPr>
          <w:p w:rsidR="00C06C52" w:rsidP="00477919" w:rsidRDefault="00565A80" w14:paraId="6D8F4257" w14:textId="77777777">
            <w:r>
              <w:t>Event Handler Method</w:t>
            </w:r>
          </w:p>
        </w:tc>
        <w:tc>
          <w:tcPr>
            <w:tcW w:w="3600" w:type="dxa"/>
          </w:tcPr>
          <w:p w:rsidR="00C06C52" w:rsidP="00BA16A5" w:rsidRDefault="00565A80" w14:paraId="2BF10861" w14:textId="77777777">
            <w:r>
              <w:t>ON_&lt;Event Name&gt;</w:t>
            </w:r>
          </w:p>
        </w:tc>
        <w:tc>
          <w:tcPr>
            <w:tcW w:w="3263" w:type="dxa"/>
          </w:tcPr>
          <w:p w:rsidR="00C06C52" w:rsidP="00477919" w:rsidRDefault="00565A80" w14:paraId="58DB45FB" w14:textId="77777777">
            <w:r>
              <w:t>ON_BUTTON_PUSHED</w:t>
            </w:r>
          </w:p>
        </w:tc>
      </w:tr>
      <w:tr w:rsidR="00C06C52" w:rsidTr="64256734" w14:paraId="7A37CAC5" w14:textId="77777777">
        <w:tc>
          <w:tcPr>
            <w:tcW w:w="3202" w:type="dxa"/>
          </w:tcPr>
          <w:p w:rsidR="00C06C52" w:rsidP="00477919" w:rsidRDefault="00565A80" w14:paraId="1DA82304" w14:textId="77777777">
            <w:r>
              <w:t>Conversion Method</w:t>
            </w:r>
          </w:p>
        </w:tc>
        <w:tc>
          <w:tcPr>
            <w:tcW w:w="3600" w:type="dxa"/>
          </w:tcPr>
          <w:p w:rsidR="00C06C52" w:rsidP="00BA16A5" w:rsidRDefault="00565A80" w14:paraId="56540547" w14:textId="77777777">
            <w:r>
              <w:t>AS_&lt;Free Text&gt;</w:t>
            </w:r>
          </w:p>
        </w:tc>
        <w:tc>
          <w:tcPr>
            <w:tcW w:w="3263" w:type="dxa"/>
          </w:tcPr>
          <w:p w:rsidR="00C06C52" w:rsidP="00477919" w:rsidRDefault="00565A80" w14:paraId="705B50CD" w14:textId="77777777">
            <w:r>
              <w:t>AS_ISOCODE</w:t>
            </w:r>
          </w:p>
        </w:tc>
      </w:tr>
      <w:tr w:rsidR="00C06C52" w:rsidTr="64256734" w14:paraId="28E7075D" w14:textId="77777777">
        <w:tc>
          <w:tcPr>
            <w:tcW w:w="3202" w:type="dxa"/>
          </w:tcPr>
          <w:p w:rsidR="00C06C52" w:rsidP="00477919" w:rsidRDefault="00565A80" w14:paraId="496AE2F9" w14:textId="77777777">
            <w:r>
              <w:t>Boolean Method</w:t>
            </w:r>
          </w:p>
        </w:tc>
        <w:tc>
          <w:tcPr>
            <w:tcW w:w="3600" w:type="dxa"/>
          </w:tcPr>
          <w:p w:rsidR="00C06C52" w:rsidP="00BA16A5" w:rsidRDefault="00565A80" w14:paraId="24924A98" w14:textId="77777777">
            <w:r>
              <w:t>IS_&lt;Free Text&gt;</w:t>
            </w:r>
          </w:p>
        </w:tc>
        <w:tc>
          <w:tcPr>
            <w:tcW w:w="3263" w:type="dxa"/>
          </w:tcPr>
          <w:p w:rsidR="00C06C52" w:rsidP="00477919" w:rsidRDefault="00565A80" w14:paraId="1B445E6C" w14:textId="77777777">
            <w:r>
              <w:t>IS_ACTIVE</w:t>
            </w:r>
          </w:p>
        </w:tc>
      </w:tr>
      <w:tr w:rsidR="00C06C52" w:rsidTr="64256734" w14:paraId="03E480A5" w14:textId="77777777">
        <w:trPr>
          <w:trHeight w:val="174"/>
        </w:trPr>
        <w:tc>
          <w:tcPr>
            <w:tcW w:w="3202" w:type="dxa"/>
          </w:tcPr>
          <w:p w:rsidR="00C06C52" w:rsidP="00477919" w:rsidRDefault="00565A80" w14:paraId="4212421E" w14:textId="77777777">
            <w:r>
              <w:t>Check Method</w:t>
            </w:r>
          </w:p>
        </w:tc>
        <w:tc>
          <w:tcPr>
            <w:tcW w:w="3600" w:type="dxa"/>
          </w:tcPr>
          <w:p w:rsidR="00C06C52" w:rsidP="00BA16A5" w:rsidRDefault="00565A80" w14:paraId="517F4FBD" w14:textId="0291473B">
            <w:r>
              <w:t>CHE</w:t>
            </w:r>
            <w:r w:rsidR="003D3BCA">
              <w:t>C</w:t>
            </w:r>
            <w:r>
              <w:t>K_&lt;Free Text&gt;</w:t>
            </w:r>
          </w:p>
        </w:tc>
        <w:tc>
          <w:tcPr>
            <w:tcW w:w="3263" w:type="dxa"/>
          </w:tcPr>
          <w:p w:rsidR="0099642B" w:rsidP="007A2B74" w:rsidRDefault="00565A80" w14:paraId="1C22F382" w14:textId="331E67AA">
            <w:r>
              <w:t>CHECK_AUTHORITY</w:t>
            </w:r>
          </w:p>
        </w:tc>
      </w:tr>
      <w:tr w:rsidR="00BB413C" w:rsidTr="64256734" w14:paraId="488F3F3D" w14:textId="77777777">
        <w:tc>
          <w:tcPr>
            <w:tcW w:w="10065" w:type="dxa"/>
            <w:gridSpan w:val="3"/>
            <w:shd w:val="clear" w:color="auto" w:fill="003C88" w:themeFill="accent3"/>
          </w:tcPr>
          <w:p w:rsidR="00BB413C" w:rsidP="0068732F" w:rsidRDefault="7D1253DD" w14:paraId="7027F92E" w14:textId="3D0DF49E">
            <w:r w:rsidRPr="64256734">
              <w:rPr>
                <w:color w:val="FFFFFF" w:themeColor="background1"/>
              </w:rPr>
              <w:t>Class Attributes</w:t>
            </w:r>
          </w:p>
        </w:tc>
      </w:tr>
      <w:tr w:rsidR="00C06C52" w:rsidTr="64256734" w14:paraId="2F94B72F" w14:textId="77777777">
        <w:tc>
          <w:tcPr>
            <w:tcW w:w="3202" w:type="dxa"/>
          </w:tcPr>
          <w:p w:rsidR="00C06C52" w:rsidP="00477919" w:rsidRDefault="00BB413C" w14:paraId="3A79E5CC" w14:textId="77777777">
            <w:r>
              <w:t>Static</w:t>
            </w:r>
          </w:p>
        </w:tc>
        <w:tc>
          <w:tcPr>
            <w:tcW w:w="3600" w:type="dxa"/>
          </w:tcPr>
          <w:p w:rsidR="00C06C52" w:rsidP="009F6C49" w:rsidRDefault="002B1C48" w14:paraId="67CC40AD" w14:textId="55977A61">
            <w:r>
              <w:t>S</w:t>
            </w:r>
            <w:r w:rsidR="00BB413C">
              <w:t>[T|</w:t>
            </w:r>
            <w:r w:rsidR="00BD3D10">
              <w:t>S</w:t>
            </w:r>
            <w:r>
              <w:t>|V|O|</w:t>
            </w:r>
            <w:proofErr w:type="gramStart"/>
            <w:r>
              <w:t>D</w:t>
            </w:r>
            <w:r w:rsidR="00BB413C">
              <w:t>]</w:t>
            </w:r>
            <w:r w:rsidR="009F6C49">
              <w:t>_</w:t>
            </w:r>
            <w:proofErr w:type="gramEnd"/>
            <w:r w:rsidR="009F6C49">
              <w:t>&lt;Free Text&gt;</w:t>
            </w:r>
          </w:p>
          <w:p w:rsidRPr="002B1C48" w:rsidR="002B1C48" w:rsidP="002B1C48" w:rsidRDefault="002B1C48" w14:paraId="0573714E" w14:textId="77777777">
            <w:pPr>
              <w:rPr>
                <w:sz w:val="20"/>
              </w:rPr>
            </w:pPr>
            <w:r w:rsidRPr="002B1C48">
              <w:rPr>
                <w:sz w:val="20"/>
              </w:rPr>
              <w:t>T: Table</w:t>
            </w:r>
          </w:p>
          <w:p w:rsidRPr="002B1C48" w:rsidR="002B1C48" w:rsidP="002B1C48" w:rsidRDefault="00DE4C52" w14:paraId="638E2470" w14:textId="045419AC">
            <w:pPr>
              <w:rPr>
                <w:sz w:val="20"/>
              </w:rPr>
            </w:pPr>
            <w:r>
              <w:rPr>
                <w:sz w:val="20"/>
              </w:rPr>
              <w:t>S</w:t>
            </w:r>
            <w:r w:rsidRPr="002B1C48" w:rsidR="002B1C48">
              <w:rPr>
                <w:sz w:val="20"/>
              </w:rPr>
              <w:t>: Structures</w:t>
            </w:r>
          </w:p>
          <w:p w:rsidRPr="002B1C48" w:rsidR="002B1C48" w:rsidP="002B1C48" w:rsidRDefault="002B1C48" w14:paraId="26F12EA2" w14:textId="77777777">
            <w:pPr>
              <w:rPr>
                <w:sz w:val="20"/>
              </w:rPr>
            </w:pPr>
            <w:r w:rsidRPr="002B1C48">
              <w:rPr>
                <w:sz w:val="20"/>
              </w:rPr>
              <w:t>V: Variable</w:t>
            </w:r>
          </w:p>
          <w:p w:rsidRPr="002B1C48" w:rsidR="002B1C48" w:rsidP="002B1C48" w:rsidRDefault="002B1C48" w14:paraId="5A518B29" w14:textId="77777777">
            <w:pPr>
              <w:rPr>
                <w:sz w:val="20"/>
              </w:rPr>
            </w:pPr>
            <w:r w:rsidRPr="002B1C48">
              <w:rPr>
                <w:sz w:val="20"/>
              </w:rPr>
              <w:t>O: Object Reference</w:t>
            </w:r>
          </w:p>
          <w:p w:rsidR="002B1C48" w:rsidP="002B1C48" w:rsidRDefault="002B1C48" w14:paraId="71718664" w14:textId="209695EC">
            <w:r w:rsidRPr="002B1C48">
              <w:rPr>
                <w:sz w:val="20"/>
              </w:rPr>
              <w:t>D: Data Objects</w:t>
            </w:r>
          </w:p>
        </w:tc>
        <w:tc>
          <w:tcPr>
            <w:tcW w:w="3263" w:type="dxa"/>
          </w:tcPr>
          <w:p w:rsidR="00C06C52" w:rsidP="00477919" w:rsidRDefault="009F6C49" w14:paraId="2B3DAEE1" w14:textId="6977ADD0">
            <w:r>
              <w:t>S</w:t>
            </w:r>
            <w:r w:rsidR="002B1C48">
              <w:t>T</w:t>
            </w:r>
            <w:r>
              <w:t>_</w:t>
            </w:r>
            <w:r w:rsidR="00BB413C">
              <w:t>INPUT</w:t>
            </w:r>
          </w:p>
          <w:p w:rsidR="00BB413C" w:rsidP="009F6C49" w:rsidRDefault="00BB413C" w14:paraId="786AADA6" w14:textId="73EDB1B1"/>
        </w:tc>
      </w:tr>
      <w:tr w:rsidR="002A618A" w:rsidTr="64256734" w14:paraId="52CDE409" w14:textId="77777777">
        <w:tc>
          <w:tcPr>
            <w:tcW w:w="3202" w:type="dxa"/>
          </w:tcPr>
          <w:p w:rsidR="002A618A" w:rsidP="00477919" w:rsidRDefault="00BB413C" w14:paraId="774465E8" w14:textId="77777777">
            <w:r>
              <w:t>Instance</w:t>
            </w:r>
          </w:p>
        </w:tc>
        <w:tc>
          <w:tcPr>
            <w:tcW w:w="3600" w:type="dxa"/>
          </w:tcPr>
          <w:p w:rsidR="002B1C48" w:rsidP="002B1C48" w:rsidRDefault="002B1C48" w14:paraId="7FFD3D1E" w14:textId="1789C5D7">
            <w:r>
              <w:t>M[T|</w:t>
            </w:r>
            <w:r w:rsidR="00BD3D10">
              <w:t>S</w:t>
            </w:r>
            <w:r>
              <w:t>|V|O|</w:t>
            </w:r>
            <w:proofErr w:type="gramStart"/>
            <w:r>
              <w:t>D]_</w:t>
            </w:r>
            <w:proofErr w:type="gramEnd"/>
            <w:r>
              <w:t>&lt;Free Text&gt;</w:t>
            </w:r>
          </w:p>
          <w:p w:rsidRPr="002B1C48" w:rsidR="002B1C48" w:rsidP="002B1C48" w:rsidRDefault="002B1C48" w14:paraId="311EB6DD" w14:textId="77777777">
            <w:pPr>
              <w:rPr>
                <w:sz w:val="20"/>
              </w:rPr>
            </w:pPr>
            <w:r w:rsidRPr="002B1C48">
              <w:rPr>
                <w:sz w:val="20"/>
              </w:rPr>
              <w:t>T: Table</w:t>
            </w:r>
          </w:p>
          <w:p w:rsidRPr="002B1C48" w:rsidR="002B1C48" w:rsidP="002B1C48" w:rsidRDefault="00DE4C52" w14:paraId="025A05A5" w14:textId="4F2E811A">
            <w:pPr>
              <w:rPr>
                <w:sz w:val="20"/>
              </w:rPr>
            </w:pPr>
            <w:r>
              <w:rPr>
                <w:sz w:val="20"/>
              </w:rPr>
              <w:t>S</w:t>
            </w:r>
            <w:r w:rsidRPr="002B1C48" w:rsidR="002B1C48">
              <w:rPr>
                <w:sz w:val="20"/>
              </w:rPr>
              <w:t>: Structures</w:t>
            </w:r>
          </w:p>
          <w:p w:rsidRPr="002B1C48" w:rsidR="002B1C48" w:rsidP="002B1C48" w:rsidRDefault="002B1C48" w14:paraId="529737BF" w14:textId="77777777">
            <w:pPr>
              <w:rPr>
                <w:sz w:val="20"/>
              </w:rPr>
            </w:pPr>
            <w:r w:rsidRPr="002B1C48">
              <w:rPr>
                <w:sz w:val="20"/>
              </w:rPr>
              <w:t>V: Variable</w:t>
            </w:r>
          </w:p>
          <w:p w:rsidRPr="002B1C48" w:rsidR="002B1C48" w:rsidP="002B1C48" w:rsidRDefault="002B1C48" w14:paraId="0E428C0F" w14:textId="77777777">
            <w:pPr>
              <w:rPr>
                <w:sz w:val="20"/>
              </w:rPr>
            </w:pPr>
            <w:r w:rsidRPr="002B1C48">
              <w:rPr>
                <w:sz w:val="20"/>
              </w:rPr>
              <w:t>O: Object Reference</w:t>
            </w:r>
          </w:p>
          <w:p w:rsidR="002A618A" w:rsidP="002B1C48" w:rsidRDefault="002B1C48" w14:paraId="16065B56" w14:textId="2A03D49F">
            <w:r w:rsidRPr="002B1C48">
              <w:rPr>
                <w:sz w:val="20"/>
              </w:rPr>
              <w:t>D: Data Objects</w:t>
            </w:r>
          </w:p>
        </w:tc>
        <w:tc>
          <w:tcPr>
            <w:tcW w:w="3263" w:type="dxa"/>
          </w:tcPr>
          <w:p w:rsidR="002B1C48" w:rsidP="002B1C48" w:rsidRDefault="002B1C48" w14:paraId="45E83DB7" w14:textId="4D90D932">
            <w:r>
              <w:t>MT_INPUT</w:t>
            </w:r>
          </w:p>
          <w:p w:rsidR="002B1C48" w:rsidP="002B1C48" w:rsidRDefault="002B1C48" w14:paraId="0CEAB502" w14:textId="03D1BFC4"/>
          <w:p w:rsidR="009F6C49" w:rsidP="00477919" w:rsidRDefault="009F6C49" w14:paraId="232EBB23" w14:textId="4C022FAA"/>
        </w:tc>
      </w:tr>
      <w:tr w:rsidR="00BB413C" w:rsidTr="64256734" w14:paraId="6283D6B9" w14:textId="77777777">
        <w:tc>
          <w:tcPr>
            <w:tcW w:w="3202" w:type="dxa"/>
          </w:tcPr>
          <w:p w:rsidR="00BB413C" w:rsidP="00477919" w:rsidRDefault="00BB413C" w14:paraId="3FB2218F" w14:textId="77777777">
            <w:r>
              <w:t>Constants</w:t>
            </w:r>
          </w:p>
        </w:tc>
        <w:tc>
          <w:tcPr>
            <w:tcW w:w="3600" w:type="dxa"/>
          </w:tcPr>
          <w:p w:rsidR="00BB413C" w:rsidP="00BA16A5" w:rsidRDefault="00BB413C" w14:paraId="2FBE4131" w14:textId="77777777">
            <w:r>
              <w:t>C_&lt;Domain Name&gt;_&lt;Value&gt;</w:t>
            </w:r>
          </w:p>
        </w:tc>
        <w:tc>
          <w:tcPr>
            <w:tcW w:w="3263" w:type="dxa"/>
          </w:tcPr>
          <w:p w:rsidR="00BB413C" w:rsidP="00477919" w:rsidRDefault="00BB413C" w14:paraId="30D7D143" w14:textId="77777777">
            <w:r>
              <w:t>C_BUKRS_NL27</w:t>
            </w:r>
          </w:p>
        </w:tc>
      </w:tr>
      <w:tr w:rsidR="003F5A70" w:rsidTr="64256734" w14:paraId="586F5BE6" w14:textId="77777777">
        <w:tc>
          <w:tcPr>
            <w:tcW w:w="10065" w:type="dxa"/>
            <w:gridSpan w:val="3"/>
            <w:shd w:val="clear" w:color="auto" w:fill="003C88" w:themeFill="accent3"/>
          </w:tcPr>
          <w:p w:rsidR="003F5A70" w:rsidP="0068732F" w:rsidRDefault="003F5A70" w14:paraId="76D159CF" w14:textId="6D6CFF97">
            <w:r w:rsidRPr="00054141">
              <w:rPr>
                <w:color w:val="FFFFFF" w:themeColor="background1"/>
              </w:rPr>
              <w:t>Type Definition in Class</w:t>
            </w:r>
          </w:p>
        </w:tc>
      </w:tr>
      <w:tr w:rsidR="003F5A70" w:rsidTr="64256734" w14:paraId="4A765BDC" w14:textId="77777777">
        <w:tc>
          <w:tcPr>
            <w:tcW w:w="3202" w:type="dxa"/>
          </w:tcPr>
          <w:p w:rsidR="003F5A70" w:rsidP="0068732F" w:rsidRDefault="003F5A70" w14:paraId="43257094" w14:textId="77777777">
            <w:r>
              <w:t>Type Definition</w:t>
            </w:r>
          </w:p>
        </w:tc>
        <w:tc>
          <w:tcPr>
            <w:tcW w:w="3600" w:type="dxa"/>
          </w:tcPr>
          <w:p w:rsidR="003F5A70" w:rsidP="009F6C49" w:rsidRDefault="002B1C48" w14:paraId="6483317E" w14:textId="77777777">
            <w:r>
              <w:t>T</w:t>
            </w:r>
            <w:r w:rsidR="009F6C49">
              <w:t>[S</w:t>
            </w:r>
            <w:r w:rsidR="003F5A70">
              <w:t>|</w:t>
            </w:r>
            <w:proofErr w:type="gramStart"/>
            <w:r w:rsidR="003F5A70">
              <w:t>T]_</w:t>
            </w:r>
            <w:proofErr w:type="gramEnd"/>
            <w:r w:rsidR="003F5A70">
              <w:t>&lt;Free Text&gt;</w:t>
            </w:r>
          </w:p>
          <w:p w:rsidRPr="002B1C48" w:rsidR="002B1C48" w:rsidP="009F6C49" w:rsidRDefault="002B1C48" w14:paraId="168BC084" w14:textId="77777777">
            <w:pPr>
              <w:rPr>
                <w:sz w:val="20"/>
              </w:rPr>
            </w:pPr>
            <w:r w:rsidRPr="002B1C48">
              <w:rPr>
                <w:sz w:val="20"/>
              </w:rPr>
              <w:t>S: Structure</w:t>
            </w:r>
          </w:p>
          <w:p w:rsidR="002B1C48" w:rsidP="009F6C49" w:rsidRDefault="002B1C48" w14:paraId="0E5CB86F" w14:textId="7C08F3A6">
            <w:r w:rsidRPr="002B1C48">
              <w:rPr>
                <w:sz w:val="20"/>
              </w:rPr>
              <w:t>T: Table Type</w:t>
            </w:r>
          </w:p>
        </w:tc>
        <w:tc>
          <w:tcPr>
            <w:tcW w:w="3263" w:type="dxa"/>
          </w:tcPr>
          <w:p w:rsidR="003F5A70" w:rsidP="0068732F" w:rsidRDefault="002B1C48" w14:paraId="5BC31675" w14:textId="77777777">
            <w:r>
              <w:t>T</w:t>
            </w:r>
            <w:r w:rsidR="003F5A70">
              <w:t>S</w:t>
            </w:r>
            <w:r w:rsidRPr="00565A80" w:rsidR="003F5A70">
              <w:t>_IMP_STRUC</w:t>
            </w:r>
          </w:p>
          <w:p w:rsidR="002B1C48" w:rsidP="0068732F" w:rsidRDefault="002B1C48" w14:paraId="50D9B15F" w14:textId="4F571B67"/>
        </w:tc>
      </w:tr>
      <w:tr w:rsidR="003F5A70" w:rsidTr="64256734" w14:paraId="02C6A37A" w14:textId="77777777">
        <w:tc>
          <w:tcPr>
            <w:tcW w:w="10065" w:type="dxa"/>
            <w:gridSpan w:val="3"/>
            <w:shd w:val="clear" w:color="auto" w:fill="003C88" w:themeFill="accent3"/>
          </w:tcPr>
          <w:p w:rsidR="003F5A70" w:rsidP="0068732F" w:rsidRDefault="003F5A70" w14:paraId="39AED24D" w14:textId="0528F526">
            <w:r w:rsidRPr="00054141">
              <w:rPr>
                <w:color w:val="FFFFFF" w:themeColor="background1"/>
              </w:rPr>
              <w:t>Parameters</w:t>
            </w:r>
          </w:p>
        </w:tc>
      </w:tr>
      <w:tr w:rsidR="003F5A70" w:rsidTr="64256734" w14:paraId="01A369C9" w14:textId="77777777">
        <w:tc>
          <w:tcPr>
            <w:tcW w:w="3202" w:type="dxa"/>
          </w:tcPr>
          <w:p w:rsidR="003F5A70" w:rsidP="00477919" w:rsidRDefault="003F5A70" w14:paraId="197A2816" w14:textId="77777777">
            <w:r>
              <w:t>Importing</w:t>
            </w:r>
          </w:p>
        </w:tc>
        <w:tc>
          <w:tcPr>
            <w:tcW w:w="3600" w:type="dxa"/>
          </w:tcPr>
          <w:p w:rsidR="003F5A70" w:rsidP="00BA16A5" w:rsidRDefault="003F5A70" w14:paraId="6C596D1E" w14:textId="5268A3A6">
            <w:r>
              <w:t>I</w:t>
            </w:r>
            <w:r w:rsidR="009F6C49">
              <w:t>[T|S</w:t>
            </w:r>
            <w:r>
              <w:t>|V|O|</w:t>
            </w:r>
            <w:proofErr w:type="gramStart"/>
            <w:r w:rsidR="002B1C48">
              <w:t>D</w:t>
            </w:r>
            <w:r>
              <w:t>]_</w:t>
            </w:r>
            <w:proofErr w:type="gramEnd"/>
            <w:r>
              <w:t>&lt;Free Text&gt;</w:t>
            </w:r>
          </w:p>
          <w:p w:rsidRPr="002B1C48" w:rsidR="002B1C48" w:rsidP="00BA16A5" w:rsidRDefault="002B1C48" w14:paraId="282D355C" w14:textId="1DC8F162">
            <w:pPr>
              <w:rPr>
                <w:sz w:val="20"/>
              </w:rPr>
            </w:pPr>
            <w:r w:rsidRPr="002B1C48">
              <w:rPr>
                <w:sz w:val="20"/>
              </w:rPr>
              <w:t>T: Table</w:t>
            </w:r>
          </w:p>
          <w:p w:rsidRPr="002B1C48" w:rsidR="002B1C48" w:rsidP="00BA16A5" w:rsidRDefault="002B1C48" w14:paraId="2C6B0CA3" w14:textId="1286487F">
            <w:pPr>
              <w:rPr>
                <w:sz w:val="20"/>
              </w:rPr>
            </w:pPr>
            <w:r w:rsidRPr="002B1C48">
              <w:rPr>
                <w:sz w:val="20"/>
              </w:rPr>
              <w:t>S: Structures</w:t>
            </w:r>
          </w:p>
          <w:p w:rsidRPr="002B1C48" w:rsidR="002B1C48" w:rsidP="00BA16A5" w:rsidRDefault="002B1C48" w14:paraId="19E005DC" w14:textId="5DBCBB51">
            <w:pPr>
              <w:rPr>
                <w:sz w:val="20"/>
              </w:rPr>
            </w:pPr>
            <w:r w:rsidRPr="002B1C48">
              <w:rPr>
                <w:sz w:val="20"/>
              </w:rPr>
              <w:t>V: Variable</w:t>
            </w:r>
          </w:p>
          <w:p w:rsidRPr="002B1C48" w:rsidR="002B1C48" w:rsidP="00BA16A5" w:rsidRDefault="002B1C48" w14:paraId="659C48CA" w14:textId="152DF0D5">
            <w:pPr>
              <w:rPr>
                <w:sz w:val="20"/>
              </w:rPr>
            </w:pPr>
            <w:r w:rsidRPr="002B1C48">
              <w:rPr>
                <w:sz w:val="20"/>
              </w:rPr>
              <w:t>O: Object Reference</w:t>
            </w:r>
          </w:p>
          <w:p w:rsidRPr="002B1C48" w:rsidR="002B1C48" w:rsidP="00BA16A5" w:rsidRDefault="002B1C48" w14:paraId="370F8299" w14:textId="77777777">
            <w:pPr>
              <w:rPr>
                <w:sz w:val="20"/>
              </w:rPr>
            </w:pPr>
            <w:r w:rsidRPr="002B1C48">
              <w:rPr>
                <w:sz w:val="20"/>
              </w:rPr>
              <w:t>D: Data References</w:t>
            </w:r>
          </w:p>
          <w:p w:rsidR="002B1C48" w:rsidP="00BA16A5" w:rsidRDefault="002B1C48" w14:paraId="7E608046" w14:textId="47449167">
            <w:r w:rsidRPr="002B1C48">
              <w:rPr>
                <w:sz w:val="20"/>
              </w:rPr>
              <w:t>Blank: Generic</w:t>
            </w:r>
          </w:p>
        </w:tc>
        <w:tc>
          <w:tcPr>
            <w:tcW w:w="3263" w:type="dxa"/>
          </w:tcPr>
          <w:p w:rsidR="003F5A70" w:rsidP="00477919" w:rsidRDefault="003F5A70" w14:paraId="5725FBAF" w14:textId="6CD653F6">
            <w:r>
              <w:t>IT_INPUT</w:t>
            </w:r>
          </w:p>
          <w:p w:rsidR="003F5A70" w:rsidP="00477919" w:rsidRDefault="003F5A70" w14:paraId="673544F5" w14:textId="260A7D79"/>
        </w:tc>
      </w:tr>
      <w:tr w:rsidR="003F5A70" w:rsidTr="64256734" w14:paraId="33CBD80B" w14:textId="77777777">
        <w:tc>
          <w:tcPr>
            <w:tcW w:w="3202" w:type="dxa"/>
          </w:tcPr>
          <w:p w:rsidR="003F5A70" w:rsidP="00477919" w:rsidRDefault="003F5A70" w14:paraId="751E0461" w14:textId="77777777">
            <w:r>
              <w:t>Exporting</w:t>
            </w:r>
          </w:p>
        </w:tc>
        <w:tc>
          <w:tcPr>
            <w:tcW w:w="3600" w:type="dxa"/>
          </w:tcPr>
          <w:p w:rsidR="003F5A70" w:rsidP="0068732F" w:rsidRDefault="002B1C48" w14:paraId="284A5B25" w14:textId="135B0886">
            <w:r>
              <w:t>E[T|S|V|O|</w:t>
            </w:r>
            <w:proofErr w:type="gramStart"/>
            <w:r>
              <w:t>D]_</w:t>
            </w:r>
            <w:proofErr w:type="gramEnd"/>
            <w:r>
              <w:t>&lt;Free Text&gt;</w:t>
            </w:r>
          </w:p>
          <w:p w:rsidRPr="002B1C48" w:rsidR="002B1C48" w:rsidP="002B1C48" w:rsidRDefault="002B1C48" w14:paraId="4797672B" w14:textId="77777777">
            <w:pPr>
              <w:rPr>
                <w:sz w:val="20"/>
              </w:rPr>
            </w:pPr>
            <w:r w:rsidRPr="002B1C48">
              <w:rPr>
                <w:sz w:val="20"/>
              </w:rPr>
              <w:t>T: Table</w:t>
            </w:r>
          </w:p>
          <w:p w:rsidRPr="002B1C48" w:rsidR="002B1C48" w:rsidP="002B1C48" w:rsidRDefault="002B1C48" w14:paraId="165DB677" w14:textId="77777777">
            <w:pPr>
              <w:rPr>
                <w:sz w:val="20"/>
              </w:rPr>
            </w:pPr>
            <w:r w:rsidRPr="002B1C48">
              <w:rPr>
                <w:sz w:val="20"/>
              </w:rPr>
              <w:t>S: Structures</w:t>
            </w:r>
          </w:p>
          <w:p w:rsidRPr="002B1C48" w:rsidR="002B1C48" w:rsidP="002B1C48" w:rsidRDefault="002B1C48" w14:paraId="242D9E8B" w14:textId="77777777">
            <w:pPr>
              <w:rPr>
                <w:sz w:val="20"/>
              </w:rPr>
            </w:pPr>
            <w:r w:rsidRPr="002B1C48">
              <w:rPr>
                <w:sz w:val="20"/>
              </w:rPr>
              <w:t>V: Variable</w:t>
            </w:r>
          </w:p>
          <w:p w:rsidRPr="002B1C48" w:rsidR="002B1C48" w:rsidP="002B1C48" w:rsidRDefault="002B1C48" w14:paraId="0527ED87" w14:textId="77777777">
            <w:pPr>
              <w:rPr>
                <w:sz w:val="20"/>
              </w:rPr>
            </w:pPr>
            <w:r w:rsidRPr="002B1C48">
              <w:rPr>
                <w:sz w:val="20"/>
              </w:rPr>
              <w:t>O: Object Reference</w:t>
            </w:r>
          </w:p>
          <w:p w:rsidRPr="002B1C48" w:rsidR="002B1C48" w:rsidP="002B1C48" w:rsidRDefault="002B1C48" w14:paraId="67CFFBE7" w14:textId="77777777">
            <w:pPr>
              <w:rPr>
                <w:sz w:val="20"/>
              </w:rPr>
            </w:pPr>
            <w:r w:rsidRPr="002B1C48">
              <w:rPr>
                <w:sz w:val="20"/>
              </w:rPr>
              <w:t>D: Data References</w:t>
            </w:r>
          </w:p>
          <w:p w:rsidR="002B1C48" w:rsidP="002B1C48" w:rsidRDefault="002B1C48" w14:paraId="1B9AFE91" w14:textId="30FFBF09">
            <w:r w:rsidRPr="002B1C48">
              <w:rPr>
                <w:sz w:val="20"/>
              </w:rPr>
              <w:t>Blank: Generic</w:t>
            </w:r>
          </w:p>
        </w:tc>
        <w:tc>
          <w:tcPr>
            <w:tcW w:w="3263" w:type="dxa"/>
          </w:tcPr>
          <w:p w:rsidR="003F5A70" w:rsidP="00477919" w:rsidRDefault="002B1C48" w14:paraId="2424D353" w14:textId="702423E9">
            <w:r>
              <w:t>E</w:t>
            </w:r>
            <w:r w:rsidR="003F5A70">
              <w:t>T_INPUT</w:t>
            </w:r>
          </w:p>
        </w:tc>
      </w:tr>
      <w:tr w:rsidR="003F5A70" w:rsidTr="64256734" w14:paraId="47521A30" w14:textId="77777777">
        <w:tc>
          <w:tcPr>
            <w:tcW w:w="3202" w:type="dxa"/>
          </w:tcPr>
          <w:p w:rsidR="003F5A70" w:rsidP="00477919" w:rsidRDefault="003F5A70" w14:paraId="2E2BDD03" w14:textId="77777777">
            <w:r>
              <w:t>Changing</w:t>
            </w:r>
          </w:p>
        </w:tc>
        <w:tc>
          <w:tcPr>
            <w:tcW w:w="3600" w:type="dxa"/>
          </w:tcPr>
          <w:p w:rsidR="003F5A70" w:rsidP="009F6C49" w:rsidRDefault="002B1C48" w14:paraId="5287B9C5" w14:textId="2662C1C4">
            <w:r>
              <w:t>C[T|S|V|O|</w:t>
            </w:r>
            <w:proofErr w:type="gramStart"/>
            <w:r>
              <w:t>D]_</w:t>
            </w:r>
            <w:proofErr w:type="gramEnd"/>
            <w:r>
              <w:t>&lt;Free Text&gt;</w:t>
            </w:r>
          </w:p>
          <w:p w:rsidRPr="002B1C48" w:rsidR="002B1C48" w:rsidP="002B1C48" w:rsidRDefault="002B1C48" w14:paraId="3BEE8F16" w14:textId="77777777">
            <w:pPr>
              <w:rPr>
                <w:sz w:val="20"/>
              </w:rPr>
            </w:pPr>
            <w:r w:rsidRPr="002B1C48">
              <w:rPr>
                <w:sz w:val="20"/>
              </w:rPr>
              <w:t>T: Table</w:t>
            </w:r>
          </w:p>
          <w:p w:rsidRPr="002B1C48" w:rsidR="002B1C48" w:rsidP="002B1C48" w:rsidRDefault="002B1C48" w14:paraId="49F414A3" w14:textId="77777777">
            <w:pPr>
              <w:rPr>
                <w:sz w:val="20"/>
              </w:rPr>
            </w:pPr>
            <w:r w:rsidRPr="002B1C48">
              <w:rPr>
                <w:sz w:val="20"/>
              </w:rPr>
              <w:t>S: Structures</w:t>
            </w:r>
          </w:p>
          <w:p w:rsidRPr="002B1C48" w:rsidR="002B1C48" w:rsidP="002B1C48" w:rsidRDefault="002B1C48" w14:paraId="33C87C4B" w14:textId="77777777">
            <w:pPr>
              <w:rPr>
                <w:sz w:val="20"/>
              </w:rPr>
            </w:pPr>
            <w:r w:rsidRPr="002B1C48">
              <w:rPr>
                <w:sz w:val="20"/>
              </w:rPr>
              <w:t>V: Variable</w:t>
            </w:r>
          </w:p>
          <w:p w:rsidRPr="002B1C48" w:rsidR="002B1C48" w:rsidP="002B1C48" w:rsidRDefault="002B1C48" w14:paraId="2D55233D" w14:textId="77777777">
            <w:pPr>
              <w:rPr>
                <w:sz w:val="20"/>
              </w:rPr>
            </w:pPr>
            <w:r w:rsidRPr="002B1C48">
              <w:rPr>
                <w:sz w:val="20"/>
              </w:rPr>
              <w:t>O: Object Reference</w:t>
            </w:r>
          </w:p>
          <w:p w:rsidRPr="002B1C48" w:rsidR="002B1C48" w:rsidP="002B1C48" w:rsidRDefault="002B1C48" w14:paraId="36359468" w14:textId="77777777">
            <w:pPr>
              <w:rPr>
                <w:sz w:val="20"/>
              </w:rPr>
            </w:pPr>
            <w:r w:rsidRPr="002B1C48">
              <w:rPr>
                <w:sz w:val="20"/>
              </w:rPr>
              <w:t>D: Data References</w:t>
            </w:r>
          </w:p>
          <w:p w:rsidR="002B1C48" w:rsidP="002B1C48" w:rsidRDefault="002B1C48" w14:paraId="63CA8CB6" w14:textId="408B2AEE">
            <w:r w:rsidRPr="002B1C48">
              <w:rPr>
                <w:sz w:val="20"/>
              </w:rPr>
              <w:t>Blank: Generic</w:t>
            </w:r>
          </w:p>
        </w:tc>
        <w:tc>
          <w:tcPr>
            <w:tcW w:w="3263" w:type="dxa"/>
          </w:tcPr>
          <w:p w:rsidR="003F5A70" w:rsidP="00477919" w:rsidRDefault="003F5A70" w14:paraId="6C850D0A" w14:textId="6B29A5F6">
            <w:r>
              <w:t>CT_INPUT</w:t>
            </w:r>
          </w:p>
        </w:tc>
      </w:tr>
      <w:tr w:rsidR="003F5A70" w:rsidTr="64256734" w14:paraId="74B359F8" w14:textId="77777777">
        <w:tc>
          <w:tcPr>
            <w:tcW w:w="3202" w:type="dxa"/>
          </w:tcPr>
          <w:p w:rsidR="003F5A70" w:rsidP="00477919" w:rsidRDefault="003F5A70" w14:paraId="33C39076" w14:textId="77777777">
            <w:r>
              <w:t>Returning</w:t>
            </w:r>
          </w:p>
        </w:tc>
        <w:tc>
          <w:tcPr>
            <w:tcW w:w="3600" w:type="dxa"/>
          </w:tcPr>
          <w:p w:rsidR="003F5A70" w:rsidP="0068732F" w:rsidRDefault="002B1C48" w14:paraId="6EF57C65" w14:textId="36CC8A95">
            <w:r>
              <w:t>R[T|S|V|O|</w:t>
            </w:r>
            <w:proofErr w:type="gramStart"/>
            <w:r>
              <w:t>D]_</w:t>
            </w:r>
            <w:proofErr w:type="gramEnd"/>
            <w:r>
              <w:t>&lt;Free Text&gt;</w:t>
            </w:r>
          </w:p>
          <w:p w:rsidRPr="002B1C48" w:rsidR="002B1C48" w:rsidP="002B1C48" w:rsidRDefault="002B1C48" w14:paraId="5AB21E2F" w14:textId="77777777">
            <w:pPr>
              <w:rPr>
                <w:sz w:val="20"/>
              </w:rPr>
            </w:pPr>
            <w:r w:rsidRPr="002B1C48">
              <w:rPr>
                <w:sz w:val="20"/>
              </w:rPr>
              <w:t>T: Table</w:t>
            </w:r>
          </w:p>
          <w:p w:rsidRPr="002B1C48" w:rsidR="002B1C48" w:rsidP="002B1C48" w:rsidRDefault="002B1C48" w14:paraId="7E3CD5B3" w14:textId="77777777">
            <w:pPr>
              <w:rPr>
                <w:sz w:val="20"/>
              </w:rPr>
            </w:pPr>
            <w:r w:rsidRPr="002B1C48">
              <w:rPr>
                <w:sz w:val="20"/>
              </w:rPr>
              <w:t>S: Structures</w:t>
            </w:r>
          </w:p>
          <w:p w:rsidRPr="002B1C48" w:rsidR="002B1C48" w:rsidP="002B1C48" w:rsidRDefault="002B1C48" w14:paraId="7EDF320E" w14:textId="77777777">
            <w:pPr>
              <w:rPr>
                <w:sz w:val="20"/>
              </w:rPr>
            </w:pPr>
            <w:r w:rsidRPr="002B1C48">
              <w:rPr>
                <w:sz w:val="20"/>
              </w:rPr>
              <w:t>V: Variable</w:t>
            </w:r>
          </w:p>
          <w:p w:rsidRPr="002B1C48" w:rsidR="002B1C48" w:rsidP="002B1C48" w:rsidRDefault="002B1C48" w14:paraId="53903101" w14:textId="77777777">
            <w:pPr>
              <w:rPr>
                <w:sz w:val="20"/>
              </w:rPr>
            </w:pPr>
            <w:r w:rsidRPr="002B1C48">
              <w:rPr>
                <w:sz w:val="20"/>
              </w:rPr>
              <w:t>O: Object Reference</w:t>
            </w:r>
          </w:p>
          <w:p w:rsidRPr="002B1C48" w:rsidR="002B1C48" w:rsidP="002B1C48" w:rsidRDefault="002B1C48" w14:paraId="7089BD5B" w14:textId="2BF9C799">
            <w:pPr>
              <w:rPr>
                <w:sz w:val="20"/>
              </w:rPr>
            </w:pPr>
            <w:r w:rsidRPr="002B1C48">
              <w:rPr>
                <w:sz w:val="20"/>
              </w:rPr>
              <w:t>D: Data References</w:t>
            </w:r>
          </w:p>
        </w:tc>
        <w:tc>
          <w:tcPr>
            <w:tcW w:w="3263" w:type="dxa"/>
          </w:tcPr>
          <w:p w:rsidR="003F5A70" w:rsidP="00477919" w:rsidRDefault="003F5A70" w14:paraId="6F3238A1" w14:textId="5B9DE1E4">
            <w:r>
              <w:t>RT_INPUT</w:t>
            </w:r>
          </w:p>
        </w:tc>
      </w:tr>
      <w:tr w:rsidR="003F5A70" w:rsidTr="64256734" w14:paraId="7702DB01" w14:textId="77777777">
        <w:tc>
          <w:tcPr>
            <w:tcW w:w="3202" w:type="dxa"/>
          </w:tcPr>
          <w:p w:rsidR="003F5A70" w:rsidP="00477919" w:rsidRDefault="003F5A70" w14:paraId="1F8F6513" w14:textId="77777777">
            <w:r>
              <w:t>Tables</w:t>
            </w:r>
          </w:p>
        </w:tc>
        <w:tc>
          <w:tcPr>
            <w:tcW w:w="3600" w:type="dxa"/>
          </w:tcPr>
          <w:p w:rsidR="003F5A70" w:rsidP="00BA16A5" w:rsidRDefault="003F5A70" w14:paraId="5B25459E" w14:textId="77777777">
            <w:r>
              <w:t>T_&lt;Free Text&gt;</w:t>
            </w:r>
          </w:p>
        </w:tc>
        <w:tc>
          <w:tcPr>
            <w:tcW w:w="3263" w:type="dxa"/>
          </w:tcPr>
          <w:p w:rsidR="003F5A70" w:rsidP="00477919" w:rsidRDefault="003F5A70" w14:paraId="3FECB5AF" w14:textId="77777777">
            <w:r>
              <w:t>T_INPUT</w:t>
            </w:r>
          </w:p>
        </w:tc>
      </w:tr>
      <w:tr w:rsidR="003F5A70" w:rsidTr="64256734" w14:paraId="5329FCA1" w14:textId="77777777">
        <w:tc>
          <w:tcPr>
            <w:tcW w:w="10065" w:type="dxa"/>
            <w:gridSpan w:val="3"/>
            <w:shd w:val="clear" w:color="auto" w:fill="003C88" w:themeFill="accent3"/>
          </w:tcPr>
          <w:p w:rsidR="003F5A70" w:rsidP="0068732F" w:rsidRDefault="003F5A70" w14:paraId="4398ACCD" w14:textId="3CF8E2B7">
            <w:r w:rsidRPr="00054141">
              <w:rPr>
                <w:color w:val="FFFFFF" w:themeColor="background1"/>
              </w:rPr>
              <w:t>Local Objects</w:t>
            </w:r>
          </w:p>
        </w:tc>
      </w:tr>
      <w:tr w:rsidR="00F53E5D" w:rsidTr="64256734" w14:paraId="4725A2ED" w14:textId="77777777">
        <w:tc>
          <w:tcPr>
            <w:tcW w:w="3202" w:type="dxa"/>
          </w:tcPr>
          <w:p w:rsidR="00F53E5D" w:rsidP="00F53E5D" w:rsidRDefault="00F53E5D" w14:paraId="0CCD8342" w14:textId="77777777">
            <w:r>
              <w:t>Class</w:t>
            </w:r>
          </w:p>
        </w:tc>
        <w:tc>
          <w:tcPr>
            <w:tcW w:w="3600" w:type="dxa"/>
          </w:tcPr>
          <w:p w:rsidR="00F53E5D" w:rsidP="00F53E5D" w:rsidRDefault="00F53E5D" w14:paraId="43313B7D" w14:textId="77777777">
            <w:r>
              <w:t>LCL_&lt;Free Text&gt;</w:t>
            </w:r>
          </w:p>
        </w:tc>
        <w:tc>
          <w:tcPr>
            <w:tcW w:w="3263" w:type="dxa"/>
          </w:tcPr>
          <w:p w:rsidR="00F53E5D" w:rsidP="00F53E5D" w:rsidRDefault="00F53E5D" w14:paraId="52C4134F" w14:textId="77777777">
            <w:r>
              <w:t>LCL_PRD_REQ</w:t>
            </w:r>
          </w:p>
        </w:tc>
      </w:tr>
      <w:tr w:rsidR="00F53E5D" w:rsidTr="64256734" w14:paraId="6BBD6C72" w14:textId="77777777">
        <w:tc>
          <w:tcPr>
            <w:tcW w:w="3202" w:type="dxa"/>
          </w:tcPr>
          <w:p w:rsidR="00F53E5D" w:rsidP="00F53E5D" w:rsidRDefault="00F53E5D" w14:paraId="09E84727" w14:textId="77777777">
            <w:r>
              <w:t>Interface</w:t>
            </w:r>
          </w:p>
        </w:tc>
        <w:tc>
          <w:tcPr>
            <w:tcW w:w="3600" w:type="dxa"/>
          </w:tcPr>
          <w:p w:rsidR="00F53E5D" w:rsidP="00F53E5D" w:rsidRDefault="00F53E5D" w14:paraId="2EFE499C" w14:textId="77777777">
            <w:r>
              <w:t>LIF_&lt;Free Text&gt;</w:t>
            </w:r>
          </w:p>
        </w:tc>
        <w:tc>
          <w:tcPr>
            <w:tcW w:w="3263" w:type="dxa"/>
          </w:tcPr>
          <w:p w:rsidR="00F53E5D" w:rsidP="00F53E5D" w:rsidRDefault="00F53E5D" w14:paraId="6C5AA01D" w14:textId="77777777">
            <w:r>
              <w:t>LIF_PRE_REQ</w:t>
            </w:r>
          </w:p>
        </w:tc>
      </w:tr>
      <w:tr w:rsidR="00F53E5D" w:rsidTr="64256734" w14:paraId="765592A2" w14:textId="77777777">
        <w:tc>
          <w:tcPr>
            <w:tcW w:w="3202" w:type="dxa"/>
          </w:tcPr>
          <w:p w:rsidR="00F53E5D" w:rsidP="00F53E5D" w:rsidRDefault="00F53E5D" w14:paraId="5CF6519D" w14:textId="77777777">
            <w:r>
              <w:t>Type Definition</w:t>
            </w:r>
          </w:p>
        </w:tc>
        <w:tc>
          <w:tcPr>
            <w:tcW w:w="3600" w:type="dxa"/>
          </w:tcPr>
          <w:p w:rsidR="00F53E5D" w:rsidP="00F53E5D" w:rsidRDefault="00F53E5D" w14:paraId="3D481A96" w14:textId="77777777">
            <w:r>
              <w:t>LT[S|</w:t>
            </w:r>
            <w:proofErr w:type="gramStart"/>
            <w:r>
              <w:t>T]_</w:t>
            </w:r>
            <w:proofErr w:type="gramEnd"/>
            <w:r>
              <w:t>&lt;Free Text&gt;</w:t>
            </w:r>
          </w:p>
          <w:p w:rsidR="00F53E5D" w:rsidP="00F53E5D" w:rsidRDefault="00F53E5D" w14:paraId="546A7260" w14:textId="77777777">
            <w:pPr>
              <w:rPr>
                <w:sz w:val="20"/>
              </w:rPr>
            </w:pPr>
            <w:r w:rsidRPr="007A2B74">
              <w:rPr>
                <w:sz w:val="20"/>
              </w:rPr>
              <w:t>S: Structure</w:t>
            </w:r>
          </w:p>
          <w:p w:rsidR="00F53E5D" w:rsidP="00F53E5D" w:rsidRDefault="00F53E5D" w14:paraId="70A5EC24" w14:textId="1FD97820">
            <w:r w:rsidRPr="1414B404">
              <w:rPr>
                <w:sz w:val="20"/>
                <w:szCs w:val="20"/>
              </w:rPr>
              <w:t>T: Table Type</w:t>
            </w:r>
            <w:r w:rsidRPr="1414B404" w:rsidR="448D7B11">
              <w:rPr>
                <w:sz w:val="20"/>
                <w:szCs w:val="20"/>
              </w:rPr>
              <w:t>s</w:t>
            </w:r>
          </w:p>
        </w:tc>
        <w:tc>
          <w:tcPr>
            <w:tcW w:w="3263" w:type="dxa"/>
          </w:tcPr>
          <w:p w:rsidR="00F53E5D" w:rsidP="00F53E5D" w:rsidRDefault="00F53E5D" w14:paraId="286127CD" w14:textId="58989F64">
            <w:r>
              <w:t>LTS</w:t>
            </w:r>
            <w:r w:rsidRPr="00565A80">
              <w:t>_IMP_STRUC</w:t>
            </w:r>
          </w:p>
          <w:p w:rsidR="00F53E5D" w:rsidP="00F53E5D" w:rsidRDefault="00F53E5D" w14:paraId="3240ADBA" w14:textId="4075EF55"/>
        </w:tc>
      </w:tr>
      <w:tr w:rsidR="00F53E5D" w:rsidTr="64256734" w14:paraId="05E2056C" w14:textId="77777777">
        <w:tc>
          <w:tcPr>
            <w:tcW w:w="3202" w:type="dxa"/>
          </w:tcPr>
          <w:p w:rsidR="00F53E5D" w:rsidP="00F53E5D" w:rsidRDefault="00F53E5D" w14:paraId="4BE7376E" w14:textId="77777777">
            <w:r>
              <w:t>Variables</w:t>
            </w:r>
          </w:p>
        </w:tc>
        <w:tc>
          <w:tcPr>
            <w:tcW w:w="3600" w:type="dxa"/>
          </w:tcPr>
          <w:p w:rsidR="00F53E5D" w:rsidP="00F53E5D" w:rsidRDefault="00F53E5D" w14:paraId="00464411" w14:textId="77777777">
            <w:r>
              <w:t>LV_&lt;Free Text&gt;</w:t>
            </w:r>
          </w:p>
        </w:tc>
        <w:tc>
          <w:tcPr>
            <w:tcW w:w="3263" w:type="dxa"/>
          </w:tcPr>
          <w:p w:rsidR="00F53E5D" w:rsidP="00F53E5D" w:rsidRDefault="00F53E5D" w14:paraId="22ADF022" w14:textId="77777777">
            <w:r>
              <w:t>LV_LINE_COUNT</w:t>
            </w:r>
          </w:p>
        </w:tc>
      </w:tr>
      <w:tr w:rsidR="00F53E5D" w:rsidTr="64256734" w14:paraId="684D08F0" w14:textId="77777777">
        <w:tc>
          <w:tcPr>
            <w:tcW w:w="3202" w:type="dxa"/>
          </w:tcPr>
          <w:p w:rsidR="00F53E5D" w:rsidP="00F53E5D" w:rsidRDefault="00F53E5D" w14:paraId="4AF6C385" w14:textId="77777777">
            <w:r>
              <w:t>Internal Table</w:t>
            </w:r>
          </w:p>
        </w:tc>
        <w:tc>
          <w:tcPr>
            <w:tcW w:w="3600" w:type="dxa"/>
          </w:tcPr>
          <w:p w:rsidR="00F53E5D" w:rsidP="00F53E5D" w:rsidRDefault="00F53E5D" w14:paraId="77B7A380" w14:textId="77777777">
            <w:r>
              <w:t>LT_&lt;Free Text&gt;</w:t>
            </w:r>
          </w:p>
        </w:tc>
        <w:tc>
          <w:tcPr>
            <w:tcW w:w="3263" w:type="dxa"/>
          </w:tcPr>
          <w:p w:rsidR="00F53E5D" w:rsidP="00F53E5D" w:rsidRDefault="00A83489" w14:paraId="5B084BB3" w14:textId="3003337D"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FFFFFF"/>
              </w:rPr>
              <w:t>m_ref_shuttle</w:t>
            </w:r>
            <w:proofErr w:type="spellEnd"/>
          </w:p>
        </w:tc>
      </w:tr>
      <w:tr w:rsidR="00F53E5D" w:rsidTr="64256734" w14:paraId="00907C0F" w14:textId="77777777">
        <w:tc>
          <w:tcPr>
            <w:tcW w:w="3202" w:type="dxa"/>
          </w:tcPr>
          <w:p w:rsidR="00F53E5D" w:rsidP="00F53E5D" w:rsidRDefault="003808CB" w14:paraId="6E5CC324" w14:textId="3A2DFA3C">
            <w:r>
              <w:t>Range Table</w:t>
            </w:r>
          </w:p>
        </w:tc>
        <w:tc>
          <w:tcPr>
            <w:tcW w:w="3600" w:type="dxa"/>
          </w:tcPr>
          <w:p w:rsidR="00F53E5D" w:rsidP="00F53E5D" w:rsidRDefault="00F53E5D" w14:paraId="77B721C1" w14:textId="7A31D232">
            <w:r>
              <w:t>LR_&lt;Free Text&gt;</w:t>
            </w:r>
          </w:p>
        </w:tc>
        <w:tc>
          <w:tcPr>
            <w:tcW w:w="3263" w:type="dxa"/>
          </w:tcPr>
          <w:p w:rsidR="00F53E5D" w:rsidP="00F53E5D" w:rsidRDefault="00F53E5D" w14:paraId="4796D5AF" w14:textId="647103FF">
            <w:r>
              <w:t>LR_LIFNR</w:t>
            </w:r>
          </w:p>
        </w:tc>
      </w:tr>
      <w:tr w:rsidR="00F53E5D" w:rsidTr="64256734" w14:paraId="0D279B17" w14:textId="77777777">
        <w:tc>
          <w:tcPr>
            <w:tcW w:w="3202" w:type="dxa"/>
          </w:tcPr>
          <w:p w:rsidR="00F53E5D" w:rsidP="00F53E5D" w:rsidRDefault="00F53E5D" w14:paraId="41F40AFD" w14:textId="77777777">
            <w:r>
              <w:t>Structures</w:t>
            </w:r>
          </w:p>
        </w:tc>
        <w:tc>
          <w:tcPr>
            <w:tcW w:w="3600" w:type="dxa"/>
          </w:tcPr>
          <w:p w:rsidR="00F53E5D" w:rsidP="00F53E5D" w:rsidRDefault="00F53E5D" w14:paraId="4A5666F3" w14:textId="1BA4D1FC">
            <w:r>
              <w:t>LS_&lt;Free Text&gt;</w:t>
            </w:r>
          </w:p>
        </w:tc>
        <w:tc>
          <w:tcPr>
            <w:tcW w:w="3263" w:type="dxa"/>
          </w:tcPr>
          <w:p w:rsidR="00F53E5D" w:rsidP="00F53E5D" w:rsidRDefault="00F53E5D" w14:paraId="6FB851D0" w14:textId="4CE45ECA">
            <w:r>
              <w:t>LS_INPUT</w:t>
            </w:r>
          </w:p>
        </w:tc>
      </w:tr>
      <w:tr w:rsidR="00F53E5D" w:rsidTr="64256734" w14:paraId="067989AF" w14:textId="77777777">
        <w:tc>
          <w:tcPr>
            <w:tcW w:w="3202" w:type="dxa"/>
          </w:tcPr>
          <w:p w:rsidR="00F53E5D" w:rsidP="00F53E5D" w:rsidRDefault="00F53E5D" w14:paraId="3189265F" w14:textId="36E21C8C">
            <w:r>
              <w:t>Generic Objects</w:t>
            </w:r>
          </w:p>
        </w:tc>
        <w:tc>
          <w:tcPr>
            <w:tcW w:w="3600" w:type="dxa"/>
          </w:tcPr>
          <w:p w:rsidR="00F53E5D" w:rsidP="00F53E5D" w:rsidRDefault="00F53E5D" w14:paraId="7591CFBE" w14:textId="5E0FF30C">
            <w:r>
              <w:t>L_&lt;Free Text&gt;</w:t>
            </w:r>
          </w:p>
        </w:tc>
        <w:tc>
          <w:tcPr>
            <w:tcW w:w="3263" w:type="dxa"/>
          </w:tcPr>
          <w:p w:rsidR="00F53E5D" w:rsidP="00F53E5D" w:rsidRDefault="00F53E5D" w14:paraId="75DBA5EE" w14:textId="7397F14C">
            <w:r>
              <w:t>L_INPUT</w:t>
            </w:r>
          </w:p>
        </w:tc>
      </w:tr>
      <w:tr w:rsidR="00F53E5D" w:rsidTr="64256734" w14:paraId="2A26AE44" w14:textId="77777777">
        <w:tc>
          <w:tcPr>
            <w:tcW w:w="3202" w:type="dxa"/>
          </w:tcPr>
          <w:p w:rsidR="00F53E5D" w:rsidP="00F53E5D" w:rsidRDefault="00F53E5D" w14:paraId="4F797BAF" w14:textId="5E342265">
            <w:r>
              <w:t>Field Symbols</w:t>
            </w:r>
          </w:p>
        </w:tc>
        <w:tc>
          <w:tcPr>
            <w:tcW w:w="3600" w:type="dxa"/>
          </w:tcPr>
          <w:p w:rsidR="00F53E5D" w:rsidP="00F53E5D" w:rsidRDefault="00F53E5D" w14:paraId="1C3CCD31" w14:textId="77777777">
            <w:r>
              <w:t>&lt; … &gt;</w:t>
            </w:r>
          </w:p>
          <w:p w:rsidR="00F53E5D" w:rsidP="00F53E5D" w:rsidRDefault="00F53E5D" w14:paraId="028AC929" w14:textId="4B974FD0">
            <w:r w:rsidRPr="009F0FA4">
              <w:rPr>
                <w:sz w:val="18"/>
              </w:rPr>
              <w:t>… represent the local variable name</w:t>
            </w:r>
          </w:p>
        </w:tc>
        <w:tc>
          <w:tcPr>
            <w:tcW w:w="3263" w:type="dxa"/>
          </w:tcPr>
          <w:p w:rsidR="00F53E5D" w:rsidP="00F53E5D" w:rsidRDefault="00F53E5D" w14:paraId="2153E28B" w14:textId="0E50CDA3">
            <w:r>
              <w:t>&lt;LS_INPUT&gt;</w:t>
            </w:r>
          </w:p>
        </w:tc>
      </w:tr>
      <w:tr w:rsidR="00F53E5D" w:rsidTr="64256734" w14:paraId="7AB1978E" w14:textId="77777777">
        <w:tc>
          <w:tcPr>
            <w:tcW w:w="3202" w:type="dxa"/>
          </w:tcPr>
          <w:p w:rsidR="00F53E5D" w:rsidP="00F53E5D" w:rsidRDefault="00F53E5D" w14:paraId="43758504" w14:textId="77777777">
            <w:r>
              <w:t>Constants</w:t>
            </w:r>
          </w:p>
        </w:tc>
        <w:tc>
          <w:tcPr>
            <w:tcW w:w="3600" w:type="dxa"/>
          </w:tcPr>
          <w:p w:rsidR="00F53E5D" w:rsidP="00F53E5D" w:rsidRDefault="00F53E5D" w14:paraId="0E7CC51F" w14:textId="77777777">
            <w:r>
              <w:t>LC_&lt;Domain&gt;_&lt;Value&gt;</w:t>
            </w:r>
          </w:p>
        </w:tc>
        <w:tc>
          <w:tcPr>
            <w:tcW w:w="3263" w:type="dxa"/>
          </w:tcPr>
          <w:p w:rsidR="00F53E5D" w:rsidP="00F53E5D" w:rsidRDefault="00F53E5D" w14:paraId="63A2E17E" w14:textId="77777777">
            <w:r>
              <w:t>LC_BUKRS_BM34</w:t>
            </w:r>
          </w:p>
        </w:tc>
      </w:tr>
      <w:tr w:rsidR="00F53E5D" w:rsidTr="64256734" w14:paraId="6CA0CF28" w14:textId="77777777">
        <w:tc>
          <w:tcPr>
            <w:tcW w:w="3202" w:type="dxa"/>
          </w:tcPr>
          <w:p w:rsidR="00F53E5D" w:rsidP="00F53E5D" w:rsidRDefault="00F53E5D" w14:paraId="0A101B4D" w14:textId="77777777">
            <w:r>
              <w:t>Reference Objects</w:t>
            </w:r>
          </w:p>
        </w:tc>
        <w:tc>
          <w:tcPr>
            <w:tcW w:w="3600" w:type="dxa"/>
          </w:tcPr>
          <w:p w:rsidR="00F53E5D" w:rsidP="00F53E5D" w:rsidRDefault="00F53E5D" w14:paraId="26F3FE10" w14:textId="7BD98432">
            <w:r>
              <w:t>LO_&lt;Free Text&gt;</w:t>
            </w:r>
          </w:p>
        </w:tc>
        <w:tc>
          <w:tcPr>
            <w:tcW w:w="3263" w:type="dxa"/>
          </w:tcPr>
          <w:p w:rsidR="00F53E5D" w:rsidP="00F53E5D" w:rsidRDefault="00F53E5D" w14:paraId="79668247" w14:textId="79EB81E5">
            <w:r>
              <w:t>LO_EVENT_PARAMETER</w:t>
            </w:r>
          </w:p>
        </w:tc>
      </w:tr>
      <w:tr w:rsidR="00F53E5D" w:rsidTr="64256734" w14:paraId="018A2BCA" w14:textId="77777777">
        <w:tc>
          <w:tcPr>
            <w:tcW w:w="3202" w:type="dxa"/>
          </w:tcPr>
          <w:p w:rsidR="00F53E5D" w:rsidP="00F53E5D" w:rsidRDefault="00F53E5D" w14:paraId="70382AFD" w14:textId="77777777">
            <w:r>
              <w:t>Reference Data</w:t>
            </w:r>
          </w:p>
        </w:tc>
        <w:tc>
          <w:tcPr>
            <w:tcW w:w="3600" w:type="dxa"/>
          </w:tcPr>
          <w:p w:rsidR="00F53E5D" w:rsidP="00F53E5D" w:rsidRDefault="00F53E5D" w14:paraId="35D616AF" w14:textId="48D43C0E">
            <w:r>
              <w:t>LD_&lt;Free Text&gt;</w:t>
            </w:r>
          </w:p>
        </w:tc>
        <w:tc>
          <w:tcPr>
            <w:tcW w:w="3263" w:type="dxa"/>
          </w:tcPr>
          <w:p w:rsidR="00F53E5D" w:rsidP="00F53E5D" w:rsidRDefault="00F53E5D" w14:paraId="71310B44" w14:textId="4B902F39">
            <w:r>
              <w:t>LD_OUTPUT</w:t>
            </w:r>
          </w:p>
        </w:tc>
      </w:tr>
      <w:tr w:rsidR="00F53E5D" w:rsidTr="64256734" w14:paraId="5E8054AE" w14:textId="77777777">
        <w:tc>
          <w:tcPr>
            <w:tcW w:w="3202" w:type="dxa"/>
          </w:tcPr>
          <w:p w:rsidR="00F53E5D" w:rsidP="00F53E5D" w:rsidRDefault="00F53E5D" w14:paraId="6765426F" w14:textId="1863395D">
            <w:r>
              <w:t>Exception Class Objects</w:t>
            </w:r>
          </w:p>
        </w:tc>
        <w:tc>
          <w:tcPr>
            <w:tcW w:w="3600" w:type="dxa"/>
          </w:tcPr>
          <w:p w:rsidR="00F53E5D" w:rsidP="00F53E5D" w:rsidRDefault="00F53E5D" w14:paraId="32B27856" w14:textId="7B2E02B5">
            <w:r>
              <w:t>LX_&lt;Domain&gt;_&lt;Value&gt;</w:t>
            </w:r>
          </w:p>
        </w:tc>
        <w:tc>
          <w:tcPr>
            <w:tcW w:w="3263" w:type="dxa"/>
          </w:tcPr>
          <w:p w:rsidR="00F53E5D" w:rsidP="00F53E5D" w:rsidRDefault="00F53E5D" w14:paraId="03BF572F" w14:textId="19406608">
            <w:r>
              <w:t>LX_BUKRS_BM34</w:t>
            </w:r>
          </w:p>
        </w:tc>
      </w:tr>
      <w:tr w:rsidR="00F53E5D" w:rsidTr="64256734" w14:paraId="25A9B20C" w14:textId="77777777">
        <w:tc>
          <w:tcPr>
            <w:tcW w:w="10065" w:type="dxa"/>
            <w:gridSpan w:val="3"/>
            <w:shd w:val="clear" w:color="auto" w:fill="003C88" w:themeFill="accent3"/>
          </w:tcPr>
          <w:p w:rsidR="00F53E5D" w:rsidP="00F53E5D" w:rsidRDefault="00F53E5D" w14:paraId="2CBE9011" w14:textId="267A2574">
            <w:r w:rsidRPr="00054141">
              <w:rPr>
                <w:color w:val="FFFFFF" w:themeColor="background1"/>
              </w:rPr>
              <w:t xml:space="preserve">Global Objects (mainly for </w:t>
            </w:r>
            <w:proofErr w:type="gramStart"/>
            <w:r w:rsidRPr="00054141">
              <w:rPr>
                <w:color w:val="FFFFFF" w:themeColor="background1"/>
              </w:rPr>
              <w:t>non OO</w:t>
            </w:r>
            <w:proofErr w:type="gramEnd"/>
            <w:r w:rsidRPr="00054141">
              <w:rPr>
                <w:color w:val="FFFFFF" w:themeColor="background1"/>
              </w:rPr>
              <w:t xml:space="preserve"> developments)</w:t>
            </w:r>
          </w:p>
        </w:tc>
      </w:tr>
      <w:tr w:rsidR="00F53E5D" w:rsidTr="64256734" w14:paraId="25947478" w14:textId="77777777">
        <w:tc>
          <w:tcPr>
            <w:tcW w:w="3202" w:type="dxa"/>
          </w:tcPr>
          <w:p w:rsidRPr="0099642B" w:rsidR="00F53E5D" w:rsidP="00F53E5D" w:rsidRDefault="00F53E5D" w14:paraId="7A203B7A" w14:textId="77777777">
            <w:r w:rsidRPr="0099642B">
              <w:t>Class</w:t>
            </w:r>
          </w:p>
        </w:tc>
        <w:tc>
          <w:tcPr>
            <w:tcW w:w="3600" w:type="dxa"/>
          </w:tcPr>
          <w:p w:rsidRPr="0099642B" w:rsidR="00F53E5D" w:rsidP="00F53E5D" w:rsidRDefault="00F53E5D" w14:paraId="4196B9F5" w14:textId="77777777">
            <w:r w:rsidRPr="0099642B">
              <w:t>GCL_&lt;Free Text&gt;</w:t>
            </w:r>
          </w:p>
        </w:tc>
        <w:tc>
          <w:tcPr>
            <w:tcW w:w="3263" w:type="dxa"/>
          </w:tcPr>
          <w:p w:rsidRPr="0099642B" w:rsidR="00F53E5D" w:rsidP="00F53E5D" w:rsidRDefault="00F53E5D" w14:paraId="4E68CD2F" w14:textId="77777777">
            <w:r w:rsidRPr="0099642B">
              <w:t>GCL_PRD_REQ</w:t>
            </w:r>
          </w:p>
        </w:tc>
      </w:tr>
      <w:tr w:rsidR="00F53E5D" w:rsidTr="64256734" w14:paraId="6D9B5ACD" w14:textId="77777777">
        <w:tc>
          <w:tcPr>
            <w:tcW w:w="3202" w:type="dxa"/>
          </w:tcPr>
          <w:p w:rsidRPr="0099642B" w:rsidR="00F53E5D" w:rsidP="00F53E5D" w:rsidRDefault="00F53E5D" w14:paraId="4B44E4C1" w14:textId="77777777">
            <w:r w:rsidRPr="0099642B">
              <w:t>Interface</w:t>
            </w:r>
          </w:p>
        </w:tc>
        <w:tc>
          <w:tcPr>
            <w:tcW w:w="3600" w:type="dxa"/>
          </w:tcPr>
          <w:p w:rsidRPr="0099642B" w:rsidR="00F53E5D" w:rsidP="00F53E5D" w:rsidRDefault="00F53E5D" w14:paraId="2D088CB1" w14:textId="77777777">
            <w:r w:rsidRPr="0099642B">
              <w:t>GIF_&lt;Free Text&gt;</w:t>
            </w:r>
          </w:p>
        </w:tc>
        <w:tc>
          <w:tcPr>
            <w:tcW w:w="3263" w:type="dxa"/>
          </w:tcPr>
          <w:p w:rsidRPr="0099642B" w:rsidR="00F53E5D" w:rsidP="00F53E5D" w:rsidRDefault="00F53E5D" w14:paraId="3C0A2E34" w14:textId="77777777">
            <w:r w:rsidRPr="0099642B">
              <w:t>GIF_PRE_REQ</w:t>
            </w:r>
          </w:p>
        </w:tc>
      </w:tr>
      <w:tr w:rsidR="00F53E5D" w:rsidTr="64256734" w14:paraId="2494906F" w14:textId="77777777">
        <w:tc>
          <w:tcPr>
            <w:tcW w:w="3202" w:type="dxa"/>
          </w:tcPr>
          <w:p w:rsidRPr="0099642B" w:rsidR="00F53E5D" w:rsidP="00F53E5D" w:rsidRDefault="00F53E5D" w14:paraId="37793FC0" w14:textId="77777777"/>
        </w:tc>
        <w:tc>
          <w:tcPr>
            <w:tcW w:w="3600" w:type="dxa"/>
          </w:tcPr>
          <w:p w:rsidR="00F53E5D" w:rsidP="00F53E5D" w:rsidRDefault="00F53E5D" w14:paraId="418F8297" w14:textId="77777777"/>
        </w:tc>
        <w:tc>
          <w:tcPr>
            <w:tcW w:w="3263" w:type="dxa"/>
          </w:tcPr>
          <w:p w:rsidR="00F53E5D" w:rsidP="00F53E5D" w:rsidRDefault="00F53E5D" w14:paraId="3991AC87" w14:textId="77777777"/>
        </w:tc>
      </w:tr>
      <w:tr w:rsidR="00F53E5D" w:rsidTr="64256734" w14:paraId="4CE34520" w14:textId="77777777">
        <w:tc>
          <w:tcPr>
            <w:tcW w:w="3202" w:type="dxa"/>
          </w:tcPr>
          <w:p w:rsidRPr="0099642B" w:rsidR="00F53E5D" w:rsidP="00F53E5D" w:rsidRDefault="00F53E5D" w14:paraId="7BF76979" w14:textId="77777777">
            <w:r w:rsidRPr="0099642B">
              <w:t>Type Definition</w:t>
            </w:r>
          </w:p>
        </w:tc>
        <w:tc>
          <w:tcPr>
            <w:tcW w:w="3600" w:type="dxa"/>
          </w:tcPr>
          <w:p w:rsidR="00F53E5D" w:rsidP="00F53E5D" w:rsidRDefault="00F53E5D" w14:paraId="036CC0C7" w14:textId="77777777">
            <w:r>
              <w:t>GT</w:t>
            </w:r>
            <w:r w:rsidRPr="0099642B">
              <w:t>[S|</w:t>
            </w:r>
            <w:proofErr w:type="gramStart"/>
            <w:r w:rsidRPr="0099642B">
              <w:t>T]_</w:t>
            </w:r>
            <w:proofErr w:type="gramEnd"/>
            <w:r w:rsidRPr="0099642B">
              <w:t>&lt;Free Text&gt;</w:t>
            </w:r>
          </w:p>
          <w:p w:rsidR="00F53E5D" w:rsidP="00F53E5D" w:rsidRDefault="00F53E5D" w14:paraId="7E2C4B29" w14:textId="77777777">
            <w:pPr>
              <w:rPr>
                <w:sz w:val="20"/>
              </w:rPr>
            </w:pPr>
            <w:r w:rsidRPr="007A2B74">
              <w:rPr>
                <w:sz w:val="20"/>
              </w:rPr>
              <w:t>S: Structure</w:t>
            </w:r>
          </w:p>
          <w:p w:rsidRPr="0099642B" w:rsidR="00F53E5D" w:rsidP="00F53E5D" w:rsidRDefault="00F53E5D" w14:paraId="5D9642AA" w14:textId="044C5EEE">
            <w:r w:rsidRPr="007A2B74">
              <w:rPr>
                <w:sz w:val="20"/>
              </w:rPr>
              <w:t>T: Table Type</w:t>
            </w:r>
          </w:p>
        </w:tc>
        <w:tc>
          <w:tcPr>
            <w:tcW w:w="3263" w:type="dxa"/>
          </w:tcPr>
          <w:p w:rsidRPr="0099642B" w:rsidR="00F53E5D" w:rsidP="00F53E5D" w:rsidRDefault="00F53E5D" w14:paraId="4F74BF7F" w14:textId="7D8FA02E">
            <w:r>
              <w:t>GT</w:t>
            </w:r>
            <w:r w:rsidRPr="0099642B">
              <w:t>S_IMP_STRUC</w:t>
            </w:r>
          </w:p>
        </w:tc>
      </w:tr>
      <w:tr w:rsidR="00F53E5D" w:rsidTr="64256734" w14:paraId="7021E389" w14:textId="77777777">
        <w:tc>
          <w:tcPr>
            <w:tcW w:w="3202" w:type="dxa"/>
          </w:tcPr>
          <w:p w:rsidRPr="0099642B" w:rsidR="00F53E5D" w:rsidP="00F53E5D" w:rsidRDefault="00F53E5D" w14:paraId="45DFBC3C" w14:textId="77777777">
            <w:r w:rsidRPr="0099642B">
              <w:t>Variables</w:t>
            </w:r>
          </w:p>
        </w:tc>
        <w:tc>
          <w:tcPr>
            <w:tcW w:w="3600" w:type="dxa"/>
          </w:tcPr>
          <w:p w:rsidRPr="0099642B" w:rsidR="00F53E5D" w:rsidP="00F53E5D" w:rsidRDefault="00F53E5D" w14:paraId="33451AF2" w14:textId="00E28DD5">
            <w:r w:rsidRPr="0099642B">
              <w:t>G</w:t>
            </w:r>
            <w:r>
              <w:t>V</w:t>
            </w:r>
            <w:r w:rsidRPr="0099642B">
              <w:t>_&lt;Free Text&gt;</w:t>
            </w:r>
          </w:p>
        </w:tc>
        <w:tc>
          <w:tcPr>
            <w:tcW w:w="3263" w:type="dxa"/>
          </w:tcPr>
          <w:p w:rsidRPr="0099642B" w:rsidR="00F53E5D" w:rsidP="00F53E5D" w:rsidRDefault="00F53E5D" w14:paraId="7D2784E3" w14:textId="0E67CECB">
            <w:r w:rsidRPr="0099642B">
              <w:t>G</w:t>
            </w:r>
            <w:r>
              <w:t>V</w:t>
            </w:r>
            <w:r w:rsidRPr="0099642B">
              <w:t>_LINE_COUNT</w:t>
            </w:r>
          </w:p>
        </w:tc>
      </w:tr>
      <w:tr w:rsidR="00F53E5D" w:rsidTr="64256734" w14:paraId="6E629B56" w14:textId="77777777">
        <w:tc>
          <w:tcPr>
            <w:tcW w:w="3202" w:type="dxa"/>
          </w:tcPr>
          <w:p w:rsidRPr="0099642B" w:rsidR="00F53E5D" w:rsidP="00F53E5D" w:rsidRDefault="00F53E5D" w14:paraId="5F22EE56" w14:textId="77777777">
            <w:r w:rsidRPr="0099642B">
              <w:t>Internal Table</w:t>
            </w:r>
          </w:p>
        </w:tc>
        <w:tc>
          <w:tcPr>
            <w:tcW w:w="3600" w:type="dxa"/>
          </w:tcPr>
          <w:p w:rsidRPr="0099642B" w:rsidR="00F53E5D" w:rsidP="00F53E5D" w:rsidRDefault="00F53E5D" w14:paraId="5A1E44EA" w14:textId="3F74EDE1">
            <w:r>
              <w:t>G</w:t>
            </w:r>
            <w:r w:rsidRPr="0099642B">
              <w:t>T_&lt;Free Text&gt;</w:t>
            </w:r>
          </w:p>
        </w:tc>
        <w:tc>
          <w:tcPr>
            <w:tcW w:w="3263" w:type="dxa"/>
          </w:tcPr>
          <w:p w:rsidRPr="0099642B" w:rsidR="00F53E5D" w:rsidP="00F53E5D" w:rsidRDefault="00F53E5D" w14:paraId="56469F85" w14:textId="12A6E141">
            <w:r>
              <w:t>G</w:t>
            </w:r>
            <w:r w:rsidRPr="0099642B">
              <w:t>T_INPUT</w:t>
            </w:r>
          </w:p>
        </w:tc>
      </w:tr>
      <w:tr w:rsidR="00F53E5D" w:rsidTr="64256734" w14:paraId="12078DD7" w14:textId="77777777">
        <w:tc>
          <w:tcPr>
            <w:tcW w:w="3202" w:type="dxa"/>
          </w:tcPr>
          <w:p w:rsidRPr="0099642B" w:rsidR="00F53E5D" w:rsidP="00F53E5D" w:rsidRDefault="00F53E5D" w14:paraId="57EE3345" w14:textId="77777777">
            <w:r w:rsidRPr="0099642B">
              <w:t>Ranges</w:t>
            </w:r>
          </w:p>
        </w:tc>
        <w:tc>
          <w:tcPr>
            <w:tcW w:w="3600" w:type="dxa"/>
          </w:tcPr>
          <w:p w:rsidRPr="0099642B" w:rsidR="00F53E5D" w:rsidP="00F53E5D" w:rsidRDefault="00F53E5D" w14:paraId="6831AFD0" w14:textId="1905E820">
            <w:r>
              <w:t>G</w:t>
            </w:r>
            <w:r w:rsidRPr="0099642B">
              <w:t>R_&lt;Free Text&gt;</w:t>
            </w:r>
          </w:p>
        </w:tc>
        <w:tc>
          <w:tcPr>
            <w:tcW w:w="3263" w:type="dxa"/>
          </w:tcPr>
          <w:p w:rsidRPr="0099642B" w:rsidR="00F53E5D" w:rsidP="00F53E5D" w:rsidRDefault="00F53E5D" w14:paraId="55329EEB" w14:textId="5072C5DF">
            <w:r>
              <w:t>G</w:t>
            </w:r>
            <w:r w:rsidRPr="0099642B">
              <w:t>R_LIFNR</w:t>
            </w:r>
          </w:p>
        </w:tc>
      </w:tr>
      <w:tr w:rsidR="00F53E5D" w:rsidTr="64256734" w14:paraId="3CE16D39" w14:textId="77777777">
        <w:tc>
          <w:tcPr>
            <w:tcW w:w="3202" w:type="dxa"/>
          </w:tcPr>
          <w:p w:rsidRPr="0099642B" w:rsidR="00F53E5D" w:rsidP="00F53E5D" w:rsidRDefault="00F53E5D" w14:paraId="46D93D3C" w14:textId="77777777">
            <w:r w:rsidRPr="0099642B">
              <w:t>Structures</w:t>
            </w:r>
          </w:p>
        </w:tc>
        <w:tc>
          <w:tcPr>
            <w:tcW w:w="3600" w:type="dxa"/>
          </w:tcPr>
          <w:p w:rsidRPr="0099642B" w:rsidR="00F53E5D" w:rsidP="00F53E5D" w:rsidRDefault="00F53E5D" w14:paraId="170EEF41" w14:textId="56AD2502">
            <w:r>
              <w:t>GS</w:t>
            </w:r>
            <w:r w:rsidRPr="0099642B">
              <w:t>_&lt;Free Text&gt;</w:t>
            </w:r>
          </w:p>
        </w:tc>
        <w:tc>
          <w:tcPr>
            <w:tcW w:w="3263" w:type="dxa"/>
          </w:tcPr>
          <w:p w:rsidRPr="0099642B" w:rsidR="00F53E5D" w:rsidP="00F53E5D" w:rsidRDefault="00F53E5D" w14:paraId="32FD5CE4" w14:textId="75D576DB">
            <w:r>
              <w:t>GS</w:t>
            </w:r>
            <w:r w:rsidRPr="0099642B">
              <w:t>_INPUT</w:t>
            </w:r>
          </w:p>
        </w:tc>
      </w:tr>
      <w:tr w:rsidR="00F53E5D" w:rsidTr="64256734" w14:paraId="6DD19BC3" w14:textId="77777777">
        <w:tc>
          <w:tcPr>
            <w:tcW w:w="3202" w:type="dxa"/>
          </w:tcPr>
          <w:p w:rsidRPr="0099642B" w:rsidR="00F53E5D" w:rsidP="00F53E5D" w:rsidRDefault="00F53E5D" w14:paraId="004110F5" w14:textId="27D2D3DF">
            <w:r>
              <w:t>Generic Objects</w:t>
            </w:r>
          </w:p>
        </w:tc>
        <w:tc>
          <w:tcPr>
            <w:tcW w:w="3600" w:type="dxa"/>
          </w:tcPr>
          <w:p w:rsidR="00F53E5D" w:rsidP="00F53E5D" w:rsidRDefault="00F53E5D" w14:paraId="5B344A4A" w14:textId="4EB1E47E">
            <w:r>
              <w:t>G_&lt;Free Text&gt;</w:t>
            </w:r>
          </w:p>
        </w:tc>
        <w:tc>
          <w:tcPr>
            <w:tcW w:w="3263" w:type="dxa"/>
          </w:tcPr>
          <w:p w:rsidR="00F53E5D" w:rsidP="00F53E5D" w:rsidRDefault="00F53E5D" w14:paraId="0012D713" w14:textId="65C69335">
            <w:r>
              <w:t>G_INPUT</w:t>
            </w:r>
          </w:p>
        </w:tc>
      </w:tr>
      <w:tr w:rsidR="00F53E5D" w:rsidTr="64256734" w14:paraId="2453503D" w14:textId="77777777">
        <w:tc>
          <w:tcPr>
            <w:tcW w:w="3202" w:type="dxa"/>
          </w:tcPr>
          <w:p w:rsidRPr="0099642B" w:rsidR="00F53E5D" w:rsidP="00F53E5D" w:rsidRDefault="6231EBA7" w14:paraId="55CBCA67" w14:textId="7D25385A">
            <w:r>
              <w:t>Field Symbols</w:t>
            </w:r>
          </w:p>
        </w:tc>
        <w:tc>
          <w:tcPr>
            <w:tcW w:w="3600" w:type="dxa"/>
          </w:tcPr>
          <w:p w:rsidR="00F53E5D" w:rsidP="00F53E5D" w:rsidRDefault="00F53E5D" w14:paraId="5C70397E" w14:textId="77777777">
            <w:r>
              <w:t>&lt; … &gt;</w:t>
            </w:r>
          </w:p>
          <w:p w:rsidR="00F53E5D" w:rsidP="00F53E5D" w:rsidRDefault="00F53E5D" w14:paraId="0620C230" w14:textId="4D6CD257">
            <w:r w:rsidRPr="009F0FA4">
              <w:rPr>
                <w:sz w:val="18"/>
              </w:rPr>
              <w:t xml:space="preserve">… represent the </w:t>
            </w:r>
            <w:r>
              <w:rPr>
                <w:sz w:val="18"/>
              </w:rPr>
              <w:t>global</w:t>
            </w:r>
            <w:r w:rsidRPr="009F0FA4">
              <w:rPr>
                <w:sz w:val="18"/>
              </w:rPr>
              <w:t xml:space="preserve"> variable name</w:t>
            </w:r>
          </w:p>
        </w:tc>
        <w:tc>
          <w:tcPr>
            <w:tcW w:w="3263" w:type="dxa"/>
          </w:tcPr>
          <w:p w:rsidR="00F53E5D" w:rsidP="00F53E5D" w:rsidRDefault="00F53E5D" w14:paraId="31C66D13" w14:textId="06503DE5">
            <w:r>
              <w:t>&lt;GT_INPUT&gt;</w:t>
            </w:r>
          </w:p>
        </w:tc>
      </w:tr>
      <w:tr w:rsidR="00F53E5D" w:rsidTr="64256734" w14:paraId="4AAF6454" w14:textId="77777777">
        <w:tc>
          <w:tcPr>
            <w:tcW w:w="3202" w:type="dxa"/>
          </w:tcPr>
          <w:p w:rsidRPr="0099642B" w:rsidR="00F53E5D" w:rsidP="00F53E5D" w:rsidRDefault="00F53E5D" w14:paraId="2F27E7BE" w14:textId="77777777">
            <w:r w:rsidRPr="0099642B">
              <w:t>Constants</w:t>
            </w:r>
          </w:p>
        </w:tc>
        <w:tc>
          <w:tcPr>
            <w:tcW w:w="3600" w:type="dxa"/>
          </w:tcPr>
          <w:p w:rsidRPr="0099642B" w:rsidR="00F53E5D" w:rsidP="00F53E5D" w:rsidRDefault="00F53E5D" w14:paraId="28F23B2B" w14:textId="4B719192">
            <w:r>
              <w:t>G</w:t>
            </w:r>
            <w:r w:rsidRPr="0099642B">
              <w:t>C_&lt;Domain&gt;_&lt;Value&gt;</w:t>
            </w:r>
          </w:p>
        </w:tc>
        <w:tc>
          <w:tcPr>
            <w:tcW w:w="3263" w:type="dxa"/>
          </w:tcPr>
          <w:p w:rsidRPr="0099642B" w:rsidR="00F53E5D" w:rsidP="00F53E5D" w:rsidRDefault="00F53E5D" w14:paraId="6FD49D9C" w14:textId="5EEA71B1">
            <w:r>
              <w:t>G</w:t>
            </w:r>
            <w:r w:rsidRPr="0099642B">
              <w:t>C_BUKRS_BM34</w:t>
            </w:r>
          </w:p>
        </w:tc>
      </w:tr>
      <w:tr w:rsidR="00F53E5D" w:rsidTr="64256734" w14:paraId="71F0ED8B" w14:textId="77777777">
        <w:tc>
          <w:tcPr>
            <w:tcW w:w="3202" w:type="dxa"/>
          </w:tcPr>
          <w:p w:rsidR="00F53E5D" w:rsidP="00F53E5D" w:rsidRDefault="00F53E5D" w14:paraId="45A8D1B1" w14:textId="77777777">
            <w:r>
              <w:t>Reference Objects</w:t>
            </w:r>
          </w:p>
        </w:tc>
        <w:tc>
          <w:tcPr>
            <w:tcW w:w="3600" w:type="dxa"/>
          </w:tcPr>
          <w:p w:rsidR="00F53E5D" w:rsidP="00F53E5D" w:rsidRDefault="00F53E5D" w14:paraId="788151B5" w14:textId="54431616">
            <w:r>
              <w:t>GO_&lt;Free Text&gt;</w:t>
            </w:r>
          </w:p>
        </w:tc>
        <w:tc>
          <w:tcPr>
            <w:tcW w:w="3263" w:type="dxa"/>
          </w:tcPr>
          <w:p w:rsidR="00F53E5D" w:rsidP="00F53E5D" w:rsidRDefault="00F53E5D" w14:paraId="142887DD" w14:textId="18D8B345">
            <w:r>
              <w:t>GO_EVENT_PARAMETER</w:t>
            </w:r>
          </w:p>
        </w:tc>
      </w:tr>
      <w:tr w:rsidR="00F53E5D" w:rsidTr="64256734" w14:paraId="79F44555" w14:textId="77777777">
        <w:tc>
          <w:tcPr>
            <w:tcW w:w="3202" w:type="dxa"/>
          </w:tcPr>
          <w:p w:rsidR="00F53E5D" w:rsidP="00F53E5D" w:rsidRDefault="00F53E5D" w14:paraId="42D5D98B" w14:textId="77777777">
            <w:r>
              <w:t>Reference Data</w:t>
            </w:r>
          </w:p>
        </w:tc>
        <w:tc>
          <w:tcPr>
            <w:tcW w:w="3600" w:type="dxa"/>
          </w:tcPr>
          <w:p w:rsidR="00F53E5D" w:rsidP="00F53E5D" w:rsidRDefault="00F53E5D" w14:paraId="210780A4" w14:textId="70EB4F77">
            <w:r>
              <w:t>GD_&lt;Free Text&gt;</w:t>
            </w:r>
          </w:p>
        </w:tc>
        <w:tc>
          <w:tcPr>
            <w:tcW w:w="3263" w:type="dxa"/>
          </w:tcPr>
          <w:p w:rsidR="00F53E5D" w:rsidP="00F53E5D" w:rsidRDefault="00F53E5D" w14:paraId="37DED092" w14:textId="57BE8D37">
            <w:r>
              <w:t>GD_OUTPUT</w:t>
            </w:r>
          </w:p>
        </w:tc>
      </w:tr>
      <w:tr w:rsidR="00F53E5D" w:rsidTr="64256734" w14:paraId="532E3342" w14:textId="77777777">
        <w:tc>
          <w:tcPr>
            <w:tcW w:w="3202" w:type="dxa"/>
          </w:tcPr>
          <w:p w:rsidR="00F53E5D" w:rsidP="00F53E5D" w:rsidRDefault="00F53E5D" w14:paraId="46ADC62E" w14:textId="44427F23">
            <w:r>
              <w:t>Exception Class Objects</w:t>
            </w:r>
          </w:p>
        </w:tc>
        <w:tc>
          <w:tcPr>
            <w:tcW w:w="3600" w:type="dxa"/>
          </w:tcPr>
          <w:p w:rsidR="00F53E5D" w:rsidP="00F53E5D" w:rsidRDefault="00F53E5D" w14:paraId="13989A45" w14:textId="7C55C05B">
            <w:r>
              <w:t>GX_&lt;Domain&gt;_&lt;Value&gt;</w:t>
            </w:r>
          </w:p>
        </w:tc>
        <w:tc>
          <w:tcPr>
            <w:tcW w:w="3263" w:type="dxa"/>
          </w:tcPr>
          <w:p w:rsidR="00F53E5D" w:rsidP="00F53E5D" w:rsidRDefault="00F53E5D" w14:paraId="60630E73" w14:textId="1706C7B5">
            <w:r>
              <w:t>GX_BUKRS_BM34</w:t>
            </w:r>
          </w:p>
        </w:tc>
      </w:tr>
    </w:tbl>
    <w:p w:rsidR="31737EA7" w:rsidRDefault="31737EA7" w14:paraId="6756A616" w14:textId="2D134C3E"/>
    <w:tbl>
      <w:tblPr>
        <w:tblStyle w:val="TableGrid"/>
        <w:tblW w:w="10065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3156"/>
        <w:gridCol w:w="3548"/>
        <w:gridCol w:w="3216"/>
        <w:gridCol w:w="145"/>
      </w:tblGrid>
      <w:tr w:rsidR="00DD01E8" w:rsidTr="00C565D6" w14:paraId="76E6A968" w14:textId="77777777">
        <w:trPr>
          <w:gridAfter w:val="1"/>
          <w:wAfter w:w="147" w:type="dxa"/>
          <w:tblHeader/>
        </w:trPr>
        <w:tc>
          <w:tcPr>
            <w:tcW w:w="10065" w:type="dxa"/>
            <w:gridSpan w:val="3"/>
            <w:shd w:val="clear" w:color="auto" w:fill="003C88" w:themeFill="accent3"/>
          </w:tcPr>
          <w:p w:rsidRPr="00054141" w:rsidR="00DD01E8" w:rsidP="00C565D6" w:rsidRDefault="00DD01E8" w14:paraId="03C9FC74" w14:textId="1C1EBB22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Responsibility Management</w:t>
            </w:r>
          </w:p>
        </w:tc>
      </w:tr>
      <w:tr w:rsidR="00F859E7" w:rsidTr="000E4349" w14:paraId="5012731D" w14:textId="77777777">
        <w:trPr>
          <w:tblHeader/>
        </w:trPr>
        <w:tc>
          <w:tcPr>
            <w:tcW w:w="3202" w:type="dxa"/>
            <w:shd w:val="clear" w:color="auto" w:fill="003C88" w:themeFill="accent3"/>
          </w:tcPr>
          <w:p w:rsidRPr="00054141" w:rsidR="00F859E7" w:rsidP="00C565D6" w:rsidRDefault="00DD01E8" w14:paraId="32B7B0DA" w14:textId="77A34657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Type</w:t>
            </w:r>
          </w:p>
        </w:tc>
        <w:tc>
          <w:tcPr>
            <w:tcW w:w="3600" w:type="dxa"/>
            <w:shd w:val="clear" w:color="auto" w:fill="003C88" w:themeFill="accent3"/>
          </w:tcPr>
          <w:p w:rsidRPr="00054141" w:rsidR="00F859E7" w:rsidP="00C565D6" w:rsidRDefault="00F859E7" w14:paraId="4C085B8F" w14:textId="77777777">
            <w:pPr>
              <w:rPr>
                <w:color w:val="FFFFFF" w:themeColor="background1"/>
              </w:rPr>
            </w:pPr>
            <w:r w:rsidRPr="00054141">
              <w:rPr>
                <w:color w:val="FFFFFF" w:themeColor="background1"/>
              </w:rPr>
              <w:t>Naming Convention</w:t>
            </w:r>
          </w:p>
        </w:tc>
        <w:tc>
          <w:tcPr>
            <w:tcW w:w="3263" w:type="dxa"/>
            <w:gridSpan w:val="2"/>
            <w:shd w:val="clear" w:color="auto" w:fill="003C88" w:themeFill="accent3"/>
          </w:tcPr>
          <w:p w:rsidRPr="00054141" w:rsidR="00F859E7" w:rsidP="00C565D6" w:rsidRDefault="00F859E7" w14:paraId="77AD57E9" w14:textId="77777777">
            <w:pPr>
              <w:rPr>
                <w:color w:val="FFFFFF" w:themeColor="background1"/>
              </w:rPr>
            </w:pPr>
            <w:r w:rsidRPr="00054141">
              <w:rPr>
                <w:color w:val="FFFFFF" w:themeColor="background1"/>
              </w:rPr>
              <w:t>Example/Remarks</w:t>
            </w:r>
          </w:p>
        </w:tc>
      </w:tr>
      <w:tr w:rsidR="00F859E7" w:rsidTr="000E4349" w14:paraId="519C20D6" w14:textId="77777777">
        <w:tc>
          <w:tcPr>
            <w:tcW w:w="3202" w:type="dxa"/>
          </w:tcPr>
          <w:p w:rsidR="00F859E7" w:rsidP="00C565D6" w:rsidRDefault="00DD01E8" w14:paraId="6ED707E8" w14:textId="6140C8AC">
            <w:r>
              <w:t>Responsibility Rule</w:t>
            </w:r>
          </w:p>
        </w:tc>
        <w:tc>
          <w:tcPr>
            <w:tcW w:w="3600" w:type="dxa"/>
          </w:tcPr>
          <w:p w:rsidR="00DD01E8" w:rsidP="00DD01E8" w:rsidRDefault="00F859E7" w14:paraId="7D27E1CF" w14:textId="0D5BC012">
            <w:r>
              <w:t>/SHL/</w:t>
            </w:r>
            <w:r w:rsidR="00DD01E8">
              <w:t>RR_&lt;Free Text&gt;</w:t>
            </w:r>
          </w:p>
          <w:p w:rsidR="00DD01E8" w:rsidP="00DD01E8" w:rsidRDefault="00DD01E8" w14:paraId="5ED61304" w14:textId="77777777"/>
          <w:p w:rsidR="00F859E7" w:rsidP="003B3325" w:rsidRDefault="00DD01E8" w14:paraId="46C5345A" w14:textId="7DA72213">
            <w:r>
              <w:t xml:space="preserve">Please note: The </w:t>
            </w:r>
            <w:r w:rsidRPr="001B583F" w:rsidR="001B583F">
              <w:t>RSM_BADI_STATIC_RULE</w:t>
            </w:r>
            <w:r w:rsidR="001B583F">
              <w:t xml:space="preserve"> </w:t>
            </w:r>
            <w:r w:rsidR="003B3325">
              <w:t>filter needs to follow this naming convention.</w:t>
            </w:r>
          </w:p>
        </w:tc>
        <w:tc>
          <w:tcPr>
            <w:tcW w:w="3263" w:type="dxa"/>
            <w:gridSpan w:val="2"/>
          </w:tcPr>
          <w:p w:rsidR="00F859E7" w:rsidP="00C565D6" w:rsidRDefault="00F859E7" w14:paraId="167640AE" w14:textId="1EA46EF6">
            <w:r>
              <w:t>/SHL/</w:t>
            </w:r>
            <w:r w:rsidR="00DD01E8">
              <w:t>RR_FI_WF</w:t>
            </w:r>
          </w:p>
        </w:tc>
      </w:tr>
      <w:tr w:rsidR="003B3325" w:rsidTr="000E4349" w14:paraId="02C3E845" w14:textId="77777777">
        <w:tc>
          <w:tcPr>
            <w:tcW w:w="3202" w:type="dxa"/>
          </w:tcPr>
          <w:p w:rsidR="003B3325" w:rsidP="00C565D6" w:rsidRDefault="003B3325" w14:paraId="75B0F095" w14:textId="5A5B10F0">
            <w:r>
              <w:t>Agent Rule</w:t>
            </w:r>
          </w:p>
        </w:tc>
        <w:tc>
          <w:tcPr>
            <w:tcW w:w="3600" w:type="dxa"/>
          </w:tcPr>
          <w:p w:rsidR="003B3325" w:rsidP="00DD01E8" w:rsidRDefault="00090A10" w14:paraId="200A847C" w14:textId="0C6D8143">
            <w:r>
              <w:t>/SHL/AR_&lt;Free Text&gt;</w:t>
            </w:r>
          </w:p>
        </w:tc>
        <w:tc>
          <w:tcPr>
            <w:tcW w:w="3263" w:type="dxa"/>
            <w:gridSpan w:val="2"/>
          </w:tcPr>
          <w:p w:rsidR="003B3325" w:rsidP="00C565D6" w:rsidRDefault="00090A10" w14:paraId="4E89425E" w14:textId="4CC5B8DE">
            <w:r>
              <w:t>/SHL/AR_FI_WF</w:t>
            </w:r>
          </w:p>
        </w:tc>
      </w:tr>
      <w:tr w:rsidR="00827D26" w:rsidTr="000E4349" w14:paraId="441F0CFE" w14:textId="77777777">
        <w:tc>
          <w:tcPr>
            <w:tcW w:w="3202" w:type="dxa"/>
          </w:tcPr>
          <w:p w:rsidR="00827D26" w:rsidP="00C565D6" w:rsidRDefault="00E504FF" w14:paraId="01C8C3EE" w14:textId="29F688D3">
            <w:r>
              <w:t>Responsibility Context</w:t>
            </w:r>
          </w:p>
        </w:tc>
        <w:tc>
          <w:tcPr>
            <w:tcW w:w="3600" w:type="dxa"/>
          </w:tcPr>
          <w:p w:rsidR="00827D26" w:rsidP="00DD01E8" w:rsidRDefault="00E504FF" w14:paraId="0E11438D" w14:textId="3EFB9C0D">
            <w:r>
              <w:t>/SHL/RC_&lt;Parent Object ID&gt;</w:t>
            </w:r>
          </w:p>
        </w:tc>
        <w:tc>
          <w:tcPr>
            <w:tcW w:w="3263" w:type="dxa"/>
            <w:gridSpan w:val="2"/>
          </w:tcPr>
          <w:p w:rsidR="00827D26" w:rsidP="00C565D6" w:rsidRDefault="00E504FF" w14:paraId="475933A5" w14:textId="41FE1DCB">
            <w:r>
              <w:t>/SHL/RC_WS00100010</w:t>
            </w:r>
          </w:p>
        </w:tc>
      </w:tr>
    </w:tbl>
    <w:p w:rsidR="00CE0339" w:rsidRDefault="00CE0339" w14:paraId="6C4ACDD1" w14:textId="77777777"/>
    <w:p w:rsidR="00A470BB" w:rsidP="00191203" w:rsidRDefault="00A470BB" w14:paraId="0659CEF3" w14:textId="77777777"/>
    <w:tbl>
      <w:tblPr>
        <w:tblStyle w:val="TableGrid"/>
        <w:tblW w:w="10065" w:type="dxa"/>
        <w:tblInd w:w="-147" w:type="dxa"/>
        <w:tblLook w:val="04A0" w:firstRow="1" w:lastRow="0" w:firstColumn="1" w:lastColumn="0" w:noHBand="0" w:noVBand="1"/>
      </w:tblPr>
      <w:tblGrid>
        <w:gridCol w:w="3682"/>
        <w:gridCol w:w="1218"/>
        <w:gridCol w:w="3334"/>
        <w:gridCol w:w="1831"/>
      </w:tblGrid>
      <w:tr w:rsidR="005F3F05" w:rsidTr="00F859E7" w14:paraId="09DF2BFD" w14:textId="77777777">
        <w:trPr>
          <w:tblHeader/>
        </w:trPr>
        <w:tc>
          <w:tcPr>
            <w:tcW w:w="10065" w:type="dxa"/>
            <w:gridSpan w:val="4"/>
            <w:shd w:val="clear" w:color="auto" w:fill="003C88" w:themeFill="accent3"/>
          </w:tcPr>
          <w:p w:rsidRPr="00FB3F0F" w:rsidR="005F3F05" w:rsidP="0068732F" w:rsidRDefault="005F3F05" w14:paraId="194F14D7" w14:textId="478E3DA5">
            <w:pPr>
              <w:rPr>
                <w:color w:val="FFFFFF" w:themeColor="background1"/>
              </w:rPr>
            </w:pPr>
            <w:proofErr w:type="spellStart"/>
            <w:r w:rsidRPr="00FB3F0F">
              <w:rPr>
                <w:color w:val="FFFFFF" w:themeColor="background1"/>
              </w:rPr>
              <w:t>WebDynpro</w:t>
            </w:r>
            <w:proofErr w:type="spellEnd"/>
            <w:r w:rsidRPr="00FB3F0F">
              <w:rPr>
                <w:color w:val="FFFFFF" w:themeColor="background1"/>
              </w:rPr>
              <w:t xml:space="preserve"> UI Elements</w:t>
            </w:r>
            <w:r w:rsidRPr="00FB3F0F" w:rsidR="00D60FBB">
              <w:rPr>
                <w:color w:val="FFFFFF" w:themeColor="background1"/>
              </w:rPr>
              <w:t xml:space="preserve"> </w:t>
            </w:r>
          </w:p>
        </w:tc>
      </w:tr>
      <w:tr w:rsidR="00A3683D" w:rsidTr="00F859E7" w14:paraId="724F636E" w14:textId="77777777">
        <w:trPr>
          <w:tblHeader/>
        </w:trPr>
        <w:tc>
          <w:tcPr>
            <w:tcW w:w="3717" w:type="dxa"/>
            <w:shd w:val="clear" w:color="auto" w:fill="003C88" w:themeFill="accent3"/>
          </w:tcPr>
          <w:p w:rsidRPr="00FB3F0F" w:rsidR="00A470BB" w:rsidP="00191203" w:rsidRDefault="00A470BB" w14:paraId="4F562337" w14:textId="614E1FE2">
            <w:pPr>
              <w:rPr>
                <w:color w:val="FFFFFF" w:themeColor="background1"/>
              </w:rPr>
            </w:pPr>
            <w:r w:rsidRPr="00FB3F0F">
              <w:rPr>
                <w:color w:val="FFFFFF" w:themeColor="background1"/>
              </w:rPr>
              <w:t>Element</w:t>
            </w:r>
          </w:p>
        </w:tc>
        <w:tc>
          <w:tcPr>
            <w:tcW w:w="1124" w:type="dxa"/>
            <w:shd w:val="clear" w:color="auto" w:fill="003C88" w:themeFill="accent3"/>
          </w:tcPr>
          <w:p w:rsidRPr="00FB3F0F" w:rsidR="00A470BB" w:rsidP="00191203" w:rsidRDefault="00A470BB" w14:paraId="3691C228" w14:textId="5B7A99AE">
            <w:pPr>
              <w:rPr>
                <w:color w:val="FFFFFF" w:themeColor="background1"/>
              </w:rPr>
            </w:pPr>
            <w:r w:rsidRPr="00FB3F0F">
              <w:rPr>
                <w:color w:val="FFFFFF" w:themeColor="background1"/>
              </w:rPr>
              <w:t>Identifier</w:t>
            </w:r>
          </w:p>
        </w:tc>
        <w:tc>
          <w:tcPr>
            <w:tcW w:w="3337" w:type="dxa"/>
            <w:shd w:val="clear" w:color="auto" w:fill="003C88" w:themeFill="accent3"/>
          </w:tcPr>
          <w:p w:rsidRPr="00FB3F0F" w:rsidR="00A470BB" w:rsidP="009F6C49" w:rsidRDefault="00A470BB" w14:paraId="10D255D2" w14:textId="3F04E276">
            <w:pPr>
              <w:rPr>
                <w:color w:val="FFFFFF" w:themeColor="background1"/>
              </w:rPr>
            </w:pPr>
            <w:r w:rsidRPr="00FB3F0F">
              <w:rPr>
                <w:color w:val="FFFFFF" w:themeColor="background1"/>
              </w:rPr>
              <w:t>Element</w:t>
            </w:r>
          </w:p>
        </w:tc>
        <w:tc>
          <w:tcPr>
            <w:tcW w:w="1887" w:type="dxa"/>
            <w:shd w:val="clear" w:color="auto" w:fill="003C88" w:themeFill="accent3"/>
          </w:tcPr>
          <w:p w:rsidRPr="00FB3F0F" w:rsidR="00A470BB" w:rsidP="00191203" w:rsidRDefault="00A470BB" w14:paraId="7033123B" w14:textId="04CE62C3">
            <w:pPr>
              <w:rPr>
                <w:color w:val="FFFFFF" w:themeColor="background1"/>
              </w:rPr>
            </w:pPr>
            <w:r w:rsidRPr="00FB3F0F">
              <w:rPr>
                <w:color w:val="FFFFFF" w:themeColor="background1"/>
              </w:rPr>
              <w:t>Identifier</w:t>
            </w:r>
          </w:p>
        </w:tc>
      </w:tr>
      <w:tr w:rsidR="00683F04" w:rsidTr="00F859E7" w14:paraId="0105E284" w14:textId="77777777">
        <w:tc>
          <w:tcPr>
            <w:tcW w:w="3717" w:type="dxa"/>
          </w:tcPr>
          <w:p w:rsidR="00683F04" w:rsidP="00191203" w:rsidRDefault="00683F04" w14:paraId="51A73F02" w14:textId="77777777">
            <w:r>
              <w:t>Accordion</w:t>
            </w:r>
          </w:p>
        </w:tc>
        <w:tc>
          <w:tcPr>
            <w:tcW w:w="1124" w:type="dxa"/>
          </w:tcPr>
          <w:p w:rsidR="00683F04" w:rsidP="00191203" w:rsidRDefault="00683F04" w14:paraId="18290F1D" w14:textId="77777777">
            <w:r>
              <w:t>ACCD</w:t>
            </w:r>
          </w:p>
        </w:tc>
        <w:tc>
          <w:tcPr>
            <w:tcW w:w="3337" w:type="dxa"/>
          </w:tcPr>
          <w:p w:rsidR="00683F04" w:rsidP="009F6C49" w:rsidRDefault="00683F04" w14:paraId="7A3587C6" w14:textId="77777777">
            <w:proofErr w:type="spellStart"/>
            <w:r>
              <w:t>LayoutContainer</w:t>
            </w:r>
            <w:proofErr w:type="spellEnd"/>
          </w:p>
        </w:tc>
        <w:tc>
          <w:tcPr>
            <w:tcW w:w="1887" w:type="dxa"/>
          </w:tcPr>
          <w:p w:rsidR="00683F04" w:rsidP="00191203" w:rsidRDefault="00683F04" w14:paraId="72A6B8A1" w14:textId="77777777">
            <w:r>
              <w:t>LC</w:t>
            </w:r>
          </w:p>
        </w:tc>
      </w:tr>
      <w:tr w:rsidR="00683F04" w:rsidTr="00F859E7" w14:paraId="644BF133" w14:textId="77777777">
        <w:tc>
          <w:tcPr>
            <w:tcW w:w="3717" w:type="dxa"/>
          </w:tcPr>
          <w:p w:rsidR="00683F04" w:rsidP="00191203" w:rsidRDefault="00683F04" w14:paraId="59CF9654" w14:textId="77777777">
            <w:proofErr w:type="spellStart"/>
            <w:r>
              <w:t>AcfExecute</w:t>
            </w:r>
            <w:proofErr w:type="spellEnd"/>
          </w:p>
        </w:tc>
        <w:tc>
          <w:tcPr>
            <w:tcW w:w="1124" w:type="dxa"/>
          </w:tcPr>
          <w:p w:rsidR="00683F04" w:rsidP="00191203" w:rsidRDefault="00683F04" w14:paraId="0BC6ED16" w14:textId="77777777">
            <w:r>
              <w:t>ACFE</w:t>
            </w:r>
          </w:p>
        </w:tc>
        <w:tc>
          <w:tcPr>
            <w:tcW w:w="3337" w:type="dxa"/>
          </w:tcPr>
          <w:p w:rsidR="00683F04" w:rsidP="009F6C49" w:rsidRDefault="00683F04" w14:paraId="69821864" w14:textId="77777777">
            <w:r>
              <w:t>Legend</w:t>
            </w:r>
          </w:p>
        </w:tc>
        <w:tc>
          <w:tcPr>
            <w:tcW w:w="1887" w:type="dxa"/>
          </w:tcPr>
          <w:p w:rsidR="00683F04" w:rsidP="00191203" w:rsidRDefault="00683F04" w14:paraId="3EEEA565" w14:textId="77777777">
            <w:r>
              <w:t>LGN</w:t>
            </w:r>
          </w:p>
        </w:tc>
      </w:tr>
      <w:tr w:rsidR="00683F04" w:rsidTr="00F859E7" w14:paraId="50198A53" w14:textId="77777777">
        <w:tc>
          <w:tcPr>
            <w:tcW w:w="3717" w:type="dxa"/>
          </w:tcPr>
          <w:p w:rsidR="00683F04" w:rsidP="00191203" w:rsidRDefault="00683F04" w14:paraId="507125BE" w14:textId="77777777">
            <w:proofErr w:type="spellStart"/>
            <w:r>
              <w:t>AcfUpDownload</w:t>
            </w:r>
            <w:proofErr w:type="spellEnd"/>
          </w:p>
        </w:tc>
        <w:tc>
          <w:tcPr>
            <w:tcW w:w="1124" w:type="dxa"/>
          </w:tcPr>
          <w:p w:rsidR="00683F04" w:rsidP="00191203" w:rsidRDefault="00683F04" w14:paraId="1FC1B94D" w14:textId="77777777">
            <w:r>
              <w:t>ACFU</w:t>
            </w:r>
          </w:p>
        </w:tc>
        <w:tc>
          <w:tcPr>
            <w:tcW w:w="3337" w:type="dxa"/>
          </w:tcPr>
          <w:p w:rsidR="00683F04" w:rsidP="009F6C49" w:rsidRDefault="00683F04" w14:paraId="65EE7931" w14:textId="77777777">
            <w:proofErr w:type="spellStart"/>
            <w:r>
              <w:t>LinkChoice</w:t>
            </w:r>
            <w:proofErr w:type="spellEnd"/>
          </w:p>
        </w:tc>
        <w:tc>
          <w:tcPr>
            <w:tcW w:w="1887" w:type="dxa"/>
          </w:tcPr>
          <w:p w:rsidR="00683F04" w:rsidP="00191203" w:rsidRDefault="00683F04" w14:paraId="08AC2BD0" w14:textId="77777777">
            <w:r>
              <w:t>LC</w:t>
            </w:r>
          </w:p>
        </w:tc>
      </w:tr>
      <w:tr w:rsidR="00683F04" w:rsidTr="00F859E7" w14:paraId="421D22AE" w14:textId="77777777">
        <w:tc>
          <w:tcPr>
            <w:tcW w:w="3717" w:type="dxa"/>
          </w:tcPr>
          <w:p w:rsidR="00683F04" w:rsidP="00191203" w:rsidRDefault="00683F04" w14:paraId="7EDC8217" w14:textId="77777777">
            <w:proofErr w:type="spellStart"/>
            <w:r>
              <w:t>BIApplicationFrame</w:t>
            </w:r>
            <w:proofErr w:type="spellEnd"/>
          </w:p>
        </w:tc>
        <w:tc>
          <w:tcPr>
            <w:tcW w:w="1124" w:type="dxa"/>
          </w:tcPr>
          <w:p w:rsidR="00683F04" w:rsidP="00191203" w:rsidRDefault="00683F04" w14:paraId="6C77BACB" w14:textId="77777777">
            <w:r>
              <w:t>BIAF</w:t>
            </w:r>
          </w:p>
        </w:tc>
        <w:tc>
          <w:tcPr>
            <w:tcW w:w="3337" w:type="dxa"/>
          </w:tcPr>
          <w:p w:rsidR="00683F04" w:rsidP="009F6C49" w:rsidRDefault="00683F04" w14:paraId="4845E320" w14:textId="77777777">
            <w:proofErr w:type="spellStart"/>
            <w:r>
              <w:t>LinkToAction</w:t>
            </w:r>
            <w:proofErr w:type="spellEnd"/>
          </w:p>
        </w:tc>
        <w:tc>
          <w:tcPr>
            <w:tcW w:w="1887" w:type="dxa"/>
          </w:tcPr>
          <w:p w:rsidR="00683F04" w:rsidP="00191203" w:rsidRDefault="00683F04" w14:paraId="3C271353" w14:textId="77777777">
            <w:r>
              <w:t>LNKA</w:t>
            </w:r>
          </w:p>
        </w:tc>
      </w:tr>
      <w:tr w:rsidR="00683F04" w:rsidTr="00F859E7" w14:paraId="2541C0CE" w14:textId="77777777">
        <w:tc>
          <w:tcPr>
            <w:tcW w:w="3717" w:type="dxa"/>
          </w:tcPr>
          <w:p w:rsidR="00683F04" w:rsidP="00191203" w:rsidRDefault="00683F04" w14:paraId="72C84AA5" w14:textId="77777777">
            <w:proofErr w:type="spellStart"/>
            <w:r>
              <w:t>BreadCrumb</w:t>
            </w:r>
            <w:proofErr w:type="spellEnd"/>
          </w:p>
        </w:tc>
        <w:tc>
          <w:tcPr>
            <w:tcW w:w="1124" w:type="dxa"/>
          </w:tcPr>
          <w:p w:rsidR="00683F04" w:rsidP="00683F04" w:rsidRDefault="00683F04" w14:paraId="08E48931" w14:textId="77777777">
            <w:r>
              <w:t>BC</w:t>
            </w:r>
          </w:p>
        </w:tc>
        <w:tc>
          <w:tcPr>
            <w:tcW w:w="3337" w:type="dxa"/>
          </w:tcPr>
          <w:p w:rsidR="00683F04" w:rsidP="009F6C49" w:rsidRDefault="00683F04" w14:paraId="426FC9FC" w14:textId="77777777">
            <w:proofErr w:type="spellStart"/>
            <w:r>
              <w:t>LinkToURL</w:t>
            </w:r>
            <w:proofErr w:type="spellEnd"/>
          </w:p>
        </w:tc>
        <w:tc>
          <w:tcPr>
            <w:tcW w:w="1887" w:type="dxa"/>
          </w:tcPr>
          <w:p w:rsidR="00683F04" w:rsidP="00191203" w:rsidRDefault="00683F04" w14:paraId="55A49054" w14:textId="77777777">
            <w:r>
              <w:t>LNKU</w:t>
            </w:r>
          </w:p>
        </w:tc>
      </w:tr>
      <w:tr w:rsidR="00683F04" w:rsidTr="00F859E7" w14:paraId="2FBD85B2" w14:textId="77777777">
        <w:tc>
          <w:tcPr>
            <w:tcW w:w="3717" w:type="dxa"/>
          </w:tcPr>
          <w:p w:rsidR="00683F04" w:rsidP="00191203" w:rsidRDefault="00683F04" w14:paraId="668E73F4" w14:textId="77777777">
            <w:proofErr w:type="spellStart"/>
            <w:r>
              <w:t>BusinessGraphics</w:t>
            </w:r>
            <w:proofErr w:type="spellEnd"/>
          </w:p>
        </w:tc>
        <w:tc>
          <w:tcPr>
            <w:tcW w:w="1124" w:type="dxa"/>
          </w:tcPr>
          <w:p w:rsidR="00683F04" w:rsidP="00683F04" w:rsidRDefault="00683F04" w14:paraId="02033EAC" w14:textId="77777777">
            <w:r>
              <w:t>BG</w:t>
            </w:r>
          </w:p>
        </w:tc>
        <w:tc>
          <w:tcPr>
            <w:tcW w:w="3337" w:type="dxa"/>
          </w:tcPr>
          <w:p w:rsidR="00683F04" w:rsidP="009F6C49" w:rsidRDefault="00683F04" w14:paraId="5187F698" w14:textId="77777777">
            <w:proofErr w:type="spellStart"/>
            <w:r>
              <w:t>MenuBar</w:t>
            </w:r>
            <w:proofErr w:type="spellEnd"/>
          </w:p>
        </w:tc>
        <w:tc>
          <w:tcPr>
            <w:tcW w:w="1887" w:type="dxa"/>
          </w:tcPr>
          <w:p w:rsidR="00683F04" w:rsidP="00191203" w:rsidRDefault="00683F04" w14:paraId="680C0234" w14:textId="77777777">
            <w:r>
              <w:t>MB</w:t>
            </w:r>
          </w:p>
        </w:tc>
      </w:tr>
      <w:tr w:rsidR="00683F04" w:rsidTr="00F859E7" w14:paraId="0F0FE37A" w14:textId="77777777">
        <w:tc>
          <w:tcPr>
            <w:tcW w:w="3717" w:type="dxa"/>
          </w:tcPr>
          <w:p w:rsidR="00683F04" w:rsidP="00191203" w:rsidRDefault="00683F04" w14:paraId="14BEBA5C" w14:textId="77777777">
            <w:r>
              <w:t>Button</w:t>
            </w:r>
          </w:p>
        </w:tc>
        <w:tc>
          <w:tcPr>
            <w:tcW w:w="1124" w:type="dxa"/>
          </w:tcPr>
          <w:p w:rsidR="00683F04" w:rsidP="00191203" w:rsidRDefault="00683F04" w14:paraId="740013D7" w14:textId="77777777">
            <w:r>
              <w:t>BTN</w:t>
            </w:r>
          </w:p>
        </w:tc>
        <w:tc>
          <w:tcPr>
            <w:tcW w:w="3337" w:type="dxa"/>
          </w:tcPr>
          <w:p w:rsidR="00683F04" w:rsidP="009F6C49" w:rsidRDefault="00683F04" w14:paraId="420616B1" w14:textId="77777777">
            <w:proofErr w:type="spellStart"/>
            <w:r>
              <w:t>MessageArea</w:t>
            </w:r>
            <w:proofErr w:type="spellEnd"/>
          </w:p>
        </w:tc>
        <w:tc>
          <w:tcPr>
            <w:tcW w:w="1887" w:type="dxa"/>
          </w:tcPr>
          <w:p w:rsidR="00683F04" w:rsidP="00191203" w:rsidRDefault="00683F04" w14:paraId="7EA15A3D" w14:textId="77777777">
            <w:r>
              <w:t>MA</w:t>
            </w:r>
          </w:p>
        </w:tc>
      </w:tr>
      <w:tr w:rsidR="00683F04" w:rsidTr="00F859E7" w14:paraId="2860D41F" w14:textId="77777777">
        <w:tc>
          <w:tcPr>
            <w:tcW w:w="3717" w:type="dxa"/>
          </w:tcPr>
          <w:p w:rsidR="00683F04" w:rsidP="00191203" w:rsidRDefault="00683F04" w14:paraId="6F9688F9" w14:textId="77777777">
            <w:proofErr w:type="spellStart"/>
            <w:r>
              <w:t>ButtonChoice</w:t>
            </w:r>
            <w:proofErr w:type="spellEnd"/>
          </w:p>
        </w:tc>
        <w:tc>
          <w:tcPr>
            <w:tcW w:w="1124" w:type="dxa"/>
          </w:tcPr>
          <w:p w:rsidR="00683F04" w:rsidP="00191203" w:rsidRDefault="00683F04" w14:paraId="7D11A77F" w14:textId="77777777">
            <w:r>
              <w:t>BTC</w:t>
            </w:r>
          </w:p>
        </w:tc>
        <w:tc>
          <w:tcPr>
            <w:tcW w:w="3337" w:type="dxa"/>
          </w:tcPr>
          <w:p w:rsidR="00683F04" w:rsidP="009F6C49" w:rsidRDefault="00683F04" w14:paraId="2953BAD5" w14:textId="77777777">
            <w:proofErr w:type="spellStart"/>
            <w:r>
              <w:t>MultiPane</w:t>
            </w:r>
            <w:proofErr w:type="spellEnd"/>
          </w:p>
        </w:tc>
        <w:tc>
          <w:tcPr>
            <w:tcW w:w="1887" w:type="dxa"/>
          </w:tcPr>
          <w:p w:rsidR="00683F04" w:rsidP="00191203" w:rsidRDefault="00683F04" w14:paraId="0C33556C" w14:textId="77777777">
            <w:r>
              <w:t>MP</w:t>
            </w:r>
          </w:p>
        </w:tc>
      </w:tr>
      <w:tr w:rsidR="00683F04" w:rsidTr="00F859E7" w14:paraId="79DA0901" w14:textId="77777777">
        <w:tc>
          <w:tcPr>
            <w:tcW w:w="3717" w:type="dxa"/>
          </w:tcPr>
          <w:p w:rsidR="00683F04" w:rsidP="00191203" w:rsidRDefault="00683F04" w14:paraId="25B67278" w14:textId="77777777">
            <w:proofErr w:type="spellStart"/>
            <w:r>
              <w:t>ButtonRow</w:t>
            </w:r>
            <w:proofErr w:type="spellEnd"/>
          </w:p>
        </w:tc>
        <w:tc>
          <w:tcPr>
            <w:tcW w:w="1124" w:type="dxa"/>
          </w:tcPr>
          <w:p w:rsidR="00683F04" w:rsidP="00191203" w:rsidRDefault="00683F04" w14:paraId="63522AD3" w14:textId="77777777">
            <w:r>
              <w:t>BTR</w:t>
            </w:r>
          </w:p>
        </w:tc>
        <w:tc>
          <w:tcPr>
            <w:tcW w:w="3337" w:type="dxa"/>
          </w:tcPr>
          <w:p w:rsidR="00683F04" w:rsidP="009F6C49" w:rsidRDefault="00683F04" w14:paraId="6241DA8F" w14:textId="77777777">
            <w:proofErr w:type="spellStart"/>
            <w:r>
              <w:t>NavigationList</w:t>
            </w:r>
            <w:proofErr w:type="spellEnd"/>
          </w:p>
        </w:tc>
        <w:tc>
          <w:tcPr>
            <w:tcW w:w="1887" w:type="dxa"/>
          </w:tcPr>
          <w:p w:rsidR="00683F04" w:rsidP="00191203" w:rsidRDefault="00683F04" w14:paraId="136A8E19" w14:textId="77777777">
            <w:r>
              <w:t>NL</w:t>
            </w:r>
          </w:p>
        </w:tc>
      </w:tr>
      <w:tr w:rsidR="00683F04" w:rsidTr="00F859E7" w14:paraId="1D1676D5" w14:textId="77777777">
        <w:tc>
          <w:tcPr>
            <w:tcW w:w="3717" w:type="dxa"/>
          </w:tcPr>
          <w:p w:rsidR="00683F04" w:rsidP="00191203" w:rsidRDefault="00683F04" w14:paraId="3C9866D8" w14:textId="77777777">
            <w:proofErr w:type="spellStart"/>
            <w:r>
              <w:t>CTable</w:t>
            </w:r>
            <w:proofErr w:type="spellEnd"/>
          </w:p>
        </w:tc>
        <w:tc>
          <w:tcPr>
            <w:tcW w:w="1124" w:type="dxa"/>
          </w:tcPr>
          <w:p w:rsidR="00683F04" w:rsidP="00191203" w:rsidRDefault="00683F04" w14:paraId="3DAE537F" w14:textId="77777777">
            <w:r>
              <w:t>CT</w:t>
            </w:r>
          </w:p>
        </w:tc>
        <w:tc>
          <w:tcPr>
            <w:tcW w:w="3337" w:type="dxa"/>
          </w:tcPr>
          <w:p w:rsidR="00683F04" w:rsidP="009F6C49" w:rsidRDefault="00683F04" w14:paraId="63C5FF9C" w14:textId="77777777">
            <w:r>
              <w:t>Network</w:t>
            </w:r>
          </w:p>
        </w:tc>
        <w:tc>
          <w:tcPr>
            <w:tcW w:w="1887" w:type="dxa"/>
          </w:tcPr>
          <w:p w:rsidR="00683F04" w:rsidP="00191203" w:rsidRDefault="00683F04" w14:paraId="3DEBE0A9" w14:textId="77777777">
            <w:r>
              <w:t>NET</w:t>
            </w:r>
          </w:p>
        </w:tc>
      </w:tr>
      <w:tr w:rsidR="00683F04" w:rsidTr="00F859E7" w14:paraId="09BF18D4" w14:textId="77777777">
        <w:tc>
          <w:tcPr>
            <w:tcW w:w="3717" w:type="dxa"/>
          </w:tcPr>
          <w:p w:rsidR="00683F04" w:rsidP="00191203" w:rsidRDefault="00683F04" w14:paraId="01D98F24" w14:textId="77777777">
            <w:r>
              <w:t>Caption</w:t>
            </w:r>
          </w:p>
        </w:tc>
        <w:tc>
          <w:tcPr>
            <w:tcW w:w="1124" w:type="dxa"/>
          </w:tcPr>
          <w:p w:rsidR="00683F04" w:rsidP="00191203" w:rsidRDefault="00683F04" w14:paraId="12550FAE" w14:textId="77777777">
            <w:r>
              <w:t>CP</w:t>
            </w:r>
          </w:p>
        </w:tc>
        <w:tc>
          <w:tcPr>
            <w:tcW w:w="3337" w:type="dxa"/>
          </w:tcPr>
          <w:p w:rsidR="00683F04" w:rsidP="009F6C49" w:rsidRDefault="00683F04" w14:paraId="64473125" w14:textId="77777777">
            <w:proofErr w:type="spellStart"/>
            <w:r>
              <w:t>OfficeControl</w:t>
            </w:r>
            <w:proofErr w:type="spellEnd"/>
          </w:p>
        </w:tc>
        <w:tc>
          <w:tcPr>
            <w:tcW w:w="1887" w:type="dxa"/>
          </w:tcPr>
          <w:p w:rsidR="00683F04" w:rsidP="00191203" w:rsidRDefault="00683F04" w14:paraId="1A354C5C" w14:textId="77777777">
            <w:r>
              <w:t>OC</w:t>
            </w:r>
          </w:p>
        </w:tc>
      </w:tr>
      <w:tr w:rsidR="00683F04" w:rsidTr="00F859E7" w14:paraId="46EF1F53" w14:textId="77777777">
        <w:tc>
          <w:tcPr>
            <w:tcW w:w="3717" w:type="dxa"/>
          </w:tcPr>
          <w:p w:rsidR="00683F04" w:rsidP="00191203" w:rsidRDefault="00683F04" w14:paraId="0328215C" w14:textId="77777777">
            <w:r>
              <w:t>Chart</w:t>
            </w:r>
          </w:p>
        </w:tc>
        <w:tc>
          <w:tcPr>
            <w:tcW w:w="1124" w:type="dxa"/>
          </w:tcPr>
          <w:p w:rsidR="00683F04" w:rsidP="00191203" w:rsidRDefault="00683F04" w14:paraId="35947D92" w14:textId="77777777">
            <w:r>
              <w:t>CH</w:t>
            </w:r>
          </w:p>
        </w:tc>
        <w:tc>
          <w:tcPr>
            <w:tcW w:w="3337" w:type="dxa"/>
          </w:tcPr>
          <w:p w:rsidR="00683F04" w:rsidP="009F6C49" w:rsidRDefault="00683F04" w14:paraId="1CA217E5" w14:textId="77777777">
            <w:proofErr w:type="spellStart"/>
            <w:r>
              <w:t>PageHeader</w:t>
            </w:r>
            <w:proofErr w:type="spellEnd"/>
          </w:p>
        </w:tc>
        <w:tc>
          <w:tcPr>
            <w:tcW w:w="1887" w:type="dxa"/>
          </w:tcPr>
          <w:p w:rsidR="00683F04" w:rsidP="00191203" w:rsidRDefault="00683F04" w14:paraId="117B6C1C" w14:textId="77777777">
            <w:r>
              <w:t>PH</w:t>
            </w:r>
          </w:p>
        </w:tc>
      </w:tr>
      <w:tr w:rsidR="00683F04" w:rsidTr="00F859E7" w14:paraId="65E5E995" w14:textId="77777777">
        <w:tc>
          <w:tcPr>
            <w:tcW w:w="3717" w:type="dxa"/>
          </w:tcPr>
          <w:p w:rsidR="00683F04" w:rsidP="00031924" w:rsidRDefault="00683F04" w14:paraId="5E9192FC" w14:textId="77777777">
            <w:proofErr w:type="spellStart"/>
            <w:r>
              <w:t>CheckBox</w:t>
            </w:r>
            <w:proofErr w:type="spellEnd"/>
          </w:p>
        </w:tc>
        <w:tc>
          <w:tcPr>
            <w:tcW w:w="1124" w:type="dxa"/>
          </w:tcPr>
          <w:p w:rsidR="00683F04" w:rsidP="00191203" w:rsidRDefault="00683F04" w14:paraId="11C0B39A" w14:textId="77777777">
            <w:r>
              <w:t>CBX</w:t>
            </w:r>
          </w:p>
        </w:tc>
        <w:tc>
          <w:tcPr>
            <w:tcW w:w="3337" w:type="dxa"/>
          </w:tcPr>
          <w:p w:rsidR="00683F04" w:rsidP="009F6C49" w:rsidRDefault="00683F04" w14:paraId="28B6DD8F" w14:textId="77777777">
            <w:r>
              <w:t>Panel</w:t>
            </w:r>
          </w:p>
        </w:tc>
        <w:tc>
          <w:tcPr>
            <w:tcW w:w="1887" w:type="dxa"/>
          </w:tcPr>
          <w:p w:rsidR="00683F04" w:rsidP="00191203" w:rsidRDefault="00683F04" w14:paraId="0A5E7CC9" w14:textId="77777777">
            <w:r>
              <w:t>PNL</w:t>
            </w:r>
          </w:p>
        </w:tc>
      </w:tr>
      <w:tr w:rsidR="00683F04" w:rsidTr="00F859E7" w14:paraId="5700E2BB" w14:textId="77777777">
        <w:tc>
          <w:tcPr>
            <w:tcW w:w="3717" w:type="dxa"/>
          </w:tcPr>
          <w:p w:rsidR="00683F04" w:rsidP="00191203" w:rsidRDefault="00683F04" w14:paraId="403EECAB" w14:textId="77777777">
            <w:proofErr w:type="spellStart"/>
            <w:r>
              <w:t>CheckBoxGroup</w:t>
            </w:r>
            <w:proofErr w:type="spellEnd"/>
          </w:p>
        </w:tc>
        <w:tc>
          <w:tcPr>
            <w:tcW w:w="1124" w:type="dxa"/>
          </w:tcPr>
          <w:p w:rsidR="00683F04" w:rsidP="00191203" w:rsidRDefault="00683F04" w14:paraId="490A3968" w14:textId="77777777">
            <w:r>
              <w:t>CBG</w:t>
            </w:r>
          </w:p>
        </w:tc>
        <w:tc>
          <w:tcPr>
            <w:tcW w:w="3337" w:type="dxa"/>
          </w:tcPr>
          <w:p w:rsidR="00683F04" w:rsidP="009F6C49" w:rsidRDefault="00683F04" w14:paraId="28492A18" w14:textId="77777777">
            <w:proofErr w:type="spellStart"/>
            <w:r>
              <w:t>PanelStack</w:t>
            </w:r>
            <w:proofErr w:type="spellEnd"/>
          </w:p>
        </w:tc>
        <w:tc>
          <w:tcPr>
            <w:tcW w:w="1887" w:type="dxa"/>
          </w:tcPr>
          <w:p w:rsidR="00683F04" w:rsidP="00191203" w:rsidRDefault="00683F04" w14:paraId="19E08FFF" w14:textId="77777777">
            <w:r>
              <w:t>PS</w:t>
            </w:r>
          </w:p>
        </w:tc>
      </w:tr>
      <w:tr w:rsidR="00683F04" w:rsidTr="00F859E7" w14:paraId="68358ED5" w14:textId="77777777">
        <w:tc>
          <w:tcPr>
            <w:tcW w:w="3717" w:type="dxa"/>
          </w:tcPr>
          <w:p w:rsidR="00683F04" w:rsidP="00191203" w:rsidRDefault="00683F04" w14:paraId="58070982" w14:textId="77777777">
            <w:proofErr w:type="spellStart"/>
            <w:r>
              <w:t>DateNavigator</w:t>
            </w:r>
            <w:proofErr w:type="spellEnd"/>
          </w:p>
        </w:tc>
        <w:tc>
          <w:tcPr>
            <w:tcW w:w="1124" w:type="dxa"/>
          </w:tcPr>
          <w:p w:rsidR="00683F04" w:rsidP="00191203" w:rsidRDefault="00683F04" w14:paraId="21049772" w14:textId="77777777">
            <w:r>
              <w:t>DN</w:t>
            </w:r>
          </w:p>
        </w:tc>
        <w:tc>
          <w:tcPr>
            <w:tcW w:w="3337" w:type="dxa"/>
          </w:tcPr>
          <w:p w:rsidR="00683F04" w:rsidP="009F6C49" w:rsidRDefault="00683F04" w14:paraId="4832B460" w14:textId="77777777">
            <w:proofErr w:type="spellStart"/>
            <w:r>
              <w:t>PhaseIndicator</w:t>
            </w:r>
            <w:proofErr w:type="spellEnd"/>
          </w:p>
        </w:tc>
        <w:tc>
          <w:tcPr>
            <w:tcW w:w="1887" w:type="dxa"/>
          </w:tcPr>
          <w:p w:rsidR="00683F04" w:rsidP="00191203" w:rsidRDefault="00683F04" w14:paraId="5C3E970C" w14:textId="77777777">
            <w:r>
              <w:t>PSI</w:t>
            </w:r>
          </w:p>
        </w:tc>
      </w:tr>
      <w:tr w:rsidR="00683F04" w:rsidTr="00F859E7" w14:paraId="5E2955EE" w14:textId="77777777">
        <w:tc>
          <w:tcPr>
            <w:tcW w:w="3717" w:type="dxa"/>
          </w:tcPr>
          <w:p w:rsidR="00683F04" w:rsidP="00191203" w:rsidRDefault="00683F04" w14:paraId="69B57BA9" w14:textId="77777777">
            <w:proofErr w:type="spellStart"/>
            <w:r>
              <w:t>DesignTimeArea</w:t>
            </w:r>
            <w:proofErr w:type="spellEnd"/>
          </w:p>
        </w:tc>
        <w:tc>
          <w:tcPr>
            <w:tcW w:w="1124" w:type="dxa"/>
          </w:tcPr>
          <w:p w:rsidR="00683F04" w:rsidP="00191203" w:rsidRDefault="00683F04" w14:paraId="7255ED04" w14:textId="77777777">
            <w:r>
              <w:t>DTA</w:t>
            </w:r>
          </w:p>
        </w:tc>
        <w:tc>
          <w:tcPr>
            <w:tcW w:w="3337" w:type="dxa"/>
          </w:tcPr>
          <w:p w:rsidR="00683F04" w:rsidP="009F6C49" w:rsidRDefault="00683F04" w14:paraId="65729E7F" w14:textId="77777777">
            <w:proofErr w:type="spellStart"/>
            <w:r>
              <w:t>ProgressIndicator</w:t>
            </w:r>
            <w:proofErr w:type="spellEnd"/>
          </w:p>
        </w:tc>
        <w:tc>
          <w:tcPr>
            <w:tcW w:w="1887" w:type="dxa"/>
          </w:tcPr>
          <w:p w:rsidR="00683F04" w:rsidP="00191203" w:rsidRDefault="00683F04" w14:paraId="79376BA3" w14:textId="77777777">
            <w:r>
              <w:t>PGI</w:t>
            </w:r>
          </w:p>
        </w:tc>
      </w:tr>
      <w:tr w:rsidR="00683F04" w:rsidTr="00F859E7" w14:paraId="4DF9FBDA" w14:textId="77777777">
        <w:tc>
          <w:tcPr>
            <w:tcW w:w="3717" w:type="dxa"/>
          </w:tcPr>
          <w:p w:rsidR="00683F04" w:rsidP="00191203" w:rsidRDefault="00683F04" w14:paraId="72D28644" w14:textId="77777777">
            <w:proofErr w:type="spellStart"/>
            <w:r>
              <w:t>DropDownByIndex</w:t>
            </w:r>
            <w:proofErr w:type="spellEnd"/>
          </w:p>
        </w:tc>
        <w:tc>
          <w:tcPr>
            <w:tcW w:w="1124" w:type="dxa"/>
          </w:tcPr>
          <w:p w:rsidR="00683F04" w:rsidP="00191203" w:rsidRDefault="00683F04" w14:paraId="1175D3BF" w14:textId="77777777">
            <w:r>
              <w:t>DDI</w:t>
            </w:r>
          </w:p>
        </w:tc>
        <w:tc>
          <w:tcPr>
            <w:tcW w:w="3337" w:type="dxa"/>
          </w:tcPr>
          <w:p w:rsidR="00683F04" w:rsidP="009F6C49" w:rsidRDefault="00683F04" w14:paraId="7048EF5F" w14:textId="77777777">
            <w:proofErr w:type="spellStart"/>
            <w:r>
              <w:t>RadioButton</w:t>
            </w:r>
            <w:proofErr w:type="spellEnd"/>
          </w:p>
        </w:tc>
        <w:tc>
          <w:tcPr>
            <w:tcW w:w="1887" w:type="dxa"/>
          </w:tcPr>
          <w:p w:rsidR="00683F04" w:rsidP="00191203" w:rsidRDefault="00683F04" w14:paraId="3913F710" w14:textId="77777777">
            <w:r>
              <w:t>RB</w:t>
            </w:r>
          </w:p>
        </w:tc>
      </w:tr>
      <w:tr w:rsidR="00683F04" w:rsidTr="00F859E7" w14:paraId="6CC1D41C" w14:textId="77777777">
        <w:tc>
          <w:tcPr>
            <w:tcW w:w="3717" w:type="dxa"/>
          </w:tcPr>
          <w:p w:rsidR="00683F04" w:rsidP="00191203" w:rsidRDefault="00683F04" w14:paraId="0A3FA846" w14:textId="77777777">
            <w:proofErr w:type="spellStart"/>
            <w:r>
              <w:t>DropDownByKey</w:t>
            </w:r>
            <w:proofErr w:type="spellEnd"/>
          </w:p>
        </w:tc>
        <w:tc>
          <w:tcPr>
            <w:tcW w:w="1124" w:type="dxa"/>
          </w:tcPr>
          <w:p w:rsidR="00683F04" w:rsidP="00191203" w:rsidRDefault="00683F04" w14:paraId="4727433F" w14:textId="77777777">
            <w:r>
              <w:t>DDK</w:t>
            </w:r>
          </w:p>
        </w:tc>
        <w:tc>
          <w:tcPr>
            <w:tcW w:w="3337" w:type="dxa"/>
          </w:tcPr>
          <w:p w:rsidR="00683F04" w:rsidP="009F6C49" w:rsidRDefault="00683F04" w14:paraId="484B9C1B" w14:textId="77777777">
            <w:proofErr w:type="spellStart"/>
            <w:r>
              <w:t>RadioButtonGroupByIndex</w:t>
            </w:r>
            <w:proofErr w:type="spellEnd"/>
          </w:p>
        </w:tc>
        <w:tc>
          <w:tcPr>
            <w:tcW w:w="1887" w:type="dxa"/>
          </w:tcPr>
          <w:p w:rsidR="00683F04" w:rsidP="00191203" w:rsidRDefault="00683F04" w14:paraId="17B097F2" w14:textId="77777777">
            <w:r>
              <w:t>RBI</w:t>
            </w:r>
          </w:p>
        </w:tc>
      </w:tr>
      <w:tr w:rsidR="00683F04" w:rsidTr="00F859E7" w14:paraId="4BC17EA2" w14:textId="77777777">
        <w:tc>
          <w:tcPr>
            <w:tcW w:w="3717" w:type="dxa"/>
          </w:tcPr>
          <w:p w:rsidR="00683F04" w:rsidP="00191203" w:rsidRDefault="00683F04" w14:paraId="62F33506" w14:textId="77777777">
            <w:proofErr w:type="spellStart"/>
            <w:r>
              <w:t>DropDownListBox</w:t>
            </w:r>
            <w:proofErr w:type="spellEnd"/>
          </w:p>
        </w:tc>
        <w:tc>
          <w:tcPr>
            <w:tcW w:w="1124" w:type="dxa"/>
          </w:tcPr>
          <w:p w:rsidR="00683F04" w:rsidP="00191203" w:rsidRDefault="00683F04" w14:paraId="274614F4" w14:textId="77777777">
            <w:r>
              <w:t>DDL</w:t>
            </w:r>
          </w:p>
        </w:tc>
        <w:tc>
          <w:tcPr>
            <w:tcW w:w="3337" w:type="dxa"/>
          </w:tcPr>
          <w:p w:rsidR="00683F04" w:rsidP="009F6C49" w:rsidRDefault="00683F04" w14:paraId="469E8C16" w14:textId="77777777">
            <w:proofErr w:type="spellStart"/>
            <w:r>
              <w:t>RadioButtonGroupByKey</w:t>
            </w:r>
            <w:proofErr w:type="spellEnd"/>
          </w:p>
        </w:tc>
        <w:tc>
          <w:tcPr>
            <w:tcW w:w="1887" w:type="dxa"/>
          </w:tcPr>
          <w:p w:rsidR="00683F04" w:rsidP="00191203" w:rsidRDefault="00683F04" w14:paraId="4B7111B7" w14:textId="77777777">
            <w:r>
              <w:t>RBK</w:t>
            </w:r>
          </w:p>
        </w:tc>
      </w:tr>
      <w:tr w:rsidR="00683F04" w:rsidTr="00F859E7" w14:paraId="783166CA" w14:textId="77777777">
        <w:tc>
          <w:tcPr>
            <w:tcW w:w="3717" w:type="dxa"/>
          </w:tcPr>
          <w:p w:rsidR="00683F04" w:rsidP="00191203" w:rsidRDefault="00683F04" w14:paraId="5923EEEE" w14:textId="77777777">
            <w:proofErr w:type="spellStart"/>
            <w:r>
              <w:t>DropTarget</w:t>
            </w:r>
            <w:proofErr w:type="spellEnd"/>
          </w:p>
        </w:tc>
        <w:tc>
          <w:tcPr>
            <w:tcW w:w="1124" w:type="dxa"/>
          </w:tcPr>
          <w:p w:rsidR="00683F04" w:rsidP="00191203" w:rsidRDefault="00683F04" w14:paraId="529217BF" w14:textId="77777777">
            <w:r>
              <w:t>DT</w:t>
            </w:r>
          </w:p>
        </w:tc>
        <w:tc>
          <w:tcPr>
            <w:tcW w:w="3337" w:type="dxa"/>
          </w:tcPr>
          <w:p w:rsidR="00683F04" w:rsidP="009F6C49" w:rsidRDefault="00683F04" w14:paraId="49A5DAD2" w14:textId="77777777">
            <w:proofErr w:type="spellStart"/>
            <w:r>
              <w:t>RatingIndicator</w:t>
            </w:r>
            <w:proofErr w:type="spellEnd"/>
          </w:p>
        </w:tc>
        <w:tc>
          <w:tcPr>
            <w:tcW w:w="1887" w:type="dxa"/>
          </w:tcPr>
          <w:p w:rsidR="00683F04" w:rsidP="00191203" w:rsidRDefault="00683F04" w14:paraId="7AC87B5C" w14:textId="77777777">
            <w:r>
              <w:t>RI</w:t>
            </w:r>
          </w:p>
        </w:tc>
      </w:tr>
      <w:tr w:rsidR="00683F04" w:rsidTr="00F859E7" w14:paraId="4F5914F8" w14:textId="77777777">
        <w:tc>
          <w:tcPr>
            <w:tcW w:w="3717" w:type="dxa"/>
          </w:tcPr>
          <w:p w:rsidR="00683F04" w:rsidP="00191203" w:rsidRDefault="00683F04" w14:paraId="1A4142A7" w14:textId="77777777">
            <w:r>
              <w:t>Explanation</w:t>
            </w:r>
          </w:p>
        </w:tc>
        <w:tc>
          <w:tcPr>
            <w:tcW w:w="1124" w:type="dxa"/>
          </w:tcPr>
          <w:p w:rsidR="00683F04" w:rsidP="00191203" w:rsidRDefault="00683F04" w14:paraId="54A6D077" w14:textId="77777777">
            <w:r>
              <w:t>EXP</w:t>
            </w:r>
          </w:p>
        </w:tc>
        <w:tc>
          <w:tcPr>
            <w:tcW w:w="3337" w:type="dxa"/>
          </w:tcPr>
          <w:p w:rsidR="00683F04" w:rsidP="009F6C49" w:rsidRDefault="00683F04" w14:paraId="1E98503B" w14:textId="77777777">
            <w:r>
              <w:t>RoadMap</w:t>
            </w:r>
          </w:p>
        </w:tc>
        <w:tc>
          <w:tcPr>
            <w:tcW w:w="1887" w:type="dxa"/>
          </w:tcPr>
          <w:p w:rsidR="00683F04" w:rsidP="00191203" w:rsidRDefault="00683F04" w14:paraId="544AA998" w14:textId="77777777">
            <w:r>
              <w:t>RM</w:t>
            </w:r>
          </w:p>
        </w:tc>
      </w:tr>
      <w:tr w:rsidR="00683F04" w:rsidTr="00F859E7" w14:paraId="67E99745" w14:textId="77777777">
        <w:tc>
          <w:tcPr>
            <w:tcW w:w="3717" w:type="dxa"/>
          </w:tcPr>
          <w:p w:rsidR="00683F04" w:rsidP="00191203" w:rsidRDefault="00683F04" w14:paraId="27864563" w14:textId="77777777">
            <w:proofErr w:type="spellStart"/>
            <w:r>
              <w:t>FileDownload</w:t>
            </w:r>
            <w:proofErr w:type="spellEnd"/>
          </w:p>
        </w:tc>
        <w:tc>
          <w:tcPr>
            <w:tcW w:w="1124" w:type="dxa"/>
          </w:tcPr>
          <w:p w:rsidR="00683F04" w:rsidP="00191203" w:rsidRDefault="00683F04" w14:paraId="6520B1E4" w14:textId="77777777">
            <w:r>
              <w:t>FD</w:t>
            </w:r>
          </w:p>
        </w:tc>
        <w:tc>
          <w:tcPr>
            <w:tcW w:w="3337" w:type="dxa"/>
          </w:tcPr>
          <w:p w:rsidR="00683F04" w:rsidP="009F6C49" w:rsidRDefault="00683F04" w14:paraId="32556A3F" w14:textId="77777777">
            <w:proofErr w:type="spellStart"/>
            <w:r>
              <w:t>RowRepeater</w:t>
            </w:r>
            <w:proofErr w:type="spellEnd"/>
          </w:p>
        </w:tc>
        <w:tc>
          <w:tcPr>
            <w:tcW w:w="1887" w:type="dxa"/>
          </w:tcPr>
          <w:p w:rsidR="00683F04" w:rsidP="00191203" w:rsidRDefault="00683F04" w14:paraId="11D9B461" w14:textId="77777777">
            <w:r>
              <w:t>RR</w:t>
            </w:r>
          </w:p>
        </w:tc>
      </w:tr>
      <w:tr w:rsidR="00683F04" w:rsidTr="00F859E7" w14:paraId="33B93436" w14:textId="77777777">
        <w:tc>
          <w:tcPr>
            <w:tcW w:w="3717" w:type="dxa"/>
          </w:tcPr>
          <w:p w:rsidR="00683F04" w:rsidP="00191203" w:rsidRDefault="00683F04" w14:paraId="075D2E73" w14:textId="77777777">
            <w:proofErr w:type="spellStart"/>
            <w:r>
              <w:t>FileUpload</w:t>
            </w:r>
            <w:proofErr w:type="spellEnd"/>
          </w:p>
        </w:tc>
        <w:tc>
          <w:tcPr>
            <w:tcW w:w="1124" w:type="dxa"/>
          </w:tcPr>
          <w:p w:rsidR="00683F04" w:rsidP="00191203" w:rsidRDefault="00683F04" w14:paraId="1CCBB956" w14:textId="77777777">
            <w:r>
              <w:t>FU</w:t>
            </w:r>
          </w:p>
        </w:tc>
        <w:tc>
          <w:tcPr>
            <w:tcW w:w="3337" w:type="dxa"/>
          </w:tcPr>
          <w:p w:rsidR="00683F04" w:rsidP="009F6C49" w:rsidRDefault="00683F04" w14:paraId="4E91DDA0" w14:textId="77777777">
            <w:proofErr w:type="spellStart"/>
            <w:r>
              <w:t>ScrollContainer</w:t>
            </w:r>
            <w:proofErr w:type="spellEnd"/>
          </w:p>
        </w:tc>
        <w:tc>
          <w:tcPr>
            <w:tcW w:w="1887" w:type="dxa"/>
          </w:tcPr>
          <w:p w:rsidR="00683F04" w:rsidP="00191203" w:rsidRDefault="00683F04" w14:paraId="4CF0249B" w14:textId="77777777">
            <w:r>
              <w:t>SC</w:t>
            </w:r>
          </w:p>
        </w:tc>
      </w:tr>
      <w:tr w:rsidR="00683F04" w:rsidTr="00F859E7" w14:paraId="31661C1F" w14:textId="77777777">
        <w:tc>
          <w:tcPr>
            <w:tcW w:w="3717" w:type="dxa"/>
          </w:tcPr>
          <w:p w:rsidR="00683F04" w:rsidP="00191203" w:rsidRDefault="00683F04" w14:paraId="6314D6A7" w14:textId="77777777">
            <w:proofErr w:type="spellStart"/>
            <w:r>
              <w:t>FormattedTextEdit</w:t>
            </w:r>
            <w:proofErr w:type="spellEnd"/>
          </w:p>
        </w:tc>
        <w:tc>
          <w:tcPr>
            <w:tcW w:w="1124" w:type="dxa"/>
          </w:tcPr>
          <w:p w:rsidR="00683F04" w:rsidP="00191203" w:rsidRDefault="00683F04" w14:paraId="317BB91C" w14:textId="77777777">
            <w:r>
              <w:t>FTE</w:t>
            </w:r>
          </w:p>
        </w:tc>
        <w:tc>
          <w:tcPr>
            <w:tcW w:w="3337" w:type="dxa"/>
          </w:tcPr>
          <w:p w:rsidR="00683F04" w:rsidP="009F6C49" w:rsidRDefault="00683F04" w14:paraId="727924FC" w14:textId="77777777">
            <w:proofErr w:type="spellStart"/>
            <w:r>
              <w:t>SectionHeader</w:t>
            </w:r>
            <w:proofErr w:type="spellEnd"/>
          </w:p>
        </w:tc>
        <w:tc>
          <w:tcPr>
            <w:tcW w:w="1887" w:type="dxa"/>
          </w:tcPr>
          <w:p w:rsidR="00683F04" w:rsidP="00191203" w:rsidRDefault="00683F04" w14:paraId="2C8CD222" w14:textId="77777777">
            <w:r>
              <w:t>SH</w:t>
            </w:r>
          </w:p>
        </w:tc>
      </w:tr>
      <w:tr w:rsidR="00683F04" w:rsidTr="00F859E7" w14:paraId="7C8BCE68" w14:textId="77777777">
        <w:tc>
          <w:tcPr>
            <w:tcW w:w="3717" w:type="dxa"/>
          </w:tcPr>
          <w:p w:rsidR="00683F04" w:rsidP="00191203" w:rsidRDefault="00683F04" w14:paraId="3551ACD3" w14:textId="77777777">
            <w:proofErr w:type="spellStart"/>
            <w:r>
              <w:t>FormattedTextView</w:t>
            </w:r>
            <w:proofErr w:type="spellEnd"/>
          </w:p>
        </w:tc>
        <w:tc>
          <w:tcPr>
            <w:tcW w:w="1124" w:type="dxa"/>
          </w:tcPr>
          <w:p w:rsidR="00683F04" w:rsidP="00191203" w:rsidRDefault="00683F04" w14:paraId="195FF325" w14:textId="77777777">
            <w:r>
              <w:t>FTV</w:t>
            </w:r>
          </w:p>
        </w:tc>
        <w:tc>
          <w:tcPr>
            <w:tcW w:w="3337" w:type="dxa"/>
          </w:tcPr>
          <w:p w:rsidR="00683F04" w:rsidP="009F6C49" w:rsidRDefault="00683F04" w14:paraId="10FF99C7" w14:textId="77777777">
            <w:r>
              <w:t>Shuttle</w:t>
            </w:r>
          </w:p>
        </w:tc>
        <w:tc>
          <w:tcPr>
            <w:tcW w:w="1887" w:type="dxa"/>
          </w:tcPr>
          <w:p w:rsidR="00683F04" w:rsidP="00191203" w:rsidRDefault="00683F04" w14:paraId="38BB17C6" w14:textId="77777777">
            <w:r>
              <w:t>SE</w:t>
            </w:r>
          </w:p>
        </w:tc>
      </w:tr>
      <w:tr w:rsidR="00683F04" w:rsidTr="00F859E7" w14:paraId="683FFF82" w14:textId="77777777">
        <w:tc>
          <w:tcPr>
            <w:tcW w:w="3717" w:type="dxa"/>
          </w:tcPr>
          <w:p w:rsidR="00683F04" w:rsidP="00191203" w:rsidRDefault="00683F04" w14:paraId="1A7A76ED" w14:textId="77777777">
            <w:r>
              <w:t>Gantt</w:t>
            </w:r>
          </w:p>
        </w:tc>
        <w:tc>
          <w:tcPr>
            <w:tcW w:w="1124" w:type="dxa"/>
          </w:tcPr>
          <w:p w:rsidR="00683F04" w:rsidP="00191203" w:rsidRDefault="00683F04" w14:paraId="67312169" w14:textId="77777777">
            <w:r>
              <w:t>GNT</w:t>
            </w:r>
          </w:p>
        </w:tc>
        <w:tc>
          <w:tcPr>
            <w:tcW w:w="3337" w:type="dxa"/>
          </w:tcPr>
          <w:p w:rsidR="00683F04" w:rsidP="009F6C49" w:rsidRDefault="00683F04" w14:paraId="62DBA5A4" w14:textId="77777777">
            <w:r>
              <w:t>Splitter</w:t>
            </w:r>
          </w:p>
        </w:tc>
        <w:tc>
          <w:tcPr>
            <w:tcW w:w="1887" w:type="dxa"/>
          </w:tcPr>
          <w:p w:rsidR="00683F04" w:rsidP="00191203" w:rsidRDefault="00683F04" w14:paraId="1F6E5F05" w14:textId="77777777">
            <w:r>
              <w:t>SP</w:t>
            </w:r>
          </w:p>
        </w:tc>
      </w:tr>
      <w:tr w:rsidR="00683F04" w:rsidTr="00F859E7" w14:paraId="148E3215" w14:textId="77777777">
        <w:tc>
          <w:tcPr>
            <w:tcW w:w="3717" w:type="dxa"/>
          </w:tcPr>
          <w:p w:rsidR="00683F04" w:rsidP="00683F04" w:rsidRDefault="00683F04" w14:paraId="7A39FD02" w14:textId="77777777">
            <w:proofErr w:type="spellStart"/>
            <w:r>
              <w:t>GeoMap</w:t>
            </w:r>
            <w:proofErr w:type="spellEnd"/>
          </w:p>
        </w:tc>
        <w:tc>
          <w:tcPr>
            <w:tcW w:w="1124" w:type="dxa"/>
          </w:tcPr>
          <w:p w:rsidR="00683F04" w:rsidP="00191203" w:rsidRDefault="00683F04" w14:paraId="1DAC2D51" w14:textId="77777777">
            <w:r>
              <w:t>GM</w:t>
            </w:r>
          </w:p>
        </w:tc>
        <w:tc>
          <w:tcPr>
            <w:tcW w:w="3337" w:type="dxa"/>
          </w:tcPr>
          <w:p w:rsidR="00683F04" w:rsidP="009F6C49" w:rsidRDefault="00683F04" w14:paraId="71532C01" w14:textId="77777777">
            <w:proofErr w:type="spellStart"/>
            <w:r>
              <w:t>StickyNote</w:t>
            </w:r>
            <w:proofErr w:type="spellEnd"/>
          </w:p>
        </w:tc>
        <w:tc>
          <w:tcPr>
            <w:tcW w:w="1887" w:type="dxa"/>
          </w:tcPr>
          <w:p w:rsidR="00683F04" w:rsidP="00191203" w:rsidRDefault="00683F04" w14:paraId="1ECC0951" w14:textId="77777777">
            <w:r>
              <w:t>SN</w:t>
            </w:r>
          </w:p>
        </w:tc>
      </w:tr>
      <w:tr w:rsidR="00683F04" w:rsidTr="00F859E7" w14:paraId="15A8CA2B" w14:textId="77777777">
        <w:tc>
          <w:tcPr>
            <w:tcW w:w="3717" w:type="dxa"/>
          </w:tcPr>
          <w:p w:rsidR="00683F04" w:rsidP="00191203" w:rsidRDefault="00683F04" w14:paraId="2E241850" w14:textId="77777777">
            <w:r>
              <w:t>Group</w:t>
            </w:r>
          </w:p>
        </w:tc>
        <w:tc>
          <w:tcPr>
            <w:tcW w:w="1124" w:type="dxa"/>
          </w:tcPr>
          <w:p w:rsidR="00683F04" w:rsidP="00191203" w:rsidRDefault="00683F04" w14:paraId="39C56FE2" w14:textId="77777777">
            <w:r>
              <w:t>GRP</w:t>
            </w:r>
          </w:p>
        </w:tc>
        <w:tc>
          <w:tcPr>
            <w:tcW w:w="3337" w:type="dxa"/>
          </w:tcPr>
          <w:p w:rsidR="00683F04" w:rsidP="009F6C49" w:rsidRDefault="00683F04" w14:paraId="6661FB21" w14:textId="77777777">
            <w:proofErr w:type="spellStart"/>
            <w:r>
              <w:t>TabStrip</w:t>
            </w:r>
            <w:proofErr w:type="spellEnd"/>
          </w:p>
        </w:tc>
        <w:tc>
          <w:tcPr>
            <w:tcW w:w="1887" w:type="dxa"/>
          </w:tcPr>
          <w:p w:rsidR="00683F04" w:rsidP="00191203" w:rsidRDefault="00683F04" w14:paraId="57EC0C82" w14:textId="77777777">
            <w:r>
              <w:t>TS</w:t>
            </w:r>
          </w:p>
        </w:tc>
      </w:tr>
      <w:tr w:rsidR="00683F04" w:rsidTr="00F859E7" w14:paraId="34EFEB67" w14:textId="77777777">
        <w:tc>
          <w:tcPr>
            <w:tcW w:w="3717" w:type="dxa"/>
          </w:tcPr>
          <w:p w:rsidR="00683F04" w:rsidP="00191203" w:rsidRDefault="00683F04" w14:paraId="07609F87" w14:textId="77777777">
            <w:proofErr w:type="spellStart"/>
            <w:r>
              <w:t>HorizontalContextualPanel</w:t>
            </w:r>
            <w:proofErr w:type="spellEnd"/>
          </w:p>
        </w:tc>
        <w:tc>
          <w:tcPr>
            <w:tcW w:w="1124" w:type="dxa"/>
          </w:tcPr>
          <w:p w:rsidR="00683F04" w:rsidP="00191203" w:rsidRDefault="00683F04" w14:paraId="20D4B199" w14:textId="77777777">
            <w:r>
              <w:t>HCP</w:t>
            </w:r>
          </w:p>
        </w:tc>
        <w:tc>
          <w:tcPr>
            <w:tcW w:w="3337" w:type="dxa"/>
          </w:tcPr>
          <w:p w:rsidR="00683F04" w:rsidP="009F6C49" w:rsidRDefault="00683F04" w14:paraId="1AADECDD" w14:textId="77777777">
            <w:r>
              <w:t>Table</w:t>
            </w:r>
          </w:p>
        </w:tc>
        <w:tc>
          <w:tcPr>
            <w:tcW w:w="1887" w:type="dxa"/>
          </w:tcPr>
          <w:p w:rsidR="00683F04" w:rsidP="00191203" w:rsidRDefault="00683F04" w14:paraId="1D648931" w14:textId="77777777">
            <w:r>
              <w:t>TBL</w:t>
            </w:r>
          </w:p>
        </w:tc>
      </w:tr>
      <w:tr w:rsidR="00683F04" w:rsidTr="00F859E7" w14:paraId="6276F0C1" w14:textId="77777777">
        <w:tc>
          <w:tcPr>
            <w:tcW w:w="3717" w:type="dxa"/>
          </w:tcPr>
          <w:p w:rsidR="00683F04" w:rsidP="00191203" w:rsidRDefault="00683F04" w14:paraId="732696A5" w14:textId="77777777">
            <w:proofErr w:type="spellStart"/>
            <w:r>
              <w:t>HorizontalGutter</w:t>
            </w:r>
            <w:proofErr w:type="spellEnd"/>
          </w:p>
        </w:tc>
        <w:tc>
          <w:tcPr>
            <w:tcW w:w="1124" w:type="dxa"/>
          </w:tcPr>
          <w:p w:rsidR="00683F04" w:rsidP="00191203" w:rsidRDefault="00683F04" w14:paraId="2A6E3C0B" w14:textId="77777777">
            <w:r>
              <w:t>HG</w:t>
            </w:r>
          </w:p>
        </w:tc>
        <w:tc>
          <w:tcPr>
            <w:tcW w:w="3337" w:type="dxa"/>
          </w:tcPr>
          <w:p w:rsidR="00683F04" w:rsidP="009F6C49" w:rsidRDefault="00683F04" w14:paraId="62022E76" w14:textId="77777777">
            <w:proofErr w:type="spellStart"/>
            <w:r>
              <w:t>TagCloud</w:t>
            </w:r>
            <w:proofErr w:type="spellEnd"/>
          </w:p>
        </w:tc>
        <w:tc>
          <w:tcPr>
            <w:tcW w:w="1887" w:type="dxa"/>
          </w:tcPr>
          <w:p w:rsidR="00683F04" w:rsidP="00191203" w:rsidRDefault="00683F04" w14:paraId="08BD551D" w14:textId="77777777">
            <w:r>
              <w:t>TC</w:t>
            </w:r>
          </w:p>
        </w:tc>
      </w:tr>
      <w:tr w:rsidR="00683F04" w:rsidTr="00F859E7" w14:paraId="5A86A61A" w14:textId="77777777">
        <w:tc>
          <w:tcPr>
            <w:tcW w:w="3717" w:type="dxa"/>
          </w:tcPr>
          <w:p w:rsidR="00683F04" w:rsidP="00191203" w:rsidRDefault="00683F04" w14:paraId="07FF174D" w14:textId="77777777">
            <w:proofErr w:type="spellStart"/>
            <w:r>
              <w:t>HtmlContainer</w:t>
            </w:r>
            <w:proofErr w:type="spellEnd"/>
          </w:p>
        </w:tc>
        <w:tc>
          <w:tcPr>
            <w:tcW w:w="1124" w:type="dxa"/>
          </w:tcPr>
          <w:p w:rsidR="00683F04" w:rsidP="00191203" w:rsidRDefault="00683F04" w14:paraId="602D89C3" w14:textId="77777777">
            <w:r>
              <w:t>HC</w:t>
            </w:r>
          </w:p>
        </w:tc>
        <w:tc>
          <w:tcPr>
            <w:tcW w:w="3337" w:type="dxa"/>
          </w:tcPr>
          <w:p w:rsidR="00683F04" w:rsidP="009F6C49" w:rsidRDefault="00683F04" w14:paraId="4E0ADECC" w14:textId="77777777">
            <w:r>
              <w:t>TextEdit</w:t>
            </w:r>
          </w:p>
        </w:tc>
        <w:tc>
          <w:tcPr>
            <w:tcW w:w="1887" w:type="dxa"/>
          </w:tcPr>
          <w:p w:rsidR="00683F04" w:rsidP="00191203" w:rsidRDefault="00683F04" w14:paraId="1212139A" w14:textId="77777777">
            <w:r>
              <w:t>TE</w:t>
            </w:r>
          </w:p>
        </w:tc>
      </w:tr>
      <w:tr w:rsidR="00683F04" w:rsidTr="00F859E7" w14:paraId="05C09029" w14:textId="77777777">
        <w:tc>
          <w:tcPr>
            <w:tcW w:w="3717" w:type="dxa"/>
          </w:tcPr>
          <w:p w:rsidR="00683F04" w:rsidP="00191203" w:rsidRDefault="00683F04" w14:paraId="7A9F2542" w14:textId="77777777">
            <w:proofErr w:type="spellStart"/>
            <w:r>
              <w:t>HtmlFragment</w:t>
            </w:r>
            <w:proofErr w:type="spellEnd"/>
          </w:p>
        </w:tc>
        <w:tc>
          <w:tcPr>
            <w:tcW w:w="1124" w:type="dxa"/>
          </w:tcPr>
          <w:p w:rsidR="00683F04" w:rsidP="00191203" w:rsidRDefault="00683F04" w14:paraId="466551CF" w14:textId="77777777">
            <w:r>
              <w:t>HF</w:t>
            </w:r>
          </w:p>
        </w:tc>
        <w:tc>
          <w:tcPr>
            <w:tcW w:w="3337" w:type="dxa"/>
          </w:tcPr>
          <w:p w:rsidR="00683F04" w:rsidP="009F6C49" w:rsidRDefault="00683F04" w14:paraId="38003D5A" w14:textId="77777777">
            <w:proofErr w:type="spellStart"/>
            <w:r>
              <w:t>TextView</w:t>
            </w:r>
            <w:proofErr w:type="spellEnd"/>
          </w:p>
        </w:tc>
        <w:tc>
          <w:tcPr>
            <w:tcW w:w="1887" w:type="dxa"/>
          </w:tcPr>
          <w:p w:rsidR="00683F04" w:rsidP="00191203" w:rsidRDefault="00683F04" w14:paraId="7C3E86A6" w14:textId="77777777">
            <w:r>
              <w:t>TV</w:t>
            </w:r>
          </w:p>
        </w:tc>
      </w:tr>
      <w:tr w:rsidR="00683F04" w:rsidTr="00F859E7" w14:paraId="370DF2AB" w14:textId="77777777">
        <w:tc>
          <w:tcPr>
            <w:tcW w:w="3717" w:type="dxa"/>
          </w:tcPr>
          <w:p w:rsidR="00683F04" w:rsidP="00191203" w:rsidRDefault="00683F04" w14:paraId="47672021" w14:textId="77777777">
            <w:proofErr w:type="spellStart"/>
            <w:r>
              <w:t>HtmlIsland</w:t>
            </w:r>
            <w:proofErr w:type="spellEnd"/>
          </w:p>
        </w:tc>
        <w:tc>
          <w:tcPr>
            <w:tcW w:w="1124" w:type="dxa"/>
          </w:tcPr>
          <w:p w:rsidR="00683F04" w:rsidP="00191203" w:rsidRDefault="00683F04" w14:paraId="5A486468" w14:textId="77777777">
            <w:r>
              <w:t>HI</w:t>
            </w:r>
          </w:p>
        </w:tc>
        <w:tc>
          <w:tcPr>
            <w:tcW w:w="3337" w:type="dxa"/>
          </w:tcPr>
          <w:p w:rsidR="00683F04" w:rsidP="009F6C49" w:rsidRDefault="00683F04" w14:paraId="2640E27E" w14:textId="77777777">
            <w:proofErr w:type="spellStart"/>
            <w:r>
              <w:t>ThreasholdSlider</w:t>
            </w:r>
            <w:proofErr w:type="spellEnd"/>
          </w:p>
        </w:tc>
        <w:tc>
          <w:tcPr>
            <w:tcW w:w="1887" w:type="dxa"/>
          </w:tcPr>
          <w:p w:rsidR="00683F04" w:rsidP="00191203" w:rsidRDefault="00683F04" w14:paraId="223DC727" w14:textId="77777777">
            <w:r>
              <w:t>TS</w:t>
            </w:r>
          </w:p>
        </w:tc>
      </w:tr>
      <w:tr w:rsidR="00683F04" w:rsidTr="00F859E7" w14:paraId="0D5896C5" w14:textId="77777777">
        <w:tc>
          <w:tcPr>
            <w:tcW w:w="3717" w:type="dxa"/>
          </w:tcPr>
          <w:p w:rsidR="00683F04" w:rsidP="00191203" w:rsidRDefault="00683F04" w14:paraId="2D23593F" w14:textId="77777777">
            <w:proofErr w:type="spellStart"/>
            <w:r>
              <w:t>Iframe</w:t>
            </w:r>
            <w:proofErr w:type="spellEnd"/>
          </w:p>
        </w:tc>
        <w:tc>
          <w:tcPr>
            <w:tcW w:w="1124" w:type="dxa"/>
          </w:tcPr>
          <w:p w:rsidR="00683F04" w:rsidP="00191203" w:rsidRDefault="00683F04" w14:paraId="40239888" w14:textId="77777777">
            <w:r>
              <w:t>IFR</w:t>
            </w:r>
          </w:p>
        </w:tc>
        <w:tc>
          <w:tcPr>
            <w:tcW w:w="3337" w:type="dxa"/>
          </w:tcPr>
          <w:p w:rsidR="00683F04" w:rsidP="009F6C49" w:rsidRDefault="00683F04" w14:paraId="309F80A9" w14:textId="77777777">
            <w:proofErr w:type="spellStart"/>
            <w:r>
              <w:t>TimeTrigger</w:t>
            </w:r>
            <w:proofErr w:type="spellEnd"/>
          </w:p>
        </w:tc>
        <w:tc>
          <w:tcPr>
            <w:tcW w:w="1887" w:type="dxa"/>
          </w:tcPr>
          <w:p w:rsidR="00683F04" w:rsidP="00191203" w:rsidRDefault="00683F04" w14:paraId="72179268" w14:textId="77777777">
            <w:r>
              <w:t>TT</w:t>
            </w:r>
          </w:p>
        </w:tc>
      </w:tr>
      <w:tr w:rsidR="00683F04" w:rsidTr="00F859E7" w14:paraId="3E0AFBCF" w14:textId="77777777">
        <w:tc>
          <w:tcPr>
            <w:tcW w:w="3717" w:type="dxa"/>
          </w:tcPr>
          <w:p w:rsidR="00683F04" w:rsidP="00191203" w:rsidRDefault="00683F04" w14:paraId="1A9CC821" w14:textId="77777777">
            <w:proofErr w:type="spellStart"/>
            <w:r>
              <w:t>IconButton</w:t>
            </w:r>
            <w:proofErr w:type="spellEnd"/>
          </w:p>
        </w:tc>
        <w:tc>
          <w:tcPr>
            <w:tcW w:w="1124" w:type="dxa"/>
          </w:tcPr>
          <w:p w:rsidR="00683F04" w:rsidP="00191203" w:rsidRDefault="00683F04" w14:paraId="0BB6552F" w14:textId="77777777">
            <w:r>
              <w:t>IB</w:t>
            </w:r>
          </w:p>
        </w:tc>
        <w:tc>
          <w:tcPr>
            <w:tcW w:w="3337" w:type="dxa"/>
          </w:tcPr>
          <w:p w:rsidR="00683F04" w:rsidP="009F6C49" w:rsidRDefault="00683F04" w14:paraId="6CEEB294" w14:textId="77777777">
            <w:proofErr w:type="spellStart"/>
            <w:r>
              <w:t>ToggleButton</w:t>
            </w:r>
            <w:proofErr w:type="spellEnd"/>
          </w:p>
        </w:tc>
        <w:tc>
          <w:tcPr>
            <w:tcW w:w="1887" w:type="dxa"/>
          </w:tcPr>
          <w:p w:rsidR="00683F04" w:rsidP="00191203" w:rsidRDefault="00683F04" w14:paraId="1C45D50C" w14:textId="77777777">
            <w:r>
              <w:t>TB</w:t>
            </w:r>
          </w:p>
        </w:tc>
      </w:tr>
      <w:tr w:rsidR="00683F04" w:rsidTr="00F859E7" w14:paraId="41CD5971" w14:textId="77777777">
        <w:tc>
          <w:tcPr>
            <w:tcW w:w="3717" w:type="dxa"/>
          </w:tcPr>
          <w:p w:rsidR="00683F04" w:rsidP="00191203" w:rsidRDefault="00683F04" w14:paraId="466B14DB" w14:textId="77777777">
            <w:r>
              <w:t>Image</w:t>
            </w:r>
          </w:p>
        </w:tc>
        <w:tc>
          <w:tcPr>
            <w:tcW w:w="1124" w:type="dxa"/>
          </w:tcPr>
          <w:p w:rsidR="00683F04" w:rsidP="00191203" w:rsidRDefault="00683F04" w14:paraId="150BFB8A" w14:textId="77777777">
            <w:r>
              <w:t>IMG</w:t>
            </w:r>
          </w:p>
        </w:tc>
        <w:tc>
          <w:tcPr>
            <w:tcW w:w="3337" w:type="dxa"/>
          </w:tcPr>
          <w:p w:rsidR="00683F04" w:rsidP="009F6C49" w:rsidRDefault="00683F04" w14:paraId="07BD98C8" w14:textId="77777777">
            <w:proofErr w:type="spellStart"/>
            <w:r>
              <w:t>ToggleLink</w:t>
            </w:r>
            <w:proofErr w:type="spellEnd"/>
          </w:p>
        </w:tc>
        <w:tc>
          <w:tcPr>
            <w:tcW w:w="1887" w:type="dxa"/>
          </w:tcPr>
          <w:p w:rsidR="00683F04" w:rsidP="00191203" w:rsidRDefault="00683F04" w14:paraId="0F9AD440" w14:textId="77777777">
            <w:r>
              <w:t>TL</w:t>
            </w:r>
          </w:p>
        </w:tc>
      </w:tr>
      <w:tr w:rsidR="00683F04" w:rsidTr="00F859E7" w14:paraId="3BC9CEF9" w14:textId="77777777">
        <w:tc>
          <w:tcPr>
            <w:tcW w:w="3717" w:type="dxa"/>
          </w:tcPr>
          <w:p w:rsidR="00683F04" w:rsidP="00191203" w:rsidRDefault="00683F04" w14:paraId="7DED14BF" w14:textId="77777777">
            <w:proofErr w:type="spellStart"/>
            <w:r>
              <w:t>InputField</w:t>
            </w:r>
            <w:proofErr w:type="spellEnd"/>
          </w:p>
        </w:tc>
        <w:tc>
          <w:tcPr>
            <w:tcW w:w="1124" w:type="dxa"/>
          </w:tcPr>
          <w:p w:rsidR="00683F04" w:rsidP="00191203" w:rsidRDefault="00683F04" w14:paraId="0B41D548" w14:textId="77777777">
            <w:r>
              <w:t>INP</w:t>
            </w:r>
          </w:p>
        </w:tc>
        <w:tc>
          <w:tcPr>
            <w:tcW w:w="3337" w:type="dxa"/>
          </w:tcPr>
          <w:p w:rsidR="00683F04" w:rsidP="009F6C49" w:rsidRDefault="00683F04" w14:paraId="779FE23A" w14:textId="77777777">
            <w:r>
              <w:t>Toolbar</w:t>
            </w:r>
          </w:p>
        </w:tc>
        <w:tc>
          <w:tcPr>
            <w:tcW w:w="1887" w:type="dxa"/>
          </w:tcPr>
          <w:p w:rsidR="00683F04" w:rsidP="00191203" w:rsidRDefault="00683F04" w14:paraId="4BB6B851" w14:textId="77777777">
            <w:r>
              <w:t>TB</w:t>
            </w:r>
          </w:p>
        </w:tc>
      </w:tr>
      <w:tr w:rsidR="00683F04" w:rsidTr="00F859E7" w14:paraId="667E60D1" w14:textId="77777777">
        <w:tc>
          <w:tcPr>
            <w:tcW w:w="3717" w:type="dxa"/>
          </w:tcPr>
          <w:p w:rsidR="00683F04" w:rsidP="00191203" w:rsidRDefault="00683F04" w14:paraId="4815EE3D" w14:textId="77777777">
            <w:proofErr w:type="spellStart"/>
            <w:r>
              <w:t>InputTokenizer</w:t>
            </w:r>
            <w:proofErr w:type="spellEnd"/>
          </w:p>
        </w:tc>
        <w:tc>
          <w:tcPr>
            <w:tcW w:w="1124" w:type="dxa"/>
          </w:tcPr>
          <w:p w:rsidR="00683F04" w:rsidP="00191203" w:rsidRDefault="00683F04" w14:paraId="0C617474" w14:textId="77777777">
            <w:r>
              <w:t>INT</w:t>
            </w:r>
          </w:p>
        </w:tc>
        <w:tc>
          <w:tcPr>
            <w:tcW w:w="3337" w:type="dxa"/>
          </w:tcPr>
          <w:p w:rsidR="00683F04" w:rsidP="009F6C49" w:rsidRDefault="00683F04" w14:paraId="11BD34E6" w14:textId="77777777">
            <w:proofErr w:type="spellStart"/>
            <w:r>
              <w:t>TransparentContainer</w:t>
            </w:r>
            <w:proofErr w:type="spellEnd"/>
          </w:p>
        </w:tc>
        <w:tc>
          <w:tcPr>
            <w:tcW w:w="1887" w:type="dxa"/>
          </w:tcPr>
          <w:p w:rsidR="00683F04" w:rsidP="00191203" w:rsidRDefault="00683F04" w14:paraId="22A31C38" w14:textId="77777777">
            <w:r>
              <w:t>TC</w:t>
            </w:r>
          </w:p>
        </w:tc>
      </w:tr>
      <w:tr w:rsidR="00683F04" w:rsidTr="00F859E7" w14:paraId="5764FB15" w14:textId="77777777">
        <w:tc>
          <w:tcPr>
            <w:tcW w:w="3717" w:type="dxa"/>
          </w:tcPr>
          <w:p w:rsidR="00683F04" w:rsidP="00191203" w:rsidRDefault="00683F04" w14:paraId="19550EEA" w14:textId="77777777">
            <w:proofErr w:type="spellStart"/>
            <w:r>
              <w:t>InteractiveForm</w:t>
            </w:r>
            <w:proofErr w:type="spellEnd"/>
          </w:p>
        </w:tc>
        <w:tc>
          <w:tcPr>
            <w:tcW w:w="1124" w:type="dxa"/>
          </w:tcPr>
          <w:p w:rsidR="00683F04" w:rsidP="00191203" w:rsidRDefault="00683F04" w14:paraId="6F29EA71" w14:textId="77777777">
            <w:r>
              <w:t>IF</w:t>
            </w:r>
          </w:p>
        </w:tc>
        <w:tc>
          <w:tcPr>
            <w:tcW w:w="3337" w:type="dxa"/>
          </w:tcPr>
          <w:p w:rsidR="00683F04" w:rsidP="009F6C49" w:rsidRDefault="00683F04" w14:paraId="3613DD2C" w14:textId="77777777">
            <w:r>
              <w:t>Tray</w:t>
            </w:r>
          </w:p>
        </w:tc>
        <w:tc>
          <w:tcPr>
            <w:tcW w:w="1887" w:type="dxa"/>
          </w:tcPr>
          <w:p w:rsidR="00683F04" w:rsidP="00191203" w:rsidRDefault="00683F04" w14:paraId="3318BF05" w14:textId="77777777">
            <w:r>
              <w:t>TRY</w:t>
            </w:r>
          </w:p>
        </w:tc>
      </w:tr>
      <w:tr w:rsidR="00683F04" w:rsidTr="00F859E7" w14:paraId="6131BF80" w14:textId="77777777">
        <w:tc>
          <w:tcPr>
            <w:tcW w:w="3717" w:type="dxa"/>
          </w:tcPr>
          <w:p w:rsidR="00683F04" w:rsidP="00191203" w:rsidRDefault="00683F04" w14:paraId="58012D6B" w14:textId="77777777">
            <w:proofErr w:type="spellStart"/>
            <w:r>
              <w:t>InternalMessageAreaLink</w:t>
            </w:r>
            <w:proofErr w:type="spellEnd"/>
          </w:p>
        </w:tc>
        <w:tc>
          <w:tcPr>
            <w:tcW w:w="1124" w:type="dxa"/>
          </w:tcPr>
          <w:p w:rsidR="00683F04" w:rsidP="00191203" w:rsidRDefault="00683F04" w14:paraId="40384514" w14:textId="77777777">
            <w:r>
              <w:t>IMAL</w:t>
            </w:r>
          </w:p>
        </w:tc>
        <w:tc>
          <w:tcPr>
            <w:tcW w:w="3337" w:type="dxa"/>
          </w:tcPr>
          <w:p w:rsidR="00683F04" w:rsidP="009F6C49" w:rsidRDefault="00683F04" w14:paraId="49BED69F" w14:textId="77777777">
            <w:r>
              <w:t>Tree</w:t>
            </w:r>
          </w:p>
        </w:tc>
        <w:tc>
          <w:tcPr>
            <w:tcW w:w="1887" w:type="dxa"/>
          </w:tcPr>
          <w:p w:rsidR="00683F04" w:rsidP="00191203" w:rsidRDefault="00683F04" w14:paraId="393C811B" w14:textId="77777777">
            <w:r>
              <w:t>TRE</w:t>
            </w:r>
          </w:p>
        </w:tc>
      </w:tr>
      <w:tr w:rsidR="00683F04" w:rsidTr="00F859E7" w14:paraId="756C169C" w14:textId="77777777">
        <w:tc>
          <w:tcPr>
            <w:tcW w:w="3717" w:type="dxa"/>
          </w:tcPr>
          <w:p w:rsidR="00683F04" w:rsidP="00191203" w:rsidRDefault="00683F04" w14:paraId="4C8C7168" w14:textId="77777777">
            <w:proofErr w:type="spellStart"/>
            <w:r>
              <w:t>InvisibleElement</w:t>
            </w:r>
            <w:proofErr w:type="spellEnd"/>
          </w:p>
        </w:tc>
        <w:tc>
          <w:tcPr>
            <w:tcW w:w="1124" w:type="dxa"/>
          </w:tcPr>
          <w:p w:rsidR="00683F04" w:rsidP="00191203" w:rsidRDefault="00683F04" w14:paraId="42E78FCD" w14:textId="77777777">
            <w:r>
              <w:t>IE</w:t>
            </w:r>
          </w:p>
        </w:tc>
        <w:tc>
          <w:tcPr>
            <w:tcW w:w="3337" w:type="dxa"/>
          </w:tcPr>
          <w:p w:rsidR="00683F04" w:rsidP="009F6C49" w:rsidRDefault="00683F04" w14:paraId="48849053" w14:textId="77777777">
            <w:proofErr w:type="spellStart"/>
            <w:r>
              <w:t>TriStateCheckBox</w:t>
            </w:r>
            <w:proofErr w:type="spellEnd"/>
          </w:p>
        </w:tc>
        <w:tc>
          <w:tcPr>
            <w:tcW w:w="1887" w:type="dxa"/>
          </w:tcPr>
          <w:p w:rsidR="00683F04" w:rsidP="00191203" w:rsidRDefault="00683F04" w14:paraId="20A1ACBA" w14:textId="77777777">
            <w:r>
              <w:t>TCBX</w:t>
            </w:r>
          </w:p>
        </w:tc>
      </w:tr>
      <w:tr w:rsidR="00683F04" w:rsidTr="00F859E7" w14:paraId="473F68DE" w14:textId="77777777">
        <w:tc>
          <w:tcPr>
            <w:tcW w:w="3717" w:type="dxa"/>
          </w:tcPr>
          <w:p w:rsidR="00683F04" w:rsidP="00191203" w:rsidRDefault="00683F04" w14:paraId="4EAC63F8" w14:textId="77777777">
            <w:proofErr w:type="spellStart"/>
            <w:r>
              <w:t>ItemListBox</w:t>
            </w:r>
            <w:proofErr w:type="spellEnd"/>
          </w:p>
        </w:tc>
        <w:tc>
          <w:tcPr>
            <w:tcW w:w="1124" w:type="dxa"/>
          </w:tcPr>
          <w:p w:rsidR="00683F04" w:rsidP="00191203" w:rsidRDefault="00683F04" w14:paraId="46840054" w14:textId="77777777">
            <w:r>
              <w:t>ILB</w:t>
            </w:r>
          </w:p>
        </w:tc>
        <w:tc>
          <w:tcPr>
            <w:tcW w:w="3337" w:type="dxa"/>
          </w:tcPr>
          <w:p w:rsidR="00683F04" w:rsidP="009F6C49" w:rsidRDefault="00683F04" w14:paraId="510D6B2F" w14:textId="77777777">
            <w:proofErr w:type="spellStart"/>
            <w:r>
              <w:t>ValueComparison</w:t>
            </w:r>
            <w:proofErr w:type="spellEnd"/>
          </w:p>
        </w:tc>
        <w:tc>
          <w:tcPr>
            <w:tcW w:w="1887" w:type="dxa"/>
          </w:tcPr>
          <w:p w:rsidR="00683F04" w:rsidP="00191203" w:rsidRDefault="00683F04" w14:paraId="0AD5CDA8" w14:textId="77777777">
            <w:r>
              <w:t>VC</w:t>
            </w:r>
          </w:p>
        </w:tc>
      </w:tr>
      <w:tr w:rsidR="00683F04" w:rsidTr="00F859E7" w14:paraId="2AFCDE2E" w14:textId="77777777">
        <w:tc>
          <w:tcPr>
            <w:tcW w:w="3717" w:type="dxa"/>
          </w:tcPr>
          <w:p w:rsidR="00683F04" w:rsidP="00191203" w:rsidRDefault="00683F04" w14:paraId="66A6E762" w14:textId="77777777">
            <w:proofErr w:type="spellStart"/>
            <w:r>
              <w:t>Lable</w:t>
            </w:r>
            <w:proofErr w:type="spellEnd"/>
          </w:p>
        </w:tc>
        <w:tc>
          <w:tcPr>
            <w:tcW w:w="1124" w:type="dxa"/>
          </w:tcPr>
          <w:p w:rsidR="00683F04" w:rsidP="00191203" w:rsidRDefault="00683F04" w14:paraId="2C079988" w14:textId="77777777">
            <w:r>
              <w:t>LBL</w:t>
            </w:r>
          </w:p>
        </w:tc>
        <w:tc>
          <w:tcPr>
            <w:tcW w:w="3337" w:type="dxa"/>
          </w:tcPr>
          <w:p w:rsidR="00683F04" w:rsidP="009F6C49" w:rsidRDefault="00683F04" w14:paraId="3A99C4B5" w14:textId="77777777">
            <w:proofErr w:type="spellStart"/>
            <w:r>
              <w:t>ViewContainerUIElement</w:t>
            </w:r>
            <w:proofErr w:type="spellEnd"/>
          </w:p>
        </w:tc>
        <w:tc>
          <w:tcPr>
            <w:tcW w:w="1887" w:type="dxa"/>
          </w:tcPr>
          <w:p w:rsidR="00683F04" w:rsidP="00191203" w:rsidRDefault="00683F04" w14:paraId="381C267A" w14:textId="77777777">
            <w:r>
              <w:t>VCUE</w:t>
            </w:r>
          </w:p>
        </w:tc>
      </w:tr>
    </w:tbl>
    <w:p w:rsidR="31737EA7" w:rsidRDefault="31737EA7" w14:paraId="373936C0" w14:textId="24558006"/>
    <w:p w:rsidRPr="003066FD" w:rsidR="005F3F05" w:rsidP="00563BB5" w:rsidRDefault="005B05BA" w14:paraId="41E4459B" w14:textId="70EF07E9">
      <w:pPr>
        <w:rPr>
          <w:color w:val="ED7577" w:themeColor="accent2" w:themeTint="99"/>
        </w:rPr>
      </w:pPr>
      <w:r w:rsidRPr="003066FD">
        <w:rPr>
          <w:b/>
          <w:bCs/>
          <w:color w:val="ED7577" w:themeColor="accent2" w:themeTint="99"/>
        </w:rPr>
        <w:t>Addendum</w:t>
      </w:r>
      <w:r w:rsidRPr="003066FD" w:rsidR="003066FD">
        <w:rPr>
          <w:b/>
          <w:bCs/>
          <w:color w:val="ED7577" w:themeColor="accent2" w:themeTint="99"/>
        </w:rPr>
        <w:t xml:space="preserve"> </w:t>
      </w:r>
      <w:r w:rsidRPr="003066FD" w:rsidR="00DC0CBF">
        <w:rPr>
          <w:color w:val="ED7577" w:themeColor="accent2" w:themeTint="99"/>
        </w:rPr>
        <w:t>–</w:t>
      </w:r>
      <w:r w:rsidRPr="003066FD">
        <w:rPr>
          <w:color w:val="ED7577" w:themeColor="accent2" w:themeTint="99"/>
        </w:rPr>
        <w:t xml:space="preserve"> </w:t>
      </w:r>
      <w:r w:rsidRPr="003066FD" w:rsidR="00DC0CBF">
        <w:rPr>
          <w:color w:val="ED7577" w:themeColor="accent2" w:themeTint="99"/>
        </w:rPr>
        <w:t>For conversion programs:</w:t>
      </w:r>
    </w:p>
    <w:p w:rsidRPr="003066FD" w:rsidR="00A0518F" w:rsidP="00A0518F" w:rsidRDefault="00DC0CBF" w14:paraId="5F4E9299" w14:textId="77777777">
      <w:pPr>
        <w:pStyle w:val="ListParagraph"/>
        <w:numPr>
          <w:ilvl w:val="0"/>
          <w:numId w:val="8"/>
        </w:numPr>
        <w:rPr>
          <w:color w:val="ED7577" w:themeColor="accent2" w:themeTint="99"/>
        </w:rPr>
      </w:pPr>
      <w:r w:rsidRPr="003066FD">
        <w:rPr>
          <w:color w:val="ED7577" w:themeColor="accent2" w:themeTint="99"/>
        </w:rPr>
        <w:t>For manual code remediation</w:t>
      </w:r>
      <w:r w:rsidRPr="003066FD" w:rsidR="00A0518F">
        <w:rPr>
          <w:color w:val="ED7577" w:themeColor="accent2" w:themeTint="99"/>
        </w:rPr>
        <w:t>:</w:t>
      </w:r>
    </w:p>
    <w:p w:rsidRPr="003066FD" w:rsidR="00DC0CBF" w:rsidP="00A0518F" w:rsidRDefault="00A0518F" w14:paraId="2ED03A9E" w14:textId="0C20C266">
      <w:pPr>
        <w:pStyle w:val="ListParagraph"/>
        <w:numPr>
          <w:ilvl w:val="1"/>
          <w:numId w:val="8"/>
        </w:numPr>
        <w:rPr>
          <w:color w:val="ED7577" w:themeColor="accent2" w:themeTint="99"/>
        </w:rPr>
      </w:pPr>
      <w:r w:rsidRPr="003066FD">
        <w:rPr>
          <w:color w:val="ED7577" w:themeColor="accent2" w:themeTint="99"/>
        </w:rPr>
        <w:t>E</w:t>
      </w:r>
      <w:r w:rsidRPr="003066FD" w:rsidR="00DC0CBF">
        <w:rPr>
          <w:color w:val="ED7577" w:themeColor="accent2" w:themeTint="99"/>
        </w:rPr>
        <w:t>xisting line to be commented and new line to be inserted wherever necessary</w:t>
      </w:r>
    </w:p>
    <w:p w:rsidRPr="003066FD" w:rsidR="00DC0CBF" w:rsidP="00A0518F" w:rsidRDefault="00DC0CBF" w14:paraId="43F59790" w14:textId="6DD05541">
      <w:pPr>
        <w:pStyle w:val="ListParagraph"/>
        <w:numPr>
          <w:ilvl w:val="1"/>
          <w:numId w:val="8"/>
        </w:numPr>
        <w:rPr>
          <w:color w:val="ED7577" w:themeColor="accent2" w:themeTint="99"/>
        </w:rPr>
      </w:pPr>
      <w:r w:rsidRPr="003066FD">
        <w:rPr>
          <w:color w:val="ED7577" w:themeColor="accent2" w:themeTint="99"/>
        </w:rPr>
        <w:t>Both inserted and commented lines should have reference to ADO ID or equivalent ID based on the tool being used.</w:t>
      </w:r>
    </w:p>
    <w:p w:rsidRPr="003066FD" w:rsidR="003435A5" w:rsidP="007F3620" w:rsidRDefault="00C349A9" w14:paraId="40D8C713" w14:textId="6B7BF9F7">
      <w:pPr>
        <w:pStyle w:val="ListParagraph"/>
        <w:numPr>
          <w:ilvl w:val="1"/>
          <w:numId w:val="8"/>
        </w:numPr>
        <w:rPr>
          <w:color w:val="ED7577" w:themeColor="accent2" w:themeTint="99"/>
        </w:rPr>
      </w:pPr>
      <w:r w:rsidRPr="003066FD">
        <w:rPr>
          <w:color w:val="ED7577" w:themeColor="accent2" w:themeTint="99"/>
        </w:rPr>
        <w:t>Program headers and modification logs</w:t>
      </w:r>
      <w:r w:rsidRPr="003066FD" w:rsidR="007F3620">
        <w:rPr>
          <w:color w:val="ED7577" w:themeColor="accent2" w:themeTint="99"/>
        </w:rPr>
        <w:t xml:space="preserve"> t</w:t>
      </w:r>
      <w:r w:rsidRPr="003066FD">
        <w:rPr>
          <w:color w:val="ED7577" w:themeColor="accent2" w:themeTint="99"/>
        </w:rPr>
        <w:t>o be updated considering the existing program as-is.</w:t>
      </w:r>
    </w:p>
    <w:p w:rsidRPr="003066FD" w:rsidR="00A0518F" w:rsidP="00A0518F" w:rsidRDefault="00A0518F" w14:paraId="2AE6B372" w14:textId="0A4BA2CE">
      <w:pPr>
        <w:pStyle w:val="ListParagraph"/>
        <w:numPr>
          <w:ilvl w:val="1"/>
          <w:numId w:val="8"/>
        </w:numPr>
        <w:rPr>
          <w:color w:val="ED7577" w:themeColor="accent2" w:themeTint="99"/>
        </w:rPr>
      </w:pPr>
      <w:r w:rsidRPr="003066FD">
        <w:rPr>
          <w:color w:val="ED7577" w:themeColor="accent2" w:themeTint="99"/>
        </w:rPr>
        <w:t xml:space="preserve">Along with </w:t>
      </w:r>
      <w:proofErr w:type="gramStart"/>
      <w:r w:rsidRPr="003066FD">
        <w:rPr>
          <w:color w:val="ED7577" w:themeColor="accent2" w:themeTint="99"/>
        </w:rPr>
        <w:t>this</w:t>
      </w:r>
      <w:proofErr w:type="gramEnd"/>
      <w:r w:rsidRPr="003066FD">
        <w:rPr>
          <w:color w:val="ED7577" w:themeColor="accent2" w:themeTint="99"/>
        </w:rPr>
        <w:t xml:space="preserve"> ADO ID or equivalent ID should be mentioned wherever necessary.</w:t>
      </w:r>
    </w:p>
    <w:p w:rsidRPr="003066FD" w:rsidR="0004630C" w:rsidP="0004630C" w:rsidRDefault="0004630C" w14:paraId="619E74C9" w14:textId="77777777">
      <w:pPr>
        <w:pStyle w:val="ListParagraph"/>
        <w:numPr>
          <w:ilvl w:val="0"/>
          <w:numId w:val="0"/>
        </w:numPr>
        <w:ind w:left="1440"/>
        <w:rPr>
          <w:color w:val="ED7577" w:themeColor="accent2" w:themeTint="99"/>
        </w:rPr>
      </w:pPr>
    </w:p>
    <w:p w:rsidRPr="003066FD" w:rsidR="007F3620" w:rsidP="007F3620" w:rsidRDefault="007F3620" w14:paraId="63C7891E" w14:textId="1C317BA9">
      <w:pPr>
        <w:pStyle w:val="ListParagraph"/>
        <w:numPr>
          <w:ilvl w:val="0"/>
          <w:numId w:val="8"/>
        </w:numPr>
        <w:rPr>
          <w:color w:val="ED7577" w:themeColor="accent2" w:themeTint="99"/>
        </w:rPr>
      </w:pPr>
      <w:r w:rsidRPr="003066FD">
        <w:rPr>
          <w:color w:val="ED7577" w:themeColor="accent2" w:themeTint="99"/>
        </w:rPr>
        <w:t>For automated code remediation:</w:t>
      </w:r>
    </w:p>
    <w:p w:rsidRPr="003066FD" w:rsidR="00A82CCF" w:rsidP="00A82CCF" w:rsidRDefault="00A82CCF" w14:paraId="24F4BFE3" w14:textId="6EEB6F45">
      <w:pPr>
        <w:pStyle w:val="ListParagraph"/>
        <w:numPr>
          <w:ilvl w:val="1"/>
          <w:numId w:val="8"/>
        </w:numPr>
        <w:rPr>
          <w:color w:val="ED7577" w:themeColor="accent2" w:themeTint="99"/>
        </w:rPr>
      </w:pPr>
      <w:r w:rsidRPr="003066FD">
        <w:rPr>
          <w:color w:val="ED7577" w:themeColor="accent2" w:themeTint="99"/>
        </w:rPr>
        <w:t>Program headers and modification logs to be updated considering the existing program as-is</w:t>
      </w:r>
      <w:r w:rsidRPr="003066FD" w:rsidR="003F5D8B">
        <w:rPr>
          <w:color w:val="ED7577" w:themeColor="accent2" w:themeTint="99"/>
        </w:rPr>
        <w:t xml:space="preserve"> based on the configuration done in </w:t>
      </w:r>
      <w:proofErr w:type="spellStart"/>
      <w:r w:rsidRPr="003066FD" w:rsidR="003F5D8B">
        <w:rPr>
          <w:color w:val="ED7577" w:themeColor="accent2" w:themeTint="99"/>
        </w:rPr>
        <w:t>SmartShift</w:t>
      </w:r>
      <w:proofErr w:type="spellEnd"/>
      <w:r w:rsidRPr="003066FD" w:rsidR="003F5D8B">
        <w:rPr>
          <w:color w:val="ED7577" w:themeColor="accent2" w:themeTint="99"/>
        </w:rPr>
        <w:t xml:space="preserve"> (ID will be </w:t>
      </w:r>
      <w:proofErr w:type="spellStart"/>
      <w:r w:rsidRPr="003066FD" w:rsidR="003F5D8B">
        <w:rPr>
          <w:color w:val="ED7577" w:themeColor="accent2" w:themeTint="99"/>
        </w:rPr>
        <w:t>SmartShift</w:t>
      </w:r>
      <w:proofErr w:type="spellEnd"/>
      <w:r w:rsidRPr="003066FD" w:rsidR="003F5D8B">
        <w:rPr>
          <w:color w:val="ED7577" w:themeColor="accent2" w:themeTint="99"/>
        </w:rPr>
        <w:t xml:space="preserve"> ID whenever necessary)</w:t>
      </w:r>
      <w:r w:rsidRPr="003066FD">
        <w:rPr>
          <w:color w:val="ED7577" w:themeColor="accent2" w:themeTint="99"/>
        </w:rPr>
        <w:t>.</w:t>
      </w:r>
    </w:p>
    <w:p w:rsidRPr="003066FD" w:rsidR="009F2358" w:rsidP="00A82CCF" w:rsidRDefault="009F2358" w14:paraId="20D05BAF" w14:textId="2E9FDC26">
      <w:pPr>
        <w:pStyle w:val="ListParagraph"/>
        <w:numPr>
          <w:ilvl w:val="1"/>
          <w:numId w:val="8"/>
        </w:numPr>
        <w:rPr>
          <w:b/>
          <w:bCs/>
          <w:color w:val="ED7577" w:themeColor="accent2" w:themeTint="99"/>
        </w:rPr>
      </w:pPr>
      <w:r w:rsidRPr="003066FD">
        <w:rPr>
          <w:color w:val="ED7577" w:themeColor="accent2" w:themeTint="99"/>
        </w:rPr>
        <w:t xml:space="preserve">Naming convention for </w:t>
      </w:r>
      <w:proofErr w:type="spellStart"/>
      <w:r w:rsidRPr="003066FD">
        <w:rPr>
          <w:color w:val="ED7577" w:themeColor="accent2" w:themeTint="99"/>
        </w:rPr>
        <w:t>SmartShift</w:t>
      </w:r>
      <w:proofErr w:type="spellEnd"/>
      <w:r w:rsidRPr="003066FD">
        <w:rPr>
          <w:color w:val="ED7577" w:themeColor="accent2" w:themeTint="99"/>
        </w:rPr>
        <w:t xml:space="preserve"> to be derived from current standards </w:t>
      </w:r>
      <w:proofErr w:type="gramStart"/>
      <w:r w:rsidRPr="003066FD">
        <w:rPr>
          <w:color w:val="ED7577" w:themeColor="accent2" w:themeTint="99"/>
        </w:rPr>
        <w:t xml:space="preserve">( </w:t>
      </w:r>
      <w:r w:rsidRPr="003066FD">
        <w:rPr>
          <w:b/>
          <w:bCs/>
          <w:color w:val="ED7577" w:themeColor="accent2" w:themeTint="99"/>
        </w:rPr>
        <w:t>i.e.</w:t>
      </w:r>
      <w:proofErr w:type="gramEnd"/>
      <w:r w:rsidRPr="003066FD">
        <w:rPr>
          <w:b/>
          <w:bCs/>
          <w:color w:val="ED7577" w:themeColor="accent2" w:themeTint="99"/>
        </w:rPr>
        <w:t xml:space="preserve"> any replacement and addition to follow S4 </w:t>
      </w:r>
      <w:proofErr w:type="gramStart"/>
      <w:r w:rsidRPr="003066FD">
        <w:rPr>
          <w:b/>
          <w:bCs/>
          <w:color w:val="ED7577" w:themeColor="accent2" w:themeTint="99"/>
        </w:rPr>
        <w:t>standards )</w:t>
      </w:r>
      <w:proofErr w:type="gramEnd"/>
      <w:r w:rsidRPr="003066FD">
        <w:rPr>
          <w:b/>
          <w:bCs/>
          <w:color w:val="ED7577" w:themeColor="accent2" w:themeTint="99"/>
        </w:rPr>
        <w:t xml:space="preserve"> </w:t>
      </w:r>
    </w:p>
    <w:p w:rsidRPr="003066FD" w:rsidR="009F2358" w:rsidP="009F2358" w:rsidRDefault="009F2358" w14:paraId="49A8D34B" w14:textId="77777777">
      <w:pPr>
        <w:pStyle w:val="ListParagraph"/>
        <w:numPr>
          <w:ilvl w:val="0"/>
          <w:numId w:val="0"/>
        </w:numPr>
        <w:ind w:left="1440"/>
        <w:rPr>
          <w:color w:val="ED7577" w:themeColor="accent2" w:themeTint="99"/>
        </w:rPr>
      </w:pPr>
    </w:p>
    <w:p w:rsidRPr="003066FD" w:rsidR="0013205A" w:rsidP="00563BB5" w:rsidRDefault="0013205A" w14:paraId="76BACBE7" w14:textId="3CEB1B51">
      <w:pPr>
        <w:rPr>
          <w:color w:val="ED7577" w:themeColor="accent2" w:themeTint="99"/>
        </w:rPr>
      </w:pPr>
    </w:p>
    <w:p w:rsidRPr="003066FD" w:rsidR="00DC0CBF" w:rsidP="0013205A" w:rsidRDefault="00DC0CBF" w14:paraId="438E9828" w14:textId="3884791D">
      <w:pPr>
        <w:rPr>
          <w:color w:val="ED7577" w:themeColor="accent2" w:themeTint="99"/>
        </w:rPr>
      </w:pPr>
      <w:r w:rsidRPr="003066FD">
        <w:rPr>
          <w:color w:val="ED7577" w:themeColor="accent2" w:themeTint="99"/>
        </w:rPr>
        <w:t xml:space="preserve">E.g., </w:t>
      </w:r>
    </w:p>
    <w:p w:rsidRPr="003066FD" w:rsidR="001B38AB" w:rsidP="0013205A" w:rsidRDefault="001B38AB" w14:paraId="74ABA3D5" w14:textId="456B92AE">
      <w:pPr>
        <w:rPr>
          <w:color w:val="ED7577" w:themeColor="accent2" w:themeTint="99"/>
        </w:rPr>
      </w:pPr>
      <w:r w:rsidRPr="003066FD">
        <w:rPr>
          <w:color w:val="ED7577" w:themeColor="accent2" w:themeTint="99"/>
        </w:rPr>
        <w:t>AS-IS:</w:t>
      </w:r>
    </w:p>
    <w:p w:rsidR="00DC0CBF" w:rsidP="0013205A" w:rsidRDefault="00DC0CBF" w14:paraId="73ADED91" w14:textId="666BF77D">
      <w:pPr>
        <w:rPr>
          <w:color w:val="ED7577" w:themeColor="accent2" w:themeTint="99"/>
        </w:rPr>
      </w:pPr>
      <w:r w:rsidRPr="003066FD">
        <w:rPr>
          <w:color w:val="ED7577" w:themeColor="accent2" w:themeTint="99"/>
        </w:rPr>
        <w:t xml:space="preserve">DATA: </w:t>
      </w:r>
      <w:proofErr w:type="spellStart"/>
      <w:r w:rsidRPr="003066FD">
        <w:rPr>
          <w:color w:val="ED7577" w:themeColor="accent2" w:themeTint="99"/>
        </w:rPr>
        <w:t>lv_matnr</w:t>
      </w:r>
      <w:proofErr w:type="spellEnd"/>
      <w:r w:rsidRPr="003066FD">
        <w:rPr>
          <w:color w:val="ED7577" w:themeColor="accent2" w:themeTint="99"/>
        </w:rPr>
        <w:t xml:space="preserve"> TYEP char18</w:t>
      </w:r>
      <w:r w:rsidRPr="003066FD" w:rsidR="001B38AB">
        <w:rPr>
          <w:color w:val="ED7577" w:themeColor="accent2" w:themeTint="99"/>
        </w:rPr>
        <w:t>.</w:t>
      </w:r>
    </w:p>
    <w:p w:rsidRPr="003066FD" w:rsidR="003066FD" w:rsidP="0013205A" w:rsidRDefault="003066FD" w14:paraId="6CA5E16D" w14:textId="77777777">
      <w:pPr>
        <w:rPr>
          <w:color w:val="ED7577" w:themeColor="accent2" w:themeTint="99"/>
        </w:rPr>
      </w:pPr>
    </w:p>
    <w:p w:rsidRPr="003066FD" w:rsidR="001B38AB" w:rsidP="0013205A" w:rsidRDefault="001B38AB" w14:paraId="517448E3" w14:textId="6530C44C">
      <w:pPr>
        <w:rPr>
          <w:color w:val="ED7577" w:themeColor="accent2" w:themeTint="99"/>
        </w:rPr>
      </w:pPr>
      <w:r w:rsidRPr="003066FD">
        <w:rPr>
          <w:color w:val="ED7577" w:themeColor="accent2" w:themeTint="99"/>
        </w:rPr>
        <w:t>TO-BE:</w:t>
      </w:r>
    </w:p>
    <w:p w:rsidRPr="003066FD" w:rsidR="001B38AB" w:rsidP="0013205A" w:rsidRDefault="001B38AB" w14:paraId="16A8C700" w14:textId="4DAB4DD0">
      <w:pPr>
        <w:rPr>
          <w:color w:val="ED7577" w:themeColor="accent2" w:themeTint="99"/>
        </w:rPr>
      </w:pPr>
      <w:r w:rsidRPr="003066FD">
        <w:rPr>
          <w:color w:val="ED7577" w:themeColor="accent2" w:themeTint="99"/>
        </w:rPr>
        <w:t xml:space="preserve">“DATA: </w:t>
      </w:r>
      <w:proofErr w:type="spellStart"/>
      <w:r w:rsidRPr="003066FD">
        <w:rPr>
          <w:color w:val="ED7577" w:themeColor="accent2" w:themeTint="99"/>
        </w:rPr>
        <w:t>lv_matnr</w:t>
      </w:r>
      <w:proofErr w:type="spellEnd"/>
      <w:r w:rsidRPr="003066FD">
        <w:rPr>
          <w:color w:val="ED7577" w:themeColor="accent2" w:themeTint="99"/>
        </w:rPr>
        <w:t xml:space="preserve"> TYEP char18. “</w:t>
      </w:r>
      <w:r w:rsidRPr="003066FD" w:rsidR="003435A5">
        <w:rPr>
          <w:color w:val="ED7577" w:themeColor="accent2" w:themeTint="99"/>
        </w:rPr>
        <w:t>--</w:t>
      </w:r>
      <w:r w:rsidRPr="003066FD">
        <w:rPr>
          <w:color w:val="ED7577" w:themeColor="accent2" w:themeTint="99"/>
        </w:rPr>
        <w:t>ADO-ID/equivalent ID</w:t>
      </w:r>
      <w:r w:rsidRPr="003066FD" w:rsidR="0004630C">
        <w:rPr>
          <w:color w:val="ED7577" w:themeColor="accent2" w:themeTint="99"/>
        </w:rPr>
        <w:t>/</w:t>
      </w:r>
      <w:proofErr w:type="spellStart"/>
      <w:r w:rsidRPr="003066FD" w:rsidR="008E41EE">
        <w:rPr>
          <w:color w:val="ED7577" w:themeColor="accent2" w:themeTint="99"/>
        </w:rPr>
        <w:t>S</w:t>
      </w:r>
      <w:r w:rsidRPr="003066FD" w:rsidR="0004630C">
        <w:rPr>
          <w:color w:val="ED7577" w:themeColor="accent2" w:themeTint="99"/>
        </w:rPr>
        <w:t>ma</w:t>
      </w:r>
      <w:r w:rsidRPr="003066FD" w:rsidR="008E41EE">
        <w:rPr>
          <w:color w:val="ED7577" w:themeColor="accent2" w:themeTint="99"/>
        </w:rPr>
        <w:t>rtshift</w:t>
      </w:r>
      <w:proofErr w:type="spellEnd"/>
      <w:r w:rsidRPr="003066FD" w:rsidR="008E41EE">
        <w:rPr>
          <w:color w:val="ED7577" w:themeColor="accent2" w:themeTint="99"/>
        </w:rPr>
        <w:t xml:space="preserve"> id </w:t>
      </w:r>
    </w:p>
    <w:p w:rsidRPr="003066FD" w:rsidR="001B38AB" w:rsidP="0013205A" w:rsidRDefault="001B38AB" w14:paraId="36939021" w14:textId="0C50FBB7">
      <w:pPr>
        <w:rPr>
          <w:color w:val="ED7577" w:themeColor="accent2" w:themeTint="99"/>
        </w:rPr>
      </w:pPr>
      <w:r w:rsidRPr="003066FD">
        <w:rPr>
          <w:color w:val="ED7577" w:themeColor="accent2" w:themeTint="99"/>
          <w:lang w:val="nb-NO"/>
        </w:rPr>
        <w:t xml:space="preserve">DATA: lv_matnr TYEP matnr. </w:t>
      </w:r>
      <w:r w:rsidRPr="003066FD" w:rsidR="003435A5">
        <w:rPr>
          <w:color w:val="ED7577" w:themeColor="accent2" w:themeTint="99"/>
        </w:rPr>
        <w:t>“++ADO-ID/equivalent ID</w:t>
      </w:r>
      <w:r w:rsidRPr="003066FD" w:rsidR="008E41EE">
        <w:rPr>
          <w:color w:val="ED7577" w:themeColor="accent2" w:themeTint="99"/>
        </w:rPr>
        <w:t xml:space="preserve">/ </w:t>
      </w:r>
      <w:proofErr w:type="spellStart"/>
      <w:r w:rsidRPr="003066FD" w:rsidR="008E41EE">
        <w:rPr>
          <w:color w:val="ED7577" w:themeColor="accent2" w:themeTint="99"/>
        </w:rPr>
        <w:t>Smartshift</w:t>
      </w:r>
      <w:proofErr w:type="spellEnd"/>
      <w:r w:rsidRPr="003066FD" w:rsidR="008E41EE">
        <w:rPr>
          <w:color w:val="ED7577" w:themeColor="accent2" w:themeTint="99"/>
        </w:rPr>
        <w:t xml:space="preserve"> id</w:t>
      </w:r>
    </w:p>
    <w:p w:rsidR="009F2358" w:rsidP="0013205A" w:rsidRDefault="009F2358" w14:paraId="012387B0" w14:textId="77777777"/>
    <w:p w:rsidRPr="009F2358" w:rsidR="009F2358" w:rsidP="009F2358" w:rsidRDefault="009F2358" w14:paraId="280683F1" w14:textId="40FD60AA">
      <w:r w:rsidRPr="009F2358">
        <w:rPr>
          <w:noProof/>
        </w:rPr>
        <w:drawing>
          <wp:inline distT="0" distB="0" distL="0" distR="0" wp14:anchorId="21467BC2" wp14:editId="417502E8">
            <wp:extent cx="5941060" cy="1314450"/>
            <wp:effectExtent l="0" t="0" r="2540" b="0"/>
            <wp:docPr id="9608077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8E41EE" w:rsidR="009F2358" w:rsidP="0013205A" w:rsidRDefault="009F2358" w14:paraId="1BC5104C" w14:textId="77777777"/>
    <w:p w:rsidRPr="008E41EE" w:rsidR="001B38AB" w:rsidP="00563BB5" w:rsidRDefault="001B38AB" w14:paraId="37E2E645" w14:textId="77777777"/>
    <w:p w:rsidRPr="008E41EE" w:rsidR="001B38AB" w:rsidP="00563BB5" w:rsidRDefault="001B38AB" w14:paraId="39E59CB5" w14:textId="77777777"/>
    <w:sectPr w:rsidRPr="008E41EE" w:rsidR="001B38AB" w:rsidSect="00997A11">
      <w:headerReference w:type="default" r:id="rId17"/>
      <w:footerReference w:type="default" r:id="rId18"/>
      <w:headerReference w:type="first" r:id="rId19"/>
      <w:footerReference w:type="first" r:id="rId20"/>
      <w:pgSz w:w="11907" w:h="16839" w:orient="portrait" w:code="9"/>
      <w:pgMar w:top="644" w:right="1417" w:bottom="851" w:left="1134" w:header="180" w:footer="0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SS" w:author="Sasi, Ashish SBOBNG-PTIY/AG" w:date="2022-10-21T10:15:00Z" w:id="24">
    <w:p w:rsidR="64E2CDB6" w:rsidRDefault="64E2CDB6" w14:paraId="72EE262A" w14:textId="7A3989AB">
      <w:r>
        <w:t xml:space="preserve">Added 2 items provisionally - Transaction Variant and Screen Personas Flavor. </w:t>
      </w:r>
      <w:r>
        <w:annotationRef/>
      </w:r>
    </w:p>
    <w:p w:rsidR="64E2CDB6" w:rsidRDefault="64E2CDB6" w14:paraId="5D23EE56" w14:textId="65AFB985">
      <w:r>
        <w:rPr>
          <w:color w:val="2B579A"/>
          <w:shd w:val="clear" w:color="auto" w:fill="E6E6E6"/>
        </w:rPr>
        <w:fldChar w:fldCharType="begin"/>
      </w:r>
      <w:r>
        <w:instrText xml:space="preserve"> HYPERLINK "mailto:Pulock.Chamuah@shell.com"</w:instrText>
      </w:r>
      <w:r>
        <w:rPr>
          <w:color w:val="2B579A"/>
          <w:shd w:val="clear" w:color="auto" w:fill="E6E6E6"/>
        </w:rPr>
      </w:r>
      <w:bookmarkStart w:name="_@_F266C6033E4E47F1A03DD514A624BDCEZ" w:id="25"/>
      <w:r>
        <w:rPr>
          <w:color w:val="2B579A"/>
          <w:shd w:val="clear" w:color="auto" w:fill="E6E6E6"/>
        </w:rPr>
        <w:fldChar w:fldCharType="separate"/>
      </w:r>
      <w:bookmarkEnd w:id="25"/>
      <w:r w:rsidRPr="64E2CDB6">
        <w:rPr>
          <w:rStyle w:val="Mention"/>
          <w:noProof/>
        </w:rPr>
        <w:t>@Chamuah, Pulock SBOBNG-PTIY/AG</w:t>
      </w:r>
      <w:r>
        <w:rPr>
          <w:color w:val="2B579A"/>
          <w:shd w:val="clear" w:color="auto" w:fill="E6E6E6"/>
        </w:rPr>
        <w:fldChar w:fldCharType="end"/>
      </w:r>
      <w:r>
        <w:t xml:space="preserve">  </w:t>
      </w:r>
      <w:r>
        <w:rPr>
          <w:color w:val="2B579A"/>
          <w:shd w:val="clear" w:color="auto" w:fill="E6E6E6"/>
        </w:rPr>
        <w:fldChar w:fldCharType="begin"/>
      </w:r>
      <w:r>
        <w:instrText xml:space="preserve"> HYPERLINK "mailto:Bhavesh.Nagda@shell.com"</w:instrText>
      </w:r>
      <w:r>
        <w:rPr>
          <w:color w:val="2B579A"/>
          <w:shd w:val="clear" w:color="auto" w:fill="E6E6E6"/>
        </w:rPr>
      </w:r>
      <w:bookmarkStart w:name="_@_6E784B7391C0453DB89B607D9FFB5119Z" w:id="26"/>
      <w:r>
        <w:rPr>
          <w:color w:val="2B579A"/>
          <w:shd w:val="clear" w:color="auto" w:fill="E6E6E6"/>
        </w:rPr>
        <w:fldChar w:fldCharType="separate"/>
      </w:r>
      <w:bookmarkEnd w:id="26"/>
      <w:r w:rsidRPr="64E2CDB6">
        <w:rPr>
          <w:rStyle w:val="Mention"/>
          <w:noProof/>
        </w:rPr>
        <w:t>@Nagda, Bhavesh SBOBNG-PTIY/AG</w:t>
      </w:r>
      <w:r>
        <w:rPr>
          <w:color w:val="2B579A"/>
          <w:shd w:val="clear" w:color="auto" w:fill="E6E6E6"/>
        </w:rPr>
        <w:fldChar w:fldCharType="end"/>
      </w:r>
      <w:r>
        <w:t xml:space="preserve"> Please review and suggest.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D23EE56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485221F" w16cex:dateUtc="2022-10-21T04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D23EE56" w16cid:durableId="0485221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A1A25" w:rsidP="00961DBA" w:rsidRDefault="008A1A25" w14:paraId="1C7B4E4A" w14:textId="77777777">
      <w:pPr>
        <w:spacing w:line="240" w:lineRule="auto"/>
      </w:pPr>
      <w:r>
        <w:separator/>
      </w:r>
    </w:p>
  </w:endnote>
  <w:endnote w:type="continuationSeparator" w:id="0">
    <w:p w:rsidR="008A1A25" w:rsidP="00961DBA" w:rsidRDefault="008A1A25" w14:paraId="1396EA49" w14:textId="77777777">
      <w:pPr>
        <w:spacing w:line="240" w:lineRule="auto"/>
      </w:pPr>
      <w:r>
        <w:continuationSeparator/>
      </w:r>
    </w:p>
  </w:endnote>
  <w:endnote w:type="continuationNotice" w:id="1">
    <w:p w:rsidR="008A1A25" w:rsidRDefault="008A1A25" w14:paraId="575D77C1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utura Medium">
    <w:altName w:val="Century Gothic"/>
    <w:panose1 w:val="00000000000000000000"/>
    <w:charset w:val="00"/>
    <w:family w:val="roman"/>
    <w:notTrueType/>
    <w:pitch w:val="default"/>
  </w:font>
  <w:font w:name="Futura Bold">
    <w:altName w:val="Century Gothic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444575" w:rsidR="000746EC" w:rsidP="00444575" w:rsidRDefault="000746EC" w14:paraId="3DF91DDB" w14:textId="77777777">
    <w:pPr>
      <w:pStyle w:val="Footer"/>
    </w:pPr>
    <w:r>
      <w:tab/>
    </w:r>
    <w:r>
      <w:tab/>
    </w:r>
    <w:r>
      <w:rPr>
        <w:color w:val="2B579A"/>
        <w:shd w:val="clear" w:color="auto" w:fill="E6E6E6"/>
      </w:rPr>
      <w:fldChar w:fldCharType="begin"/>
    </w:r>
    <w:r>
      <w:instrText xml:space="preserve"> PAGE   \* MERGEFORMAT </w:instrText>
    </w:r>
    <w:r>
      <w:rPr>
        <w:color w:val="2B579A"/>
        <w:shd w:val="clear" w:color="auto" w:fill="E6E6E6"/>
      </w:rPr>
      <w:fldChar w:fldCharType="separate"/>
    </w:r>
    <w:r>
      <w:rPr>
        <w:noProof/>
      </w:rPr>
      <w:t>2</w:t>
    </w:r>
    <w:r>
      <w:rPr>
        <w:noProof/>
        <w:color w:val="2B579A"/>
        <w:shd w:val="clear" w:color="auto" w:fill="E6E6E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746EC" w:rsidRDefault="000746EC" w14:paraId="017796A9" w14:textId="54B7BDE2">
    <w:pPr>
      <w:pStyle w:val="Footer"/>
    </w:pPr>
  </w:p>
  <w:p w:rsidR="000746EC" w:rsidRDefault="000746EC" w14:paraId="4202D379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A1A25" w:rsidP="00961DBA" w:rsidRDefault="008A1A25" w14:paraId="385BA8A0" w14:textId="77777777">
      <w:pPr>
        <w:spacing w:line="240" w:lineRule="auto"/>
      </w:pPr>
      <w:r>
        <w:separator/>
      </w:r>
    </w:p>
  </w:footnote>
  <w:footnote w:type="continuationSeparator" w:id="0">
    <w:p w:rsidR="008A1A25" w:rsidP="00961DBA" w:rsidRDefault="008A1A25" w14:paraId="3136EC2A" w14:textId="77777777">
      <w:pPr>
        <w:spacing w:line="240" w:lineRule="auto"/>
      </w:pPr>
      <w:r>
        <w:continuationSeparator/>
      </w:r>
    </w:p>
  </w:footnote>
  <w:footnote w:type="continuationNotice" w:id="1">
    <w:p w:rsidR="008A1A25" w:rsidRDefault="008A1A25" w14:paraId="099CB343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746EC" w:rsidP="00961DBA" w:rsidRDefault="000746EC" w14:paraId="65DEF52D" w14:textId="27F6B005">
    <w:pPr>
      <w:pStyle w:val="Header"/>
    </w:pPr>
    <w:r>
      <w:t>Unrestricted</w:t>
    </w:r>
  </w:p>
  <w:p w:rsidR="000746EC" w:rsidP="00044A58" w:rsidRDefault="000746EC" w14:paraId="238FFC0E" w14:textId="77777777">
    <w:pPr>
      <w:pStyle w:val="Header"/>
      <w:tabs>
        <w:tab w:val="center" w:pos="4680"/>
        <w:tab w:val="right" w:pos="9360"/>
      </w:tabs>
      <w:rPr>
        <w:b/>
        <w:sz w:val="22"/>
      </w:rPr>
    </w:pPr>
  </w:p>
  <w:p w:rsidR="000746EC" w:rsidP="00044A58" w:rsidRDefault="000746EC" w14:paraId="0AF6125F" w14:textId="4EC1CD33">
    <w:pPr>
      <w:pStyle w:val="Header"/>
      <w:tabs>
        <w:tab w:val="center" w:pos="4680"/>
        <w:tab w:val="right" w:pos="9360"/>
      </w:tabs>
    </w:pPr>
    <w:r>
      <w:rPr>
        <w:b/>
        <w:sz w:val="22"/>
      </w:rPr>
      <w:tab/>
    </w:r>
    <w:r w:rsidRPr="00044A58">
      <w:t xml:space="preserve"> </w:t>
    </w:r>
  </w:p>
  <w:p w:rsidR="000746EC" w:rsidP="00044A58" w:rsidRDefault="000746EC" w14:paraId="1D2B7B0A" w14:textId="7951FE90">
    <w:pPr>
      <w:pStyle w:val="Header"/>
      <w:tabs>
        <w:tab w:val="center" w:pos="4680"/>
        <w:tab w:val="right" w:pos="9360"/>
      </w:tabs>
      <w:jc w:val="center"/>
    </w:pPr>
    <w:r w:rsidRPr="00214E5C">
      <w:rPr>
        <w:b/>
        <w:sz w:val="22"/>
      </w:rPr>
      <w:t>Naming convention</w:t>
    </w:r>
  </w:p>
  <w:p w:rsidRPr="00044A58" w:rsidR="000746EC" w:rsidP="00044A58" w:rsidRDefault="000746EC" w14:paraId="5B18573E" w14:textId="41D3786A">
    <w:pPr>
      <w:pStyle w:val="Header"/>
      <w:pBdr>
        <w:bottom w:val="single" w:color="333399" w:sz="12" w:space="1"/>
      </w:pBdr>
      <w:tabs>
        <w:tab w:val="center" w:pos="4680"/>
        <w:tab w:val="right" w:pos="9360"/>
      </w:tabs>
      <w:rPr>
        <w:b/>
        <w:bCs/>
        <w:sz w:val="24"/>
      </w:rPr>
    </w:pPr>
    <w:r>
      <w:rPr>
        <w:b/>
        <w:bCs/>
        <w:sz w:val="24"/>
      </w:rPr>
      <w:t xml:space="preserve"> </w:t>
    </w:r>
  </w:p>
  <w:p w:rsidRPr="00961DBA" w:rsidR="000746EC" w:rsidP="00961DBA" w:rsidRDefault="000746EC" w14:paraId="6D88EF1A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61DBA" w:rsidR="000746EC" w:rsidP="00044A58" w:rsidRDefault="000746EC" w14:paraId="792152B2" w14:textId="4A995662">
    <w:pPr>
      <w:pStyle w:val="Header"/>
      <w:tabs>
        <w:tab w:val="clear" w:pos="10065"/>
        <w:tab w:val="right" w:pos="11160"/>
      </w:tabs>
      <w:ind w:left="-851"/>
    </w:pPr>
    <w:r>
      <w:t>Unrestricted</w:t>
    </w:r>
  </w:p>
  <w:p w:rsidR="000746EC" w:rsidP="00044A58" w:rsidRDefault="000746EC" w14:paraId="5C859AEB" w14:textId="584816D8">
    <w:pPr>
      <w:pStyle w:val="Header"/>
      <w:tabs>
        <w:tab w:val="center" w:pos="4680"/>
        <w:tab w:val="right" w:pos="9360"/>
      </w:tabs>
    </w:pPr>
    <w:r>
      <w:tab/>
    </w:r>
    <w:r w:rsidRPr="00214E5C">
      <w:rPr>
        <w:b/>
        <w:sz w:val="22"/>
      </w:rPr>
      <w:t>Naming convention</w:t>
    </w:r>
    <w:r w:rsidRPr="00044A58">
      <w:t xml:space="preserve"> </w:t>
    </w:r>
  </w:p>
  <w:p w:rsidR="000746EC" w:rsidP="00044A58" w:rsidRDefault="000746EC" w14:paraId="0C951A24" w14:textId="77777777">
    <w:pPr>
      <w:pStyle w:val="Header"/>
      <w:pBdr>
        <w:bottom w:val="single" w:color="333399" w:sz="12" w:space="1"/>
      </w:pBdr>
      <w:tabs>
        <w:tab w:val="center" w:pos="4680"/>
        <w:tab w:val="right" w:pos="9360"/>
      </w:tabs>
      <w:rPr>
        <w:b/>
        <w:bCs/>
        <w:sz w:val="24"/>
      </w:rPr>
    </w:pPr>
    <w:r>
      <w:rPr>
        <w:b/>
        <w:bCs/>
      </w:rPr>
      <w:tab/>
    </w:r>
    <w:r>
      <w:rPr>
        <w:b/>
        <w:bCs/>
        <w:sz w:val="24"/>
      </w:rPr>
      <w:t xml:space="preserve"> </w:t>
    </w:r>
  </w:p>
  <w:p w:rsidRPr="00044A58" w:rsidR="000746EC" w:rsidRDefault="000746EC" w14:paraId="36D76A8A" w14:textId="7801A041">
    <w:pPr>
      <w:pStyle w:val="Header"/>
      <w:rPr>
        <w:b/>
        <w:sz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6392C"/>
    <w:multiLevelType w:val="hybridMultilevel"/>
    <w:tmpl w:val="2702DD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815041E"/>
    <w:multiLevelType w:val="hybridMultilevel"/>
    <w:tmpl w:val="5A4EED5E"/>
    <w:lvl w:ilvl="0" w:tplc="29CCF7B4">
      <w:numFmt w:val="bullet"/>
      <w:lvlText w:val="-"/>
      <w:lvlJc w:val="left"/>
      <w:pPr>
        <w:ind w:left="720" w:hanging="360"/>
      </w:pPr>
      <w:rPr>
        <w:rFonts w:hint="default" w:ascii="Futura Medium" w:hAnsi="Futura Medium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06147D9"/>
    <w:multiLevelType w:val="hybridMultilevel"/>
    <w:tmpl w:val="CD4ECD78"/>
    <w:lvl w:ilvl="0" w:tplc="AC3AAA0A">
      <w:numFmt w:val="bullet"/>
      <w:lvlText w:val="-"/>
      <w:lvlJc w:val="left"/>
      <w:pPr>
        <w:ind w:left="720" w:hanging="360"/>
      </w:pPr>
      <w:rPr>
        <w:rFonts w:hint="default" w:ascii="Futura Medium" w:hAnsi="Futura Medium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1955558"/>
    <w:multiLevelType w:val="hybridMultilevel"/>
    <w:tmpl w:val="9078E02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B351286"/>
    <w:multiLevelType w:val="hybridMultilevel"/>
    <w:tmpl w:val="C68453A4"/>
    <w:lvl w:ilvl="0" w:tplc="23C801DE">
      <w:start w:val="1"/>
      <w:numFmt w:val="bullet"/>
      <w:pStyle w:val="ListParagraph"/>
      <w:lvlText w:val="n"/>
      <w:lvlJc w:val="left"/>
      <w:pPr>
        <w:ind w:left="360" w:hanging="360"/>
      </w:pPr>
      <w:rPr>
        <w:rFonts w:hint="default" w:ascii="Wingdings" w:hAnsi="Wingdings"/>
        <w:color w:val="D42E12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" w15:restartNumberingAfterBreak="0">
    <w:nsid w:val="62787308"/>
    <w:multiLevelType w:val="hybridMultilevel"/>
    <w:tmpl w:val="CEF08DCC"/>
    <w:lvl w:ilvl="0" w:tplc="AF060652">
      <w:numFmt w:val="bullet"/>
      <w:lvlText w:val="-"/>
      <w:lvlJc w:val="left"/>
      <w:pPr>
        <w:ind w:left="1080" w:hanging="360"/>
      </w:pPr>
      <w:rPr>
        <w:rFonts w:hint="default" w:ascii="Futura Medium" w:hAnsi="Futura Medium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 w15:restartNumberingAfterBreak="0">
    <w:nsid w:val="63CF4165"/>
    <w:multiLevelType w:val="hybridMultilevel"/>
    <w:tmpl w:val="06E6036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DF561B4"/>
    <w:multiLevelType w:val="hybridMultilevel"/>
    <w:tmpl w:val="7744EC8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93104915">
    <w:abstractNumId w:val="4"/>
  </w:num>
  <w:num w:numId="2" w16cid:durableId="744497324">
    <w:abstractNumId w:val="2"/>
  </w:num>
  <w:num w:numId="3" w16cid:durableId="1802651360">
    <w:abstractNumId w:val="1"/>
  </w:num>
  <w:num w:numId="4" w16cid:durableId="1636788997">
    <w:abstractNumId w:val="0"/>
  </w:num>
  <w:num w:numId="5" w16cid:durableId="309021084">
    <w:abstractNumId w:val="7"/>
  </w:num>
  <w:num w:numId="6" w16cid:durableId="1378823790">
    <w:abstractNumId w:val="5"/>
  </w:num>
  <w:num w:numId="7" w16cid:durableId="2019576155">
    <w:abstractNumId w:val="6"/>
  </w:num>
  <w:num w:numId="8" w16cid:durableId="348601662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asi, Ashish SBOBNG-PTIY/AG">
    <w15:presenceInfo w15:providerId="AD" w15:userId="S::ashish.sasi@shell.com::2d3ff0d5-ea2d-41cc-ab63-f3765d376a70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attachedTemplate r:id="rId1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919"/>
    <w:rsid w:val="00001EC2"/>
    <w:rsid w:val="00003090"/>
    <w:rsid w:val="00013836"/>
    <w:rsid w:val="000145AD"/>
    <w:rsid w:val="00016F6E"/>
    <w:rsid w:val="00020B88"/>
    <w:rsid w:val="00022495"/>
    <w:rsid w:val="000248E5"/>
    <w:rsid w:val="0003140B"/>
    <w:rsid w:val="00031924"/>
    <w:rsid w:val="00032278"/>
    <w:rsid w:val="0003235E"/>
    <w:rsid w:val="0003448C"/>
    <w:rsid w:val="00034A37"/>
    <w:rsid w:val="00036ED6"/>
    <w:rsid w:val="00040571"/>
    <w:rsid w:val="00042589"/>
    <w:rsid w:val="00042E11"/>
    <w:rsid w:val="00043602"/>
    <w:rsid w:val="000441F6"/>
    <w:rsid w:val="0004488C"/>
    <w:rsid w:val="00044A58"/>
    <w:rsid w:val="000451E9"/>
    <w:rsid w:val="00045403"/>
    <w:rsid w:val="0004630C"/>
    <w:rsid w:val="000465B8"/>
    <w:rsid w:val="0004661B"/>
    <w:rsid w:val="000467DC"/>
    <w:rsid w:val="00054076"/>
    <w:rsid w:val="00054141"/>
    <w:rsid w:val="000575F4"/>
    <w:rsid w:val="00061403"/>
    <w:rsid w:val="000632CA"/>
    <w:rsid w:val="00074664"/>
    <w:rsid w:val="000746EC"/>
    <w:rsid w:val="00083AC0"/>
    <w:rsid w:val="00086982"/>
    <w:rsid w:val="00090A10"/>
    <w:rsid w:val="00091F30"/>
    <w:rsid w:val="0009465B"/>
    <w:rsid w:val="0009552B"/>
    <w:rsid w:val="0009610F"/>
    <w:rsid w:val="000B0661"/>
    <w:rsid w:val="000C0775"/>
    <w:rsid w:val="000C1575"/>
    <w:rsid w:val="000C1EB4"/>
    <w:rsid w:val="000C4581"/>
    <w:rsid w:val="000C59E3"/>
    <w:rsid w:val="000C7265"/>
    <w:rsid w:val="000D4CA6"/>
    <w:rsid w:val="000D5ACC"/>
    <w:rsid w:val="000D7D51"/>
    <w:rsid w:val="000E0391"/>
    <w:rsid w:val="000E0CF2"/>
    <w:rsid w:val="000E1D55"/>
    <w:rsid w:val="000E339B"/>
    <w:rsid w:val="000E4349"/>
    <w:rsid w:val="000F7974"/>
    <w:rsid w:val="00100E87"/>
    <w:rsid w:val="00101B4D"/>
    <w:rsid w:val="00102361"/>
    <w:rsid w:val="00102701"/>
    <w:rsid w:val="00102A4C"/>
    <w:rsid w:val="00103A4C"/>
    <w:rsid w:val="00106122"/>
    <w:rsid w:val="00121C82"/>
    <w:rsid w:val="00123932"/>
    <w:rsid w:val="00130018"/>
    <w:rsid w:val="00130C3A"/>
    <w:rsid w:val="0013190C"/>
    <w:rsid w:val="001319E9"/>
    <w:rsid w:val="0013205A"/>
    <w:rsid w:val="00136B16"/>
    <w:rsid w:val="00141D81"/>
    <w:rsid w:val="0014531F"/>
    <w:rsid w:val="00145625"/>
    <w:rsid w:val="0015060C"/>
    <w:rsid w:val="0015270E"/>
    <w:rsid w:val="00161091"/>
    <w:rsid w:val="00162146"/>
    <w:rsid w:val="0016745D"/>
    <w:rsid w:val="001702F4"/>
    <w:rsid w:val="00184298"/>
    <w:rsid w:val="0018539A"/>
    <w:rsid w:val="00185E11"/>
    <w:rsid w:val="001861BE"/>
    <w:rsid w:val="00190B96"/>
    <w:rsid w:val="00191203"/>
    <w:rsid w:val="00191D1A"/>
    <w:rsid w:val="00192C1B"/>
    <w:rsid w:val="001A0041"/>
    <w:rsid w:val="001A17E9"/>
    <w:rsid w:val="001A6A58"/>
    <w:rsid w:val="001A7E29"/>
    <w:rsid w:val="001B1047"/>
    <w:rsid w:val="001B3814"/>
    <w:rsid w:val="001B38AB"/>
    <w:rsid w:val="001B48C3"/>
    <w:rsid w:val="001B583F"/>
    <w:rsid w:val="001C0F96"/>
    <w:rsid w:val="001C12AD"/>
    <w:rsid w:val="001C2DBA"/>
    <w:rsid w:val="001C70E0"/>
    <w:rsid w:val="001D22F6"/>
    <w:rsid w:val="001D3331"/>
    <w:rsid w:val="001D49A0"/>
    <w:rsid w:val="001D5949"/>
    <w:rsid w:val="001E280D"/>
    <w:rsid w:val="001E2D53"/>
    <w:rsid w:val="001E6CAE"/>
    <w:rsid w:val="001F0205"/>
    <w:rsid w:val="001F0DAB"/>
    <w:rsid w:val="001F3F32"/>
    <w:rsid w:val="001F6638"/>
    <w:rsid w:val="00201936"/>
    <w:rsid w:val="00203CF0"/>
    <w:rsid w:val="002042C7"/>
    <w:rsid w:val="00207554"/>
    <w:rsid w:val="00207D99"/>
    <w:rsid w:val="00214E5C"/>
    <w:rsid w:val="0021764B"/>
    <w:rsid w:val="00222D48"/>
    <w:rsid w:val="00223069"/>
    <w:rsid w:val="00223E10"/>
    <w:rsid w:val="00225D4D"/>
    <w:rsid w:val="00225E46"/>
    <w:rsid w:val="0022670F"/>
    <w:rsid w:val="0022778A"/>
    <w:rsid w:val="00231112"/>
    <w:rsid w:val="00231747"/>
    <w:rsid w:val="00231E0D"/>
    <w:rsid w:val="00231F77"/>
    <w:rsid w:val="002331A1"/>
    <w:rsid w:val="002348D9"/>
    <w:rsid w:val="002375BC"/>
    <w:rsid w:val="00237B02"/>
    <w:rsid w:val="002434B9"/>
    <w:rsid w:val="002457D7"/>
    <w:rsid w:val="002477F5"/>
    <w:rsid w:val="002547A3"/>
    <w:rsid w:val="00254B85"/>
    <w:rsid w:val="0025534E"/>
    <w:rsid w:val="00260748"/>
    <w:rsid w:val="002637ED"/>
    <w:rsid w:val="00264E3B"/>
    <w:rsid w:val="00264FEF"/>
    <w:rsid w:val="002650CE"/>
    <w:rsid w:val="00266D51"/>
    <w:rsid w:val="00271FE4"/>
    <w:rsid w:val="00272DB1"/>
    <w:rsid w:val="00272F44"/>
    <w:rsid w:val="00276AF1"/>
    <w:rsid w:val="002829DB"/>
    <w:rsid w:val="00286E7E"/>
    <w:rsid w:val="00287BFF"/>
    <w:rsid w:val="00291F27"/>
    <w:rsid w:val="0029539F"/>
    <w:rsid w:val="0029587F"/>
    <w:rsid w:val="002A1C32"/>
    <w:rsid w:val="002A3F7C"/>
    <w:rsid w:val="002A461B"/>
    <w:rsid w:val="002A4E63"/>
    <w:rsid w:val="002A618A"/>
    <w:rsid w:val="002A7B38"/>
    <w:rsid w:val="002B0F89"/>
    <w:rsid w:val="002B1C48"/>
    <w:rsid w:val="002B252E"/>
    <w:rsid w:val="002B253E"/>
    <w:rsid w:val="002B432E"/>
    <w:rsid w:val="002B5E8A"/>
    <w:rsid w:val="002B7134"/>
    <w:rsid w:val="002B7E2D"/>
    <w:rsid w:val="002C1CE4"/>
    <w:rsid w:val="002C29B3"/>
    <w:rsid w:val="002C3ABB"/>
    <w:rsid w:val="002C5D14"/>
    <w:rsid w:val="002C793A"/>
    <w:rsid w:val="002C7D0C"/>
    <w:rsid w:val="002D3A0E"/>
    <w:rsid w:val="002E0A65"/>
    <w:rsid w:val="002E2A59"/>
    <w:rsid w:val="002E41C4"/>
    <w:rsid w:val="002F02B6"/>
    <w:rsid w:val="002F154A"/>
    <w:rsid w:val="002F25DE"/>
    <w:rsid w:val="002F3E7B"/>
    <w:rsid w:val="002F475C"/>
    <w:rsid w:val="002F784F"/>
    <w:rsid w:val="00302A52"/>
    <w:rsid w:val="003066FD"/>
    <w:rsid w:val="00306ACC"/>
    <w:rsid w:val="00311B04"/>
    <w:rsid w:val="00313104"/>
    <w:rsid w:val="003147F5"/>
    <w:rsid w:val="00314F2E"/>
    <w:rsid w:val="003160A9"/>
    <w:rsid w:val="003167CE"/>
    <w:rsid w:val="00316ADD"/>
    <w:rsid w:val="00323DD3"/>
    <w:rsid w:val="003249CC"/>
    <w:rsid w:val="00324D87"/>
    <w:rsid w:val="00327B94"/>
    <w:rsid w:val="0033775C"/>
    <w:rsid w:val="00337BAF"/>
    <w:rsid w:val="003435A5"/>
    <w:rsid w:val="00346C04"/>
    <w:rsid w:val="0034785B"/>
    <w:rsid w:val="0035133D"/>
    <w:rsid w:val="00353359"/>
    <w:rsid w:val="00353559"/>
    <w:rsid w:val="00353A0D"/>
    <w:rsid w:val="00360B94"/>
    <w:rsid w:val="00364C1C"/>
    <w:rsid w:val="00367F73"/>
    <w:rsid w:val="003727DF"/>
    <w:rsid w:val="0037387B"/>
    <w:rsid w:val="003808CB"/>
    <w:rsid w:val="00380CE4"/>
    <w:rsid w:val="00391876"/>
    <w:rsid w:val="003918AF"/>
    <w:rsid w:val="00393042"/>
    <w:rsid w:val="003932AF"/>
    <w:rsid w:val="0039438A"/>
    <w:rsid w:val="00395995"/>
    <w:rsid w:val="00395F03"/>
    <w:rsid w:val="0039718F"/>
    <w:rsid w:val="003979FF"/>
    <w:rsid w:val="003A3F62"/>
    <w:rsid w:val="003A72A2"/>
    <w:rsid w:val="003A78D7"/>
    <w:rsid w:val="003A79F8"/>
    <w:rsid w:val="003B021C"/>
    <w:rsid w:val="003B3325"/>
    <w:rsid w:val="003B3907"/>
    <w:rsid w:val="003B579C"/>
    <w:rsid w:val="003B695E"/>
    <w:rsid w:val="003C0CDB"/>
    <w:rsid w:val="003C3347"/>
    <w:rsid w:val="003C4795"/>
    <w:rsid w:val="003C6744"/>
    <w:rsid w:val="003C6EC6"/>
    <w:rsid w:val="003D1F81"/>
    <w:rsid w:val="003D21D0"/>
    <w:rsid w:val="003D31BD"/>
    <w:rsid w:val="003D3BCA"/>
    <w:rsid w:val="003D3E05"/>
    <w:rsid w:val="003D4457"/>
    <w:rsid w:val="003D5034"/>
    <w:rsid w:val="003D58CE"/>
    <w:rsid w:val="003D5CE6"/>
    <w:rsid w:val="003D6D48"/>
    <w:rsid w:val="003E1BBC"/>
    <w:rsid w:val="003E27B5"/>
    <w:rsid w:val="003F0B7F"/>
    <w:rsid w:val="003F5A70"/>
    <w:rsid w:val="003F5D8B"/>
    <w:rsid w:val="004029D7"/>
    <w:rsid w:val="00402D17"/>
    <w:rsid w:val="00407FE7"/>
    <w:rsid w:val="00410E93"/>
    <w:rsid w:val="00412D49"/>
    <w:rsid w:val="004132E3"/>
    <w:rsid w:val="00420312"/>
    <w:rsid w:val="0042044F"/>
    <w:rsid w:val="004213AE"/>
    <w:rsid w:val="00421E61"/>
    <w:rsid w:val="0042249F"/>
    <w:rsid w:val="00426505"/>
    <w:rsid w:val="00426A92"/>
    <w:rsid w:val="0043012E"/>
    <w:rsid w:val="00441014"/>
    <w:rsid w:val="00444575"/>
    <w:rsid w:val="004450BA"/>
    <w:rsid w:val="00452F9D"/>
    <w:rsid w:val="00453BAF"/>
    <w:rsid w:val="00455224"/>
    <w:rsid w:val="004648FE"/>
    <w:rsid w:val="004667E1"/>
    <w:rsid w:val="00466FBB"/>
    <w:rsid w:val="00470ECF"/>
    <w:rsid w:val="0047119C"/>
    <w:rsid w:val="00471602"/>
    <w:rsid w:val="00471B56"/>
    <w:rsid w:val="00474239"/>
    <w:rsid w:val="004745CF"/>
    <w:rsid w:val="00475483"/>
    <w:rsid w:val="00475AE0"/>
    <w:rsid w:val="00476151"/>
    <w:rsid w:val="0047653A"/>
    <w:rsid w:val="00477919"/>
    <w:rsid w:val="004820AD"/>
    <w:rsid w:val="00485776"/>
    <w:rsid w:val="00485CC3"/>
    <w:rsid w:val="00486897"/>
    <w:rsid w:val="00491B94"/>
    <w:rsid w:val="00492D0E"/>
    <w:rsid w:val="00495D93"/>
    <w:rsid w:val="004A04A5"/>
    <w:rsid w:val="004A3BE2"/>
    <w:rsid w:val="004A5530"/>
    <w:rsid w:val="004B3B90"/>
    <w:rsid w:val="004B4307"/>
    <w:rsid w:val="004C03C6"/>
    <w:rsid w:val="004C187D"/>
    <w:rsid w:val="004C30A3"/>
    <w:rsid w:val="004D5D7A"/>
    <w:rsid w:val="004E1482"/>
    <w:rsid w:val="004E1E0E"/>
    <w:rsid w:val="004F0A4B"/>
    <w:rsid w:val="004F0D37"/>
    <w:rsid w:val="004F460F"/>
    <w:rsid w:val="004F4B6A"/>
    <w:rsid w:val="004F7067"/>
    <w:rsid w:val="00503981"/>
    <w:rsid w:val="00505D05"/>
    <w:rsid w:val="0051238C"/>
    <w:rsid w:val="0051540B"/>
    <w:rsid w:val="005155DF"/>
    <w:rsid w:val="00520BA2"/>
    <w:rsid w:val="00523107"/>
    <w:rsid w:val="005258E4"/>
    <w:rsid w:val="005267DE"/>
    <w:rsid w:val="00535599"/>
    <w:rsid w:val="00536205"/>
    <w:rsid w:val="005461F5"/>
    <w:rsid w:val="00546DF8"/>
    <w:rsid w:val="00555191"/>
    <w:rsid w:val="0055721E"/>
    <w:rsid w:val="00560430"/>
    <w:rsid w:val="00562021"/>
    <w:rsid w:val="00563934"/>
    <w:rsid w:val="00563BB5"/>
    <w:rsid w:val="00564C21"/>
    <w:rsid w:val="0056529B"/>
    <w:rsid w:val="005658FE"/>
    <w:rsid w:val="00565A80"/>
    <w:rsid w:val="00565F19"/>
    <w:rsid w:val="00567257"/>
    <w:rsid w:val="0057011F"/>
    <w:rsid w:val="00572BD6"/>
    <w:rsid w:val="005776D8"/>
    <w:rsid w:val="00586A89"/>
    <w:rsid w:val="005909BE"/>
    <w:rsid w:val="00591689"/>
    <w:rsid w:val="00594AEF"/>
    <w:rsid w:val="00596679"/>
    <w:rsid w:val="005A5910"/>
    <w:rsid w:val="005B05BA"/>
    <w:rsid w:val="005B135D"/>
    <w:rsid w:val="005B557E"/>
    <w:rsid w:val="005B5889"/>
    <w:rsid w:val="005B5D9B"/>
    <w:rsid w:val="005B7415"/>
    <w:rsid w:val="005B7F19"/>
    <w:rsid w:val="005C03BA"/>
    <w:rsid w:val="005C31DC"/>
    <w:rsid w:val="005C373C"/>
    <w:rsid w:val="005D1EDC"/>
    <w:rsid w:val="005D6A23"/>
    <w:rsid w:val="005E3275"/>
    <w:rsid w:val="005E3B14"/>
    <w:rsid w:val="005E4465"/>
    <w:rsid w:val="005E4B16"/>
    <w:rsid w:val="005E6032"/>
    <w:rsid w:val="005E6786"/>
    <w:rsid w:val="005F1CFA"/>
    <w:rsid w:val="005F1FB0"/>
    <w:rsid w:val="005F3F05"/>
    <w:rsid w:val="005F525E"/>
    <w:rsid w:val="005F5D5A"/>
    <w:rsid w:val="0060148F"/>
    <w:rsid w:val="0060558B"/>
    <w:rsid w:val="006057F5"/>
    <w:rsid w:val="00607CB2"/>
    <w:rsid w:val="006104FE"/>
    <w:rsid w:val="00610B34"/>
    <w:rsid w:val="0061224B"/>
    <w:rsid w:val="00612A1B"/>
    <w:rsid w:val="00616C52"/>
    <w:rsid w:val="00617A37"/>
    <w:rsid w:val="00617BC8"/>
    <w:rsid w:val="00620E4F"/>
    <w:rsid w:val="00622C4B"/>
    <w:rsid w:val="00624786"/>
    <w:rsid w:val="00624C5E"/>
    <w:rsid w:val="00626A87"/>
    <w:rsid w:val="0063710C"/>
    <w:rsid w:val="006406B2"/>
    <w:rsid w:val="00643E84"/>
    <w:rsid w:val="0064785C"/>
    <w:rsid w:val="00652BEB"/>
    <w:rsid w:val="0065350E"/>
    <w:rsid w:val="00657F12"/>
    <w:rsid w:val="00665A03"/>
    <w:rsid w:val="00670D37"/>
    <w:rsid w:val="00671E31"/>
    <w:rsid w:val="0067274F"/>
    <w:rsid w:val="00672D33"/>
    <w:rsid w:val="00677B8D"/>
    <w:rsid w:val="00680E66"/>
    <w:rsid w:val="0068202F"/>
    <w:rsid w:val="00683CB4"/>
    <w:rsid w:val="00683F04"/>
    <w:rsid w:val="00684D1A"/>
    <w:rsid w:val="00685D77"/>
    <w:rsid w:val="00685DCB"/>
    <w:rsid w:val="0068732F"/>
    <w:rsid w:val="006962AA"/>
    <w:rsid w:val="00697FDA"/>
    <w:rsid w:val="006A03A4"/>
    <w:rsid w:val="006A3741"/>
    <w:rsid w:val="006A5453"/>
    <w:rsid w:val="006B0A2F"/>
    <w:rsid w:val="006B170D"/>
    <w:rsid w:val="006B47DE"/>
    <w:rsid w:val="006B5A09"/>
    <w:rsid w:val="006C04E8"/>
    <w:rsid w:val="006C07BB"/>
    <w:rsid w:val="006D246D"/>
    <w:rsid w:val="006D626C"/>
    <w:rsid w:val="006E24AC"/>
    <w:rsid w:val="006E2D8B"/>
    <w:rsid w:val="006F141F"/>
    <w:rsid w:val="006F274D"/>
    <w:rsid w:val="006F3B31"/>
    <w:rsid w:val="006F3B48"/>
    <w:rsid w:val="006F71E5"/>
    <w:rsid w:val="007014D8"/>
    <w:rsid w:val="00701C52"/>
    <w:rsid w:val="00707B96"/>
    <w:rsid w:val="0071151A"/>
    <w:rsid w:val="007119BA"/>
    <w:rsid w:val="00715ED0"/>
    <w:rsid w:val="00716724"/>
    <w:rsid w:val="0071766B"/>
    <w:rsid w:val="0072132C"/>
    <w:rsid w:val="00724031"/>
    <w:rsid w:val="00730F56"/>
    <w:rsid w:val="0073C903"/>
    <w:rsid w:val="0074028D"/>
    <w:rsid w:val="00741FA8"/>
    <w:rsid w:val="00742801"/>
    <w:rsid w:val="00753235"/>
    <w:rsid w:val="007539D0"/>
    <w:rsid w:val="007576B5"/>
    <w:rsid w:val="007579B3"/>
    <w:rsid w:val="0075AB7E"/>
    <w:rsid w:val="00760145"/>
    <w:rsid w:val="007601F9"/>
    <w:rsid w:val="00760C5A"/>
    <w:rsid w:val="00762257"/>
    <w:rsid w:val="0076315B"/>
    <w:rsid w:val="0076399F"/>
    <w:rsid w:val="00771C51"/>
    <w:rsid w:val="0077309A"/>
    <w:rsid w:val="00773555"/>
    <w:rsid w:val="007745E7"/>
    <w:rsid w:val="00781AB1"/>
    <w:rsid w:val="00781CA3"/>
    <w:rsid w:val="0078275D"/>
    <w:rsid w:val="00784075"/>
    <w:rsid w:val="0078491A"/>
    <w:rsid w:val="0078729E"/>
    <w:rsid w:val="0079164E"/>
    <w:rsid w:val="00791817"/>
    <w:rsid w:val="00792719"/>
    <w:rsid w:val="0079383C"/>
    <w:rsid w:val="007A0AE7"/>
    <w:rsid w:val="007A2B74"/>
    <w:rsid w:val="007A3BE6"/>
    <w:rsid w:val="007A5CA4"/>
    <w:rsid w:val="007A6F26"/>
    <w:rsid w:val="007A7862"/>
    <w:rsid w:val="007A7F85"/>
    <w:rsid w:val="007B1019"/>
    <w:rsid w:val="007B1C80"/>
    <w:rsid w:val="007B797A"/>
    <w:rsid w:val="007B7FCD"/>
    <w:rsid w:val="007C4076"/>
    <w:rsid w:val="007C515C"/>
    <w:rsid w:val="007C5A14"/>
    <w:rsid w:val="007C7F12"/>
    <w:rsid w:val="007D308C"/>
    <w:rsid w:val="007D61FF"/>
    <w:rsid w:val="007D75C4"/>
    <w:rsid w:val="007D7669"/>
    <w:rsid w:val="007E02D5"/>
    <w:rsid w:val="007E09E7"/>
    <w:rsid w:val="007E0CA1"/>
    <w:rsid w:val="007F2B61"/>
    <w:rsid w:val="007F3058"/>
    <w:rsid w:val="007F3620"/>
    <w:rsid w:val="007F3EFC"/>
    <w:rsid w:val="00800B76"/>
    <w:rsid w:val="00801CFE"/>
    <w:rsid w:val="008077E8"/>
    <w:rsid w:val="00807D65"/>
    <w:rsid w:val="00811017"/>
    <w:rsid w:val="008176F3"/>
    <w:rsid w:val="00817976"/>
    <w:rsid w:val="008224F6"/>
    <w:rsid w:val="00822955"/>
    <w:rsid w:val="008249AA"/>
    <w:rsid w:val="00824F5F"/>
    <w:rsid w:val="00825940"/>
    <w:rsid w:val="00826521"/>
    <w:rsid w:val="00826FEF"/>
    <w:rsid w:val="00827D26"/>
    <w:rsid w:val="0083156A"/>
    <w:rsid w:val="00832EA5"/>
    <w:rsid w:val="00833B01"/>
    <w:rsid w:val="0083582D"/>
    <w:rsid w:val="0083676B"/>
    <w:rsid w:val="008372FF"/>
    <w:rsid w:val="008422B4"/>
    <w:rsid w:val="00845789"/>
    <w:rsid w:val="00851691"/>
    <w:rsid w:val="00856FB3"/>
    <w:rsid w:val="00857AE6"/>
    <w:rsid w:val="00863C80"/>
    <w:rsid w:val="00870782"/>
    <w:rsid w:val="00870D7F"/>
    <w:rsid w:val="00876A61"/>
    <w:rsid w:val="008828D7"/>
    <w:rsid w:val="0088354B"/>
    <w:rsid w:val="008851FA"/>
    <w:rsid w:val="00885F4A"/>
    <w:rsid w:val="00886506"/>
    <w:rsid w:val="008875BB"/>
    <w:rsid w:val="00892F6F"/>
    <w:rsid w:val="00893858"/>
    <w:rsid w:val="00896496"/>
    <w:rsid w:val="008A0F7D"/>
    <w:rsid w:val="008A1A25"/>
    <w:rsid w:val="008A238B"/>
    <w:rsid w:val="008A326D"/>
    <w:rsid w:val="008A49C9"/>
    <w:rsid w:val="008A59AF"/>
    <w:rsid w:val="008A79AA"/>
    <w:rsid w:val="008B2112"/>
    <w:rsid w:val="008B2604"/>
    <w:rsid w:val="008B5FCC"/>
    <w:rsid w:val="008C1D33"/>
    <w:rsid w:val="008C3BF8"/>
    <w:rsid w:val="008D290D"/>
    <w:rsid w:val="008D2FC6"/>
    <w:rsid w:val="008D58A5"/>
    <w:rsid w:val="008D6F05"/>
    <w:rsid w:val="008E1313"/>
    <w:rsid w:val="008E3C44"/>
    <w:rsid w:val="008E41EE"/>
    <w:rsid w:val="008E69EB"/>
    <w:rsid w:val="008F2D1D"/>
    <w:rsid w:val="008F5195"/>
    <w:rsid w:val="00900BCB"/>
    <w:rsid w:val="0090174F"/>
    <w:rsid w:val="00902534"/>
    <w:rsid w:val="00906019"/>
    <w:rsid w:val="00911EC5"/>
    <w:rsid w:val="00911F66"/>
    <w:rsid w:val="00917E42"/>
    <w:rsid w:val="0092356B"/>
    <w:rsid w:val="0092564F"/>
    <w:rsid w:val="00925DCC"/>
    <w:rsid w:val="0092688E"/>
    <w:rsid w:val="00926F21"/>
    <w:rsid w:val="00930B24"/>
    <w:rsid w:val="009310CC"/>
    <w:rsid w:val="009319C4"/>
    <w:rsid w:val="00932623"/>
    <w:rsid w:val="00932BF9"/>
    <w:rsid w:val="00935145"/>
    <w:rsid w:val="00936F39"/>
    <w:rsid w:val="00937C6A"/>
    <w:rsid w:val="009410E2"/>
    <w:rsid w:val="00942E3D"/>
    <w:rsid w:val="00944AEC"/>
    <w:rsid w:val="0094509C"/>
    <w:rsid w:val="009539A2"/>
    <w:rsid w:val="009546EE"/>
    <w:rsid w:val="009571A9"/>
    <w:rsid w:val="009577FD"/>
    <w:rsid w:val="00961DBA"/>
    <w:rsid w:val="009635C6"/>
    <w:rsid w:val="00965285"/>
    <w:rsid w:val="00970804"/>
    <w:rsid w:val="00975FED"/>
    <w:rsid w:val="009767C1"/>
    <w:rsid w:val="00982749"/>
    <w:rsid w:val="00982D7F"/>
    <w:rsid w:val="0098406F"/>
    <w:rsid w:val="009841DC"/>
    <w:rsid w:val="00986041"/>
    <w:rsid w:val="00994D50"/>
    <w:rsid w:val="00995BC1"/>
    <w:rsid w:val="0099642B"/>
    <w:rsid w:val="00996D19"/>
    <w:rsid w:val="00997A11"/>
    <w:rsid w:val="009A56EB"/>
    <w:rsid w:val="009B04D7"/>
    <w:rsid w:val="009B18C8"/>
    <w:rsid w:val="009B5A0D"/>
    <w:rsid w:val="009B7605"/>
    <w:rsid w:val="009C0AC0"/>
    <w:rsid w:val="009C6235"/>
    <w:rsid w:val="009D01C2"/>
    <w:rsid w:val="009D0438"/>
    <w:rsid w:val="009D32B4"/>
    <w:rsid w:val="009D58BB"/>
    <w:rsid w:val="009D7492"/>
    <w:rsid w:val="009E145B"/>
    <w:rsid w:val="009E5D36"/>
    <w:rsid w:val="009F014D"/>
    <w:rsid w:val="009F0FA4"/>
    <w:rsid w:val="009F109C"/>
    <w:rsid w:val="009F1877"/>
    <w:rsid w:val="009F2358"/>
    <w:rsid w:val="009F2D08"/>
    <w:rsid w:val="009F4862"/>
    <w:rsid w:val="009F65AC"/>
    <w:rsid w:val="009F6C49"/>
    <w:rsid w:val="009F717F"/>
    <w:rsid w:val="00A009B7"/>
    <w:rsid w:val="00A03B69"/>
    <w:rsid w:val="00A0518F"/>
    <w:rsid w:val="00A05DFB"/>
    <w:rsid w:val="00A07985"/>
    <w:rsid w:val="00A166E7"/>
    <w:rsid w:val="00A1707A"/>
    <w:rsid w:val="00A2038A"/>
    <w:rsid w:val="00A23E2E"/>
    <w:rsid w:val="00A30585"/>
    <w:rsid w:val="00A3635F"/>
    <w:rsid w:val="00A3683D"/>
    <w:rsid w:val="00A36843"/>
    <w:rsid w:val="00A43C18"/>
    <w:rsid w:val="00A46B24"/>
    <w:rsid w:val="00A470BB"/>
    <w:rsid w:val="00A518BC"/>
    <w:rsid w:val="00A53EB2"/>
    <w:rsid w:val="00A5435D"/>
    <w:rsid w:val="00A6508A"/>
    <w:rsid w:val="00A65EE0"/>
    <w:rsid w:val="00A65EEE"/>
    <w:rsid w:val="00A74D87"/>
    <w:rsid w:val="00A7730D"/>
    <w:rsid w:val="00A819A1"/>
    <w:rsid w:val="00A82CCF"/>
    <w:rsid w:val="00A83489"/>
    <w:rsid w:val="00A83B5D"/>
    <w:rsid w:val="00A8466A"/>
    <w:rsid w:val="00A85F17"/>
    <w:rsid w:val="00A86937"/>
    <w:rsid w:val="00A8710E"/>
    <w:rsid w:val="00A90198"/>
    <w:rsid w:val="00A919F5"/>
    <w:rsid w:val="00A932DF"/>
    <w:rsid w:val="00A9360B"/>
    <w:rsid w:val="00AA180B"/>
    <w:rsid w:val="00AA33F9"/>
    <w:rsid w:val="00AA3782"/>
    <w:rsid w:val="00AA7A8D"/>
    <w:rsid w:val="00AB59D3"/>
    <w:rsid w:val="00AB5E14"/>
    <w:rsid w:val="00AB63E8"/>
    <w:rsid w:val="00AC2F66"/>
    <w:rsid w:val="00AC62D4"/>
    <w:rsid w:val="00AD0538"/>
    <w:rsid w:val="00AD057B"/>
    <w:rsid w:val="00AD5277"/>
    <w:rsid w:val="00AE2AB9"/>
    <w:rsid w:val="00AE35CA"/>
    <w:rsid w:val="00AE3F1F"/>
    <w:rsid w:val="00AE4C1C"/>
    <w:rsid w:val="00AE55EE"/>
    <w:rsid w:val="00AE5666"/>
    <w:rsid w:val="00AE67D0"/>
    <w:rsid w:val="00AE7473"/>
    <w:rsid w:val="00AE785B"/>
    <w:rsid w:val="00AF0A23"/>
    <w:rsid w:val="00AF0AE3"/>
    <w:rsid w:val="00AF2411"/>
    <w:rsid w:val="00AF2757"/>
    <w:rsid w:val="00AF5547"/>
    <w:rsid w:val="00AF70EA"/>
    <w:rsid w:val="00AF72C0"/>
    <w:rsid w:val="00B068C7"/>
    <w:rsid w:val="00B07135"/>
    <w:rsid w:val="00B076FC"/>
    <w:rsid w:val="00B118C0"/>
    <w:rsid w:val="00B124E7"/>
    <w:rsid w:val="00B20AC9"/>
    <w:rsid w:val="00B2186D"/>
    <w:rsid w:val="00B22780"/>
    <w:rsid w:val="00B26440"/>
    <w:rsid w:val="00B268F7"/>
    <w:rsid w:val="00B2789C"/>
    <w:rsid w:val="00B27A8C"/>
    <w:rsid w:val="00B338ED"/>
    <w:rsid w:val="00B407F7"/>
    <w:rsid w:val="00B40866"/>
    <w:rsid w:val="00B420F9"/>
    <w:rsid w:val="00B42636"/>
    <w:rsid w:val="00B66328"/>
    <w:rsid w:val="00B66813"/>
    <w:rsid w:val="00B676FC"/>
    <w:rsid w:val="00B7095B"/>
    <w:rsid w:val="00B82A77"/>
    <w:rsid w:val="00B91C4F"/>
    <w:rsid w:val="00B97F3A"/>
    <w:rsid w:val="00B97F54"/>
    <w:rsid w:val="00BA15E1"/>
    <w:rsid w:val="00BA16A5"/>
    <w:rsid w:val="00BA1F39"/>
    <w:rsid w:val="00BA2D61"/>
    <w:rsid w:val="00BA6571"/>
    <w:rsid w:val="00BA6910"/>
    <w:rsid w:val="00BA77CE"/>
    <w:rsid w:val="00BB413C"/>
    <w:rsid w:val="00BB55AC"/>
    <w:rsid w:val="00BC0BFC"/>
    <w:rsid w:val="00BD099C"/>
    <w:rsid w:val="00BD247D"/>
    <w:rsid w:val="00BD3D10"/>
    <w:rsid w:val="00BD4E46"/>
    <w:rsid w:val="00BD6639"/>
    <w:rsid w:val="00BE0261"/>
    <w:rsid w:val="00BE2F81"/>
    <w:rsid w:val="00BE6AB8"/>
    <w:rsid w:val="00BF26F8"/>
    <w:rsid w:val="00BF2B4F"/>
    <w:rsid w:val="00BF598B"/>
    <w:rsid w:val="00C00601"/>
    <w:rsid w:val="00C01B16"/>
    <w:rsid w:val="00C01DEA"/>
    <w:rsid w:val="00C06C52"/>
    <w:rsid w:val="00C11B23"/>
    <w:rsid w:val="00C15DFE"/>
    <w:rsid w:val="00C165DC"/>
    <w:rsid w:val="00C177C2"/>
    <w:rsid w:val="00C20F91"/>
    <w:rsid w:val="00C25624"/>
    <w:rsid w:val="00C27365"/>
    <w:rsid w:val="00C27A08"/>
    <w:rsid w:val="00C30B52"/>
    <w:rsid w:val="00C32302"/>
    <w:rsid w:val="00C349A9"/>
    <w:rsid w:val="00C354D1"/>
    <w:rsid w:val="00C51607"/>
    <w:rsid w:val="00C51929"/>
    <w:rsid w:val="00C52631"/>
    <w:rsid w:val="00C53211"/>
    <w:rsid w:val="00C534D2"/>
    <w:rsid w:val="00C565D6"/>
    <w:rsid w:val="00C63B87"/>
    <w:rsid w:val="00C71C6B"/>
    <w:rsid w:val="00C74A1D"/>
    <w:rsid w:val="00C769D0"/>
    <w:rsid w:val="00C76D1B"/>
    <w:rsid w:val="00C82ADD"/>
    <w:rsid w:val="00C84C81"/>
    <w:rsid w:val="00C870AE"/>
    <w:rsid w:val="00C87F6D"/>
    <w:rsid w:val="00C939E1"/>
    <w:rsid w:val="00C955D6"/>
    <w:rsid w:val="00C95AE0"/>
    <w:rsid w:val="00CA12C1"/>
    <w:rsid w:val="00CA2274"/>
    <w:rsid w:val="00CA582B"/>
    <w:rsid w:val="00CB58C9"/>
    <w:rsid w:val="00CB6CAB"/>
    <w:rsid w:val="00CC024A"/>
    <w:rsid w:val="00CC0C96"/>
    <w:rsid w:val="00CC13BB"/>
    <w:rsid w:val="00CC7B30"/>
    <w:rsid w:val="00CD42FA"/>
    <w:rsid w:val="00CD7701"/>
    <w:rsid w:val="00CE0339"/>
    <w:rsid w:val="00CE16CF"/>
    <w:rsid w:val="00CE1DD5"/>
    <w:rsid w:val="00CE2A1A"/>
    <w:rsid w:val="00CE2EE3"/>
    <w:rsid w:val="00CE3636"/>
    <w:rsid w:val="00CE49D3"/>
    <w:rsid w:val="00CE5922"/>
    <w:rsid w:val="00CE5ABF"/>
    <w:rsid w:val="00CF299A"/>
    <w:rsid w:val="00CF76F9"/>
    <w:rsid w:val="00D04A97"/>
    <w:rsid w:val="00D04B67"/>
    <w:rsid w:val="00D05059"/>
    <w:rsid w:val="00D11706"/>
    <w:rsid w:val="00D124B5"/>
    <w:rsid w:val="00D16340"/>
    <w:rsid w:val="00D21901"/>
    <w:rsid w:val="00D27A76"/>
    <w:rsid w:val="00D3066C"/>
    <w:rsid w:val="00D30E7E"/>
    <w:rsid w:val="00D3356C"/>
    <w:rsid w:val="00D3427A"/>
    <w:rsid w:val="00D3514F"/>
    <w:rsid w:val="00D51299"/>
    <w:rsid w:val="00D53A20"/>
    <w:rsid w:val="00D54EF6"/>
    <w:rsid w:val="00D60FBB"/>
    <w:rsid w:val="00D63EB2"/>
    <w:rsid w:val="00D6610F"/>
    <w:rsid w:val="00D8135B"/>
    <w:rsid w:val="00D92BA7"/>
    <w:rsid w:val="00D941D6"/>
    <w:rsid w:val="00D95406"/>
    <w:rsid w:val="00D95E85"/>
    <w:rsid w:val="00D975E8"/>
    <w:rsid w:val="00DA1C3F"/>
    <w:rsid w:val="00DA30A8"/>
    <w:rsid w:val="00DB0679"/>
    <w:rsid w:val="00DB0FB8"/>
    <w:rsid w:val="00DB3CC3"/>
    <w:rsid w:val="00DB6DD5"/>
    <w:rsid w:val="00DC0CBF"/>
    <w:rsid w:val="00DC3063"/>
    <w:rsid w:val="00DC3C36"/>
    <w:rsid w:val="00DC5630"/>
    <w:rsid w:val="00DC64D5"/>
    <w:rsid w:val="00DD01E8"/>
    <w:rsid w:val="00DD3382"/>
    <w:rsid w:val="00DE38D5"/>
    <w:rsid w:val="00DE4C52"/>
    <w:rsid w:val="00DF3F54"/>
    <w:rsid w:val="00DF51A1"/>
    <w:rsid w:val="00E04196"/>
    <w:rsid w:val="00E06582"/>
    <w:rsid w:val="00E07330"/>
    <w:rsid w:val="00E10B08"/>
    <w:rsid w:val="00E12458"/>
    <w:rsid w:val="00E146D8"/>
    <w:rsid w:val="00E2073D"/>
    <w:rsid w:val="00E2354E"/>
    <w:rsid w:val="00E2469D"/>
    <w:rsid w:val="00E25ADD"/>
    <w:rsid w:val="00E26CCC"/>
    <w:rsid w:val="00E403EE"/>
    <w:rsid w:val="00E435BE"/>
    <w:rsid w:val="00E454ED"/>
    <w:rsid w:val="00E504FF"/>
    <w:rsid w:val="00E53B9E"/>
    <w:rsid w:val="00E56845"/>
    <w:rsid w:val="00E57F2C"/>
    <w:rsid w:val="00E61A1C"/>
    <w:rsid w:val="00E6207A"/>
    <w:rsid w:val="00E62F5C"/>
    <w:rsid w:val="00E64DA3"/>
    <w:rsid w:val="00E664E7"/>
    <w:rsid w:val="00E66BFF"/>
    <w:rsid w:val="00E672F7"/>
    <w:rsid w:val="00E70062"/>
    <w:rsid w:val="00E72189"/>
    <w:rsid w:val="00E73C7F"/>
    <w:rsid w:val="00E7479B"/>
    <w:rsid w:val="00E7622A"/>
    <w:rsid w:val="00E77805"/>
    <w:rsid w:val="00E77D69"/>
    <w:rsid w:val="00E7AF21"/>
    <w:rsid w:val="00E85D1C"/>
    <w:rsid w:val="00E90ED9"/>
    <w:rsid w:val="00E91202"/>
    <w:rsid w:val="00EA1F05"/>
    <w:rsid w:val="00EA7285"/>
    <w:rsid w:val="00EB204F"/>
    <w:rsid w:val="00EB615B"/>
    <w:rsid w:val="00EB7CBD"/>
    <w:rsid w:val="00EC0E01"/>
    <w:rsid w:val="00EC2DE6"/>
    <w:rsid w:val="00EC34F5"/>
    <w:rsid w:val="00EC447B"/>
    <w:rsid w:val="00EC5754"/>
    <w:rsid w:val="00EC5A17"/>
    <w:rsid w:val="00EC680B"/>
    <w:rsid w:val="00ED08D2"/>
    <w:rsid w:val="00ED251E"/>
    <w:rsid w:val="00ED30EA"/>
    <w:rsid w:val="00ED3BD0"/>
    <w:rsid w:val="00EE4BCC"/>
    <w:rsid w:val="00EE5942"/>
    <w:rsid w:val="00EE5CD0"/>
    <w:rsid w:val="00EE6A80"/>
    <w:rsid w:val="00EF067D"/>
    <w:rsid w:val="00EF112B"/>
    <w:rsid w:val="00EF1EAC"/>
    <w:rsid w:val="00EF3F01"/>
    <w:rsid w:val="00EF4BD3"/>
    <w:rsid w:val="00EF4DF1"/>
    <w:rsid w:val="00EF5CB4"/>
    <w:rsid w:val="00EF65FA"/>
    <w:rsid w:val="00EF73FD"/>
    <w:rsid w:val="00F01397"/>
    <w:rsid w:val="00F0160A"/>
    <w:rsid w:val="00F03DC5"/>
    <w:rsid w:val="00F107E1"/>
    <w:rsid w:val="00F10903"/>
    <w:rsid w:val="00F17B44"/>
    <w:rsid w:val="00F20020"/>
    <w:rsid w:val="00F2045F"/>
    <w:rsid w:val="00F26990"/>
    <w:rsid w:val="00F354E5"/>
    <w:rsid w:val="00F41E2A"/>
    <w:rsid w:val="00F423CB"/>
    <w:rsid w:val="00F43246"/>
    <w:rsid w:val="00F45B1F"/>
    <w:rsid w:val="00F47D81"/>
    <w:rsid w:val="00F53E5D"/>
    <w:rsid w:val="00F5643B"/>
    <w:rsid w:val="00F63EF3"/>
    <w:rsid w:val="00F65DC1"/>
    <w:rsid w:val="00F67FE8"/>
    <w:rsid w:val="00F73F59"/>
    <w:rsid w:val="00F809EC"/>
    <w:rsid w:val="00F812BB"/>
    <w:rsid w:val="00F84883"/>
    <w:rsid w:val="00F8534D"/>
    <w:rsid w:val="00F859E7"/>
    <w:rsid w:val="00F85B5D"/>
    <w:rsid w:val="00F9438A"/>
    <w:rsid w:val="00F9466F"/>
    <w:rsid w:val="00F95108"/>
    <w:rsid w:val="00F951B1"/>
    <w:rsid w:val="00F95418"/>
    <w:rsid w:val="00FA0DFA"/>
    <w:rsid w:val="00FA2AAF"/>
    <w:rsid w:val="00FA7E08"/>
    <w:rsid w:val="00FB19D4"/>
    <w:rsid w:val="00FB1BD5"/>
    <w:rsid w:val="00FB2A25"/>
    <w:rsid w:val="00FB2AF7"/>
    <w:rsid w:val="00FB3F0F"/>
    <w:rsid w:val="00FC085E"/>
    <w:rsid w:val="00FC0ADD"/>
    <w:rsid w:val="00FC2499"/>
    <w:rsid w:val="00FC3084"/>
    <w:rsid w:val="00FD04B5"/>
    <w:rsid w:val="00FD13C8"/>
    <w:rsid w:val="00FD1C61"/>
    <w:rsid w:val="00FD1F46"/>
    <w:rsid w:val="00FD48C7"/>
    <w:rsid w:val="00FD522D"/>
    <w:rsid w:val="00FD715E"/>
    <w:rsid w:val="00FF143A"/>
    <w:rsid w:val="00FF59CC"/>
    <w:rsid w:val="00FF6276"/>
    <w:rsid w:val="011D1CE7"/>
    <w:rsid w:val="02D97F72"/>
    <w:rsid w:val="033BC727"/>
    <w:rsid w:val="034819E4"/>
    <w:rsid w:val="039498B7"/>
    <w:rsid w:val="03AAD24D"/>
    <w:rsid w:val="03AFEC23"/>
    <w:rsid w:val="04276833"/>
    <w:rsid w:val="042D75B0"/>
    <w:rsid w:val="052978AC"/>
    <w:rsid w:val="05E33DDB"/>
    <w:rsid w:val="063FCCFD"/>
    <w:rsid w:val="066FD313"/>
    <w:rsid w:val="06A1FE7E"/>
    <w:rsid w:val="06CEFC00"/>
    <w:rsid w:val="06D6A4C0"/>
    <w:rsid w:val="06E6A80E"/>
    <w:rsid w:val="07034F90"/>
    <w:rsid w:val="08727521"/>
    <w:rsid w:val="0878AD39"/>
    <w:rsid w:val="0925E42A"/>
    <w:rsid w:val="09291365"/>
    <w:rsid w:val="0986ED09"/>
    <w:rsid w:val="0A1067F8"/>
    <w:rsid w:val="0B6461FD"/>
    <w:rsid w:val="0BAA15E3"/>
    <w:rsid w:val="0BCF5153"/>
    <w:rsid w:val="0C097FB1"/>
    <w:rsid w:val="0C55FE84"/>
    <w:rsid w:val="0D12C052"/>
    <w:rsid w:val="0D15BF79"/>
    <w:rsid w:val="0D9B36FE"/>
    <w:rsid w:val="0DB005B5"/>
    <w:rsid w:val="0E254F4D"/>
    <w:rsid w:val="0FC4B55D"/>
    <w:rsid w:val="0FEC1D6E"/>
    <w:rsid w:val="10B182B3"/>
    <w:rsid w:val="10EB2070"/>
    <w:rsid w:val="10F84440"/>
    <w:rsid w:val="11382159"/>
    <w:rsid w:val="119C8074"/>
    <w:rsid w:val="12F7963F"/>
    <w:rsid w:val="1335E7AA"/>
    <w:rsid w:val="133E0706"/>
    <w:rsid w:val="13AB1384"/>
    <w:rsid w:val="13B0E28D"/>
    <w:rsid w:val="13B2DBDD"/>
    <w:rsid w:val="13D834EB"/>
    <w:rsid w:val="1414B404"/>
    <w:rsid w:val="15290A60"/>
    <w:rsid w:val="153CD9EF"/>
    <w:rsid w:val="165DFF0B"/>
    <w:rsid w:val="169E9501"/>
    <w:rsid w:val="16EA452B"/>
    <w:rsid w:val="18693020"/>
    <w:rsid w:val="18A60CA9"/>
    <w:rsid w:val="1951D7CE"/>
    <w:rsid w:val="19872793"/>
    <w:rsid w:val="199E56A1"/>
    <w:rsid w:val="19C3CC3F"/>
    <w:rsid w:val="1A24A847"/>
    <w:rsid w:val="1A4CA50B"/>
    <w:rsid w:val="1B9A69B7"/>
    <w:rsid w:val="1BB82999"/>
    <w:rsid w:val="1C0040EB"/>
    <w:rsid w:val="1CE44F06"/>
    <w:rsid w:val="1D0D0D7A"/>
    <w:rsid w:val="1D0D3B1A"/>
    <w:rsid w:val="1DA5793E"/>
    <w:rsid w:val="1DFE41D7"/>
    <w:rsid w:val="1E23C683"/>
    <w:rsid w:val="1EDAC36B"/>
    <w:rsid w:val="210CA833"/>
    <w:rsid w:val="21BC94F0"/>
    <w:rsid w:val="22467678"/>
    <w:rsid w:val="2292BBE8"/>
    <w:rsid w:val="22EADED2"/>
    <w:rsid w:val="2312334B"/>
    <w:rsid w:val="23FC1774"/>
    <w:rsid w:val="25260AE4"/>
    <w:rsid w:val="25932980"/>
    <w:rsid w:val="25B1883D"/>
    <w:rsid w:val="262B9579"/>
    <w:rsid w:val="26384DF2"/>
    <w:rsid w:val="26D72371"/>
    <w:rsid w:val="26E781C4"/>
    <w:rsid w:val="26F52592"/>
    <w:rsid w:val="2702022A"/>
    <w:rsid w:val="288F46BF"/>
    <w:rsid w:val="28B1252A"/>
    <w:rsid w:val="28F05CF3"/>
    <w:rsid w:val="28FF2933"/>
    <w:rsid w:val="29127541"/>
    <w:rsid w:val="29D595E4"/>
    <w:rsid w:val="2A211207"/>
    <w:rsid w:val="2A556597"/>
    <w:rsid w:val="2A95E78E"/>
    <w:rsid w:val="2AE643E1"/>
    <w:rsid w:val="2B0F2AC6"/>
    <w:rsid w:val="2B32C84A"/>
    <w:rsid w:val="2BC194F0"/>
    <w:rsid w:val="2D76841D"/>
    <w:rsid w:val="2E2DF71B"/>
    <w:rsid w:val="2E463410"/>
    <w:rsid w:val="2E582A09"/>
    <w:rsid w:val="2EA9C9F3"/>
    <w:rsid w:val="2F5B95B8"/>
    <w:rsid w:val="2FA0DE79"/>
    <w:rsid w:val="2FA8148B"/>
    <w:rsid w:val="2FB29343"/>
    <w:rsid w:val="30998749"/>
    <w:rsid w:val="30EFA4AE"/>
    <w:rsid w:val="3146A1A8"/>
    <w:rsid w:val="316B40D3"/>
    <w:rsid w:val="316DA948"/>
    <w:rsid w:val="31737EA7"/>
    <w:rsid w:val="31A7610D"/>
    <w:rsid w:val="31D25027"/>
    <w:rsid w:val="32012940"/>
    <w:rsid w:val="3202A77C"/>
    <w:rsid w:val="323EDF13"/>
    <w:rsid w:val="329D80E5"/>
    <w:rsid w:val="32EE0CF0"/>
    <w:rsid w:val="3342027E"/>
    <w:rsid w:val="3482ECE5"/>
    <w:rsid w:val="35207999"/>
    <w:rsid w:val="35865718"/>
    <w:rsid w:val="35890E0C"/>
    <w:rsid w:val="35AA6777"/>
    <w:rsid w:val="35CE04FB"/>
    <w:rsid w:val="373B476A"/>
    <w:rsid w:val="3776B47F"/>
    <w:rsid w:val="37FEC088"/>
    <w:rsid w:val="38301993"/>
    <w:rsid w:val="383FD6D5"/>
    <w:rsid w:val="390F5668"/>
    <w:rsid w:val="39434108"/>
    <w:rsid w:val="3A0CF6B1"/>
    <w:rsid w:val="3A73288D"/>
    <w:rsid w:val="3B0C7065"/>
    <w:rsid w:val="3B7BAD16"/>
    <w:rsid w:val="3BB2241B"/>
    <w:rsid w:val="3BD83131"/>
    <w:rsid w:val="3BFD14ED"/>
    <w:rsid w:val="3C355363"/>
    <w:rsid w:val="3C4CFF71"/>
    <w:rsid w:val="3CCEA438"/>
    <w:rsid w:val="3CF96810"/>
    <w:rsid w:val="3D9CE877"/>
    <w:rsid w:val="3DDF049C"/>
    <w:rsid w:val="3E0C15E8"/>
    <w:rsid w:val="3E26D655"/>
    <w:rsid w:val="3E2CD12F"/>
    <w:rsid w:val="3E3065AB"/>
    <w:rsid w:val="3E51B161"/>
    <w:rsid w:val="3E552576"/>
    <w:rsid w:val="3F841984"/>
    <w:rsid w:val="3F9FF93D"/>
    <w:rsid w:val="3FF0AE9F"/>
    <w:rsid w:val="3FF16E1E"/>
    <w:rsid w:val="4013928B"/>
    <w:rsid w:val="402B02C2"/>
    <w:rsid w:val="40381A4C"/>
    <w:rsid w:val="405F2381"/>
    <w:rsid w:val="4064CDF9"/>
    <w:rsid w:val="407A66DE"/>
    <w:rsid w:val="41D75BF4"/>
    <w:rsid w:val="41EC01E0"/>
    <w:rsid w:val="424FED9C"/>
    <w:rsid w:val="4259A073"/>
    <w:rsid w:val="42F403DF"/>
    <w:rsid w:val="43235856"/>
    <w:rsid w:val="43287768"/>
    <w:rsid w:val="438995AC"/>
    <w:rsid w:val="43A3257B"/>
    <w:rsid w:val="448D7B11"/>
    <w:rsid w:val="44BD575D"/>
    <w:rsid w:val="4698519E"/>
    <w:rsid w:val="4755A185"/>
    <w:rsid w:val="479EAB24"/>
    <w:rsid w:val="47A3D49C"/>
    <w:rsid w:val="47A66166"/>
    <w:rsid w:val="47BB80AA"/>
    <w:rsid w:val="48CD0F2D"/>
    <w:rsid w:val="48F98019"/>
    <w:rsid w:val="4A12B7AF"/>
    <w:rsid w:val="4A46F461"/>
    <w:rsid w:val="4B301A1E"/>
    <w:rsid w:val="4C03D2A9"/>
    <w:rsid w:val="4C8769E9"/>
    <w:rsid w:val="4CDB2D18"/>
    <w:rsid w:val="4D431A95"/>
    <w:rsid w:val="4DA77B9E"/>
    <w:rsid w:val="4E0D83EC"/>
    <w:rsid w:val="4ECFB57D"/>
    <w:rsid w:val="4F7F7C5F"/>
    <w:rsid w:val="4F9495CE"/>
    <w:rsid w:val="4FD8ED18"/>
    <w:rsid w:val="50009053"/>
    <w:rsid w:val="50346062"/>
    <w:rsid w:val="504F3077"/>
    <w:rsid w:val="5070CF85"/>
    <w:rsid w:val="50B5C674"/>
    <w:rsid w:val="50D4E9DF"/>
    <w:rsid w:val="50F7687F"/>
    <w:rsid w:val="511D2879"/>
    <w:rsid w:val="51984A17"/>
    <w:rsid w:val="51CB517F"/>
    <w:rsid w:val="52FA2A92"/>
    <w:rsid w:val="536C989C"/>
    <w:rsid w:val="54509E91"/>
    <w:rsid w:val="54D226FE"/>
    <w:rsid w:val="54E4FF6A"/>
    <w:rsid w:val="54FAC3CA"/>
    <w:rsid w:val="5550D394"/>
    <w:rsid w:val="55C24C0B"/>
    <w:rsid w:val="5668E16B"/>
    <w:rsid w:val="57782227"/>
    <w:rsid w:val="579C704E"/>
    <w:rsid w:val="57AE6C36"/>
    <w:rsid w:val="57DE3F14"/>
    <w:rsid w:val="58635E5D"/>
    <w:rsid w:val="5A404C98"/>
    <w:rsid w:val="5A822C30"/>
    <w:rsid w:val="5AC71547"/>
    <w:rsid w:val="5B1C0B47"/>
    <w:rsid w:val="5B6F118C"/>
    <w:rsid w:val="5B91ECDC"/>
    <w:rsid w:val="5BC9E52A"/>
    <w:rsid w:val="5BCA4D8E"/>
    <w:rsid w:val="5C069A9C"/>
    <w:rsid w:val="5C449615"/>
    <w:rsid w:val="5C833410"/>
    <w:rsid w:val="5CC72DE5"/>
    <w:rsid w:val="5CDEB1CF"/>
    <w:rsid w:val="5CF1FA0C"/>
    <w:rsid w:val="5DA4565E"/>
    <w:rsid w:val="5DFAA42E"/>
    <w:rsid w:val="5EEEFD71"/>
    <w:rsid w:val="5F113ACE"/>
    <w:rsid w:val="5F259923"/>
    <w:rsid w:val="5F274D71"/>
    <w:rsid w:val="5F6D63AF"/>
    <w:rsid w:val="5F7D1D83"/>
    <w:rsid w:val="5F87696A"/>
    <w:rsid w:val="5F9F1578"/>
    <w:rsid w:val="5FE47F56"/>
    <w:rsid w:val="5FED3CEE"/>
    <w:rsid w:val="5FF603DC"/>
    <w:rsid w:val="5FFA608B"/>
    <w:rsid w:val="604282AF"/>
    <w:rsid w:val="60C95317"/>
    <w:rsid w:val="615E1825"/>
    <w:rsid w:val="6201D92F"/>
    <w:rsid w:val="6231EBA7"/>
    <w:rsid w:val="62DA1780"/>
    <w:rsid w:val="637C10A4"/>
    <w:rsid w:val="63A7AED7"/>
    <w:rsid w:val="63BE82E8"/>
    <w:rsid w:val="640ABDEE"/>
    <w:rsid w:val="64256734"/>
    <w:rsid w:val="64D78402"/>
    <w:rsid w:val="64E2CDB6"/>
    <w:rsid w:val="65F0AD69"/>
    <w:rsid w:val="66B639D4"/>
    <w:rsid w:val="66CDBFEB"/>
    <w:rsid w:val="67858D5E"/>
    <w:rsid w:val="67B0D441"/>
    <w:rsid w:val="680F6D64"/>
    <w:rsid w:val="6900BD47"/>
    <w:rsid w:val="6903E87C"/>
    <w:rsid w:val="69C0AA4A"/>
    <w:rsid w:val="6A7FBC07"/>
    <w:rsid w:val="6B55490D"/>
    <w:rsid w:val="6BF954D6"/>
    <w:rsid w:val="6C24FA4F"/>
    <w:rsid w:val="6C69F13E"/>
    <w:rsid w:val="6C729F55"/>
    <w:rsid w:val="6CAF753C"/>
    <w:rsid w:val="6CE525A0"/>
    <w:rsid w:val="6E97DA13"/>
    <w:rsid w:val="6F063B68"/>
    <w:rsid w:val="6F73A0CB"/>
    <w:rsid w:val="6FA7FC1F"/>
    <w:rsid w:val="70644558"/>
    <w:rsid w:val="70B363F5"/>
    <w:rsid w:val="70C4AD2E"/>
    <w:rsid w:val="7221CB84"/>
    <w:rsid w:val="726C21EC"/>
    <w:rsid w:val="72EFA104"/>
    <w:rsid w:val="7352A65A"/>
    <w:rsid w:val="73B725E2"/>
    <w:rsid w:val="73B75070"/>
    <w:rsid w:val="73F06AFF"/>
    <w:rsid w:val="75F085BE"/>
    <w:rsid w:val="764C4099"/>
    <w:rsid w:val="76D2923F"/>
    <w:rsid w:val="77092DF1"/>
    <w:rsid w:val="773AD88D"/>
    <w:rsid w:val="77B8621A"/>
    <w:rsid w:val="790F959B"/>
    <w:rsid w:val="7986D6B3"/>
    <w:rsid w:val="79BAF772"/>
    <w:rsid w:val="7A3BAC4A"/>
    <w:rsid w:val="7A44C632"/>
    <w:rsid w:val="7A959489"/>
    <w:rsid w:val="7B2718F3"/>
    <w:rsid w:val="7B390B23"/>
    <w:rsid w:val="7B62797C"/>
    <w:rsid w:val="7C0354F8"/>
    <w:rsid w:val="7C0FCE92"/>
    <w:rsid w:val="7C600B7A"/>
    <w:rsid w:val="7C844B59"/>
    <w:rsid w:val="7D1253DD"/>
    <w:rsid w:val="7D662E68"/>
    <w:rsid w:val="7DD6E255"/>
    <w:rsid w:val="7E254240"/>
    <w:rsid w:val="7E6CBA6B"/>
    <w:rsid w:val="7F759E35"/>
    <w:rsid w:val="7FF46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FA5BAA"/>
  <w15:docId w15:val="{0A067C46-1B9B-4CEC-B5CA-9CCDB7EDA47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uiPriority="0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167CE"/>
    <w:pPr>
      <w:spacing w:after="0" w:line="320" w:lineRule="atLeast"/>
    </w:pPr>
    <w:rPr>
      <w:color w:val="595959" w:themeColor="text1" w:themeTint="A6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785C"/>
    <w:pPr>
      <w:keepNext/>
      <w:keepLines/>
      <w:spacing w:before="200" w:after="120"/>
      <w:outlineLvl w:val="0"/>
    </w:pPr>
    <w:rPr>
      <w:rFonts w:ascii="Futura Bold" w:hAnsi="Futura Bold" w:eastAsiaTheme="majorEastAsia" w:cstheme="majorBidi"/>
      <w:b/>
      <w:bCs/>
      <w:caps/>
      <w:color w:val="DD1D21" w:themeColor="accent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64785C"/>
    <w:pPr>
      <w:keepNext/>
      <w:keepLines/>
      <w:spacing w:before="200" w:after="120"/>
      <w:outlineLvl w:val="1"/>
    </w:pPr>
    <w:rPr>
      <w:rFonts w:asciiTheme="majorHAnsi" w:hAnsiTheme="majorHAnsi" w:eastAsiaTheme="majorEastAsia" w:cstheme="majorBidi"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64785C"/>
    <w:pPr>
      <w:keepNext/>
      <w:keepLines/>
      <w:spacing w:before="200" w:after="12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85C"/>
    <w:pPr>
      <w:keepNext/>
      <w:keepLines/>
      <w:spacing w:before="200" w:after="120"/>
      <w:outlineLvl w:val="3"/>
    </w:pPr>
    <w:rPr>
      <w:rFonts w:eastAsiaTheme="majorEastAsia" w:cstheme="majorBidi"/>
      <w:bCs/>
      <w:i/>
      <w:iC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4785C"/>
    <w:rPr>
      <w:rFonts w:ascii="Futura Bold" w:hAnsi="Futura Bold" w:eastAsiaTheme="majorEastAsia" w:cstheme="majorBidi"/>
      <w:b/>
      <w:bCs/>
      <w:caps/>
      <w:color w:val="DD1D21" w:themeColor="accent2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64785C"/>
    <w:rPr>
      <w:rFonts w:asciiTheme="majorHAnsi" w:hAnsiTheme="majorHAnsi" w:eastAsiaTheme="majorEastAsia" w:cstheme="majorBidi"/>
      <w:bCs/>
      <w:color w:val="595959" w:themeColor="text1" w:themeTint="A6"/>
      <w:sz w:val="24"/>
      <w:szCs w:val="26"/>
    </w:rPr>
  </w:style>
  <w:style w:type="paragraph" w:styleId="MacroText">
    <w:name w:val="macro"/>
    <w:link w:val="MacroTextChar"/>
    <w:uiPriority w:val="99"/>
    <w:semiHidden/>
    <w:unhideWhenUsed/>
    <w:rsid w:val="009D043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after="0" w:line="240" w:lineRule="auto"/>
    </w:pPr>
    <w:rPr>
      <w:rFonts w:eastAsia="Times New Roman" w:cs="Consolas"/>
      <w:sz w:val="20"/>
      <w:szCs w:val="20"/>
      <w:lang w:val="en-GB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9D0438"/>
    <w:rPr>
      <w:rFonts w:eastAsia="Times New Roman" w:cs="Consolas"/>
      <w:sz w:val="20"/>
      <w:szCs w:val="20"/>
      <w:lang w:val="en-GB"/>
    </w:rPr>
  </w:style>
  <w:style w:type="paragraph" w:styleId="Header">
    <w:name w:val="header"/>
    <w:basedOn w:val="Normal"/>
    <w:link w:val="HeaderChar"/>
    <w:unhideWhenUsed/>
    <w:rsid w:val="003A3F62"/>
    <w:pPr>
      <w:tabs>
        <w:tab w:val="center" w:pos="5103"/>
        <w:tab w:val="right" w:pos="10065"/>
      </w:tabs>
      <w:spacing w:line="240" w:lineRule="auto"/>
    </w:pPr>
    <w:rPr>
      <w:caps/>
      <w:sz w:val="20"/>
    </w:rPr>
  </w:style>
  <w:style w:type="character" w:styleId="HeaderChar" w:customStyle="1">
    <w:name w:val="Header Char"/>
    <w:basedOn w:val="DefaultParagraphFont"/>
    <w:link w:val="Header"/>
    <w:uiPriority w:val="99"/>
    <w:rsid w:val="003A3F62"/>
    <w:rPr>
      <w:caps/>
      <w:color w:val="595959" w:themeColor="text1" w:themeTint="A6"/>
      <w:sz w:val="20"/>
    </w:rPr>
  </w:style>
  <w:style w:type="paragraph" w:styleId="Footer">
    <w:name w:val="footer"/>
    <w:basedOn w:val="Normal"/>
    <w:link w:val="FooterChar"/>
    <w:uiPriority w:val="99"/>
    <w:unhideWhenUsed/>
    <w:rsid w:val="00444575"/>
    <w:pPr>
      <w:tabs>
        <w:tab w:val="center" w:pos="5103"/>
        <w:tab w:val="right" w:pos="10065"/>
      </w:tabs>
      <w:spacing w:line="240" w:lineRule="auto"/>
    </w:pPr>
    <w:rPr>
      <w:sz w:val="20"/>
    </w:rPr>
  </w:style>
  <w:style w:type="character" w:styleId="FooterChar" w:customStyle="1">
    <w:name w:val="Footer Char"/>
    <w:basedOn w:val="DefaultParagraphFont"/>
    <w:link w:val="Footer"/>
    <w:uiPriority w:val="99"/>
    <w:rsid w:val="00444575"/>
    <w:rPr>
      <w:color w:val="595959" w:themeColor="text1" w:themeTint="A6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961DBA"/>
    <w:pPr>
      <w:spacing w:before="480" w:line="276" w:lineRule="auto"/>
      <w:contextualSpacing/>
    </w:pPr>
    <w:rPr>
      <w:rFonts w:ascii="Futura Bold" w:hAnsi="Futura Bold" w:eastAsiaTheme="majorEastAsia" w:cstheme="majorBidi"/>
      <w:b/>
      <w:caps/>
      <w:color w:val="DD1D21" w:themeColor="accent2"/>
      <w:spacing w:val="5"/>
      <w:kern w:val="28"/>
      <w:sz w:val="40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961DBA"/>
    <w:rPr>
      <w:rFonts w:ascii="Futura Bold" w:hAnsi="Futura Bold" w:eastAsiaTheme="majorEastAsia" w:cstheme="majorBidi"/>
      <w:b/>
      <w:caps/>
      <w:color w:val="DD1D21" w:themeColor="accent2"/>
      <w:spacing w:val="5"/>
      <w:kern w:val="28"/>
      <w:sz w:val="4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D0C"/>
    <w:pPr>
      <w:numPr>
        <w:ilvl w:val="1"/>
      </w:numPr>
    </w:pPr>
    <w:rPr>
      <w:rFonts w:eastAsiaTheme="majorEastAsia" w:cstheme="majorBidi"/>
      <w:iCs/>
      <w:sz w:val="28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2C7D0C"/>
    <w:rPr>
      <w:rFonts w:eastAsiaTheme="majorEastAsia" w:cstheme="majorBidi"/>
      <w:iCs/>
      <w:color w:val="595959" w:themeColor="text1" w:themeTint="A6"/>
      <w:sz w:val="28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44575"/>
    <w:pPr>
      <w:spacing w:line="276" w:lineRule="auto"/>
      <w:outlineLvl w:val="9"/>
    </w:pPr>
    <w:rPr>
      <w:rFonts w:asciiTheme="majorHAnsi" w:hAnsiTheme="majorHAnsi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444575"/>
    <w:pPr>
      <w:spacing w:after="100"/>
    </w:pPr>
  </w:style>
  <w:style w:type="character" w:styleId="Heading4Char" w:customStyle="1">
    <w:name w:val="Heading 4 Char"/>
    <w:basedOn w:val="DefaultParagraphFont"/>
    <w:link w:val="Heading4"/>
    <w:uiPriority w:val="9"/>
    <w:semiHidden/>
    <w:rsid w:val="0064785C"/>
    <w:rPr>
      <w:rFonts w:eastAsiaTheme="majorEastAsia" w:cstheme="majorBidi"/>
      <w:bCs/>
      <w:i/>
      <w:iCs/>
      <w:color w:val="595959" w:themeColor="text1" w:themeTint="A6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4575"/>
    <w:pPr>
      <w:spacing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444575"/>
    <w:rPr>
      <w:rFonts w:ascii="Tahoma" w:hAnsi="Tahoma" w:cs="Tahoma"/>
      <w:color w:val="595959" w:themeColor="text1" w:themeTint="A6"/>
      <w:sz w:val="16"/>
      <w:szCs w:val="16"/>
    </w:rPr>
  </w:style>
  <w:style w:type="paragraph" w:styleId="ListParagraph">
    <w:name w:val="List Paragraph"/>
    <w:basedOn w:val="Normal"/>
    <w:uiPriority w:val="34"/>
    <w:qFormat/>
    <w:rsid w:val="00444575"/>
    <w:pPr>
      <w:numPr>
        <w:numId w:val="1"/>
      </w:numPr>
      <w:ind w:left="255" w:hanging="255"/>
      <w:contextualSpacing/>
    </w:pPr>
  </w:style>
  <w:style w:type="paragraph" w:styleId="TOC2">
    <w:name w:val="toc 2"/>
    <w:basedOn w:val="Normal"/>
    <w:next w:val="Normal"/>
    <w:autoRedefine/>
    <w:uiPriority w:val="39"/>
    <w:unhideWhenUsed/>
    <w:rsid w:val="002C7D0C"/>
    <w:pPr>
      <w:spacing w:after="100"/>
      <w:ind w:left="240"/>
    </w:pPr>
  </w:style>
  <w:style w:type="character" w:styleId="Heading3Char" w:customStyle="1">
    <w:name w:val="Heading 3 Char"/>
    <w:basedOn w:val="DefaultParagraphFont"/>
    <w:link w:val="Heading3"/>
    <w:uiPriority w:val="9"/>
    <w:rsid w:val="0064785C"/>
    <w:rPr>
      <w:rFonts w:eastAsiaTheme="majorEastAsia" w:cstheme="majorBidi"/>
      <w:b/>
      <w:bCs/>
      <w:color w:val="595959" w:themeColor="text1" w:themeTint="A6"/>
      <w:sz w:val="24"/>
    </w:rPr>
  </w:style>
  <w:style w:type="table" w:styleId="TableGrid">
    <w:name w:val="Table Grid"/>
    <w:basedOn w:val="TableNormal"/>
    <w:uiPriority w:val="59"/>
    <w:rsid w:val="0019120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dnoteText">
    <w:name w:val="endnote text"/>
    <w:basedOn w:val="Normal"/>
    <w:link w:val="EndnoteTextChar"/>
    <w:semiHidden/>
    <w:rsid w:val="000D4CA6"/>
    <w:pPr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Arial" w:hAnsi="Arial" w:eastAsia="Times New Roman" w:cs="Times New Roman"/>
      <w:color w:val="auto"/>
      <w:sz w:val="20"/>
      <w:szCs w:val="20"/>
      <w:lang w:val="en-GB"/>
    </w:rPr>
  </w:style>
  <w:style w:type="character" w:styleId="EndnoteTextChar" w:customStyle="1">
    <w:name w:val="Endnote Text Char"/>
    <w:basedOn w:val="DefaultParagraphFont"/>
    <w:link w:val="EndnoteText"/>
    <w:semiHidden/>
    <w:rsid w:val="000D4CA6"/>
    <w:rPr>
      <w:rFonts w:ascii="Arial" w:hAnsi="Arial" w:eastAsia="Times New Roman" w:cs="Times New Roman"/>
      <w:sz w:val="20"/>
      <w:szCs w:val="20"/>
      <w:lang w:val="en-GB"/>
    </w:rPr>
  </w:style>
  <w:style w:type="paragraph" w:styleId="TableText32" w:customStyle="1">
    <w:name w:val="TableText32"/>
    <w:basedOn w:val="Normal"/>
    <w:rsid w:val="000D4CA6"/>
    <w:pPr>
      <w:spacing w:line="240" w:lineRule="auto"/>
    </w:pPr>
    <w:rPr>
      <w:rFonts w:ascii="Times New Roman" w:hAnsi="Times New Roman" w:eastAsia="Times New Roman" w:cs="Times New Roman"/>
      <w:color w:val="auto"/>
      <w:sz w:val="20"/>
      <w:szCs w:val="20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697FDA"/>
    <w:pPr>
      <w:spacing w:after="100"/>
      <w:ind w:left="480"/>
    </w:pPr>
  </w:style>
  <w:style w:type="character" w:styleId="Hyperlink">
    <w:name w:val="Hyperlink"/>
    <w:uiPriority w:val="99"/>
    <w:rsid w:val="00697FDA"/>
    <w:rPr>
      <w:rFonts w:ascii="Arial" w:hAnsi="Arial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1DD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97F54"/>
    <w:rPr>
      <w:color w:val="641964" w:themeColor="followedHyperlink"/>
      <w:u w:val="single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color w:val="595959" w:themeColor="text1" w:themeTint="A6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74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0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microsoft.com/office/2011/relationships/commentsExtended" Target="commentsExtended.xm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comments" Target="comments.xm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microsoft.com/office/2018/08/relationships/commentsExtensible" Target="commentsExtensible.xml"/><Relationship Id="rId23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microsoft.com/office/2016/09/relationships/commentsIds" Target="commentsIds.xml"/><Relationship Id="rId22" Type="http://schemas.microsoft.com/office/2011/relationships/people" Target="peop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shell%20stationery%20templates\Templates\SST2010\Generic.dotm" TargetMode="External"/></Relationships>
</file>

<file path=word/theme/theme1.xml><?xml version="1.0" encoding="utf-8"?>
<a:theme xmlns:a="http://schemas.openxmlformats.org/drawingml/2006/main" name="Shell">
  <a:themeElements>
    <a:clrScheme name="Shell">
      <a:dk1>
        <a:sysClr val="windowText" lastClr="000000"/>
      </a:dk1>
      <a:lt1>
        <a:sysClr val="window" lastClr="FFFFFF"/>
      </a:lt1>
      <a:dk2>
        <a:srgbClr val="7F7F7F"/>
      </a:dk2>
      <a:lt2>
        <a:srgbClr val="EEECE1"/>
      </a:lt2>
      <a:accent1>
        <a:srgbClr val="FBCE07"/>
      </a:accent1>
      <a:accent2>
        <a:srgbClr val="DD1D21"/>
      </a:accent2>
      <a:accent3>
        <a:srgbClr val="003C88"/>
      </a:accent3>
      <a:accent4>
        <a:srgbClr val="009EB4"/>
      </a:accent4>
      <a:accent5>
        <a:srgbClr val="008443"/>
      </a:accent5>
      <a:accent6>
        <a:srgbClr val="EB8705"/>
      </a:accent6>
      <a:hlink>
        <a:srgbClr val="743410"/>
      </a:hlink>
      <a:folHlink>
        <a:srgbClr val="641964"/>
      </a:folHlink>
    </a:clrScheme>
    <a:fontScheme name="Shell">
      <a:majorFont>
        <a:latin typeface="Futura Bold"/>
        <a:ea typeface=""/>
        <a:cs typeface=""/>
      </a:majorFont>
      <a:minorFont>
        <a:latin typeface="Futura Medium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Shell Document" ma:contentTypeID="0x0101006F0A470EEB1140E7AA14F4CE8A50B54C0001CB1477F4DD432AA86DD56CC3887AF40067F83737370194419F98C5029637E052" ma:contentTypeVersion="11" ma:contentTypeDescription="Shell Document Content Type" ma:contentTypeScope="" ma:versionID="080773cf94bb05e51d978cb2ae9ef4d2">
  <xsd:schema xmlns:xsd="http://www.w3.org/2001/XMLSchema" xmlns:xs="http://www.w3.org/2001/XMLSchema" xmlns:p="http://schemas.microsoft.com/office/2006/metadata/properties" xmlns:ns1="http://schemas.microsoft.com/sharepoint/v3" xmlns:ns2="83df2792-65bb-4674-b686-d8c7707317dd" xmlns:ns3="bc084005-2e88-4176-adaa-da8277f61566" targetNamespace="http://schemas.microsoft.com/office/2006/metadata/properties" ma:root="true" ma:fieldsID="7276db9dd95e9423a31e18854e4d566d" ns1:_="" ns2:_="" ns3:_="">
    <xsd:import namespace="http://schemas.microsoft.com/sharepoint/v3"/>
    <xsd:import namespace="83df2792-65bb-4674-b686-d8c7707317dd"/>
    <xsd:import namespace="bc084005-2e88-4176-adaa-da8277f61566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1:SAEFSecurityClassificationTaxHTField0" minOccurs="0"/>
                <xsd:element ref="ns3:ice2f7984e9548f9a31773f854109466" minOccurs="0"/>
                <xsd:element ref="ns2:TaxCatchAll" minOccurs="0"/>
                <xsd:element ref="ns3:TaxCatchAllLabel" minOccurs="0"/>
                <xsd:element ref="ns1:SAEFLegalEntityTaxHTField0" minOccurs="0"/>
                <xsd:element ref="ns1:SAEFCountryOfJurisdictionTaxHTField0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RIEFID" minOccurs="0"/>
                <xsd:element ref="ns3:lcf76f155ced4ddcb4097134ff3c332f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SAEFSecurityClassificationTaxHTField0" ma:index="11" nillable="true" ma:displayName="Security Classification_0" ma:hidden="true" ma:internalName="SAEFSecurityClassificationTaxHTField0">
      <xsd:simpleType>
        <xsd:restriction base="dms:Note"/>
      </xsd:simpleType>
    </xsd:element>
    <xsd:element name="SAEFLegalEntityTaxHTField0" ma:index="16" nillable="true" ma:displayName="Legal Entity_0" ma:hidden="true" ma:internalName="SAEFLegalEntityTaxHTField0">
      <xsd:simpleType>
        <xsd:restriction base="dms:Note"/>
      </xsd:simpleType>
    </xsd:element>
    <xsd:element name="SAEFCountryOfJurisdictionTaxHTField0" ma:index="17" nillable="true" ma:displayName="Country of Jurisdiction_0" ma:hidden="true" ma:internalName="SAEFCountryOfJurisdictionTaxHTField0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df2792-65bb-4674-b686-d8c7707317dd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3" nillable="true" ma:displayName="Taxonomy Catch All Column" ma:description="" ma:hidden="true" ma:list="{fcee5e1d-6ffa-4e39-a3ae-5b5223158c28}" ma:internalName="TaxCatchAll" ma:showField="CatchAllData" ma:web="83df2792-65bb-4674-b686-d8c7707317d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084005-2e88-4176-adaa-da8277f61566" elementFormDefault="qualified">
    <xsd:import namespace="http://schemas.microsoft.com/office/2006/documentManagement/types"/>
    <xsd:import namespace="http://schemas.microsoft.com/office/infopath/2007/PartnerControls"/>
    <xsd:element name="ice2f7984e9548f9a31773f854109466" ma:index="12" nillable="true" ma:displayName="Security Classification_1" ma:hidden="true" ma:internalName="ice2f7984e9548f9a31773f854109466">
      <xsd:simpleType>
        <xsd:restriction base="dms:Note"/>
      </xsd:simpleType>
    </xsd:element>
    <xsd:element name="TaxCatchAllLabel" ma:index="14" nillable="true" ma:displayName="Taxonomy Catch All Column1" ma:hidden="true" ma:list="{fcee5e1d-6ffa-4e39-a3ae-5b5223158c28}" ma:internalName="TaxCatchAllLabel" ma:readOnly="true" ma:showField="CatchAllDataLabel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RIEFID" ma:index="24" nillable="true" ma:displayName="RIEF ID" ma:format="Dropdown" ma:internalName="RIEFID">
      <xsd:simpleType>
        <xsd:restriction base="dms:Text">
          <xsd:maxLength value="255"/>
        </xsd:restriction>
      </xsd:simpleType>
    </xsd:element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e3aebf70-341c-4d91-bdd3-aba9df3616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8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AEFSecurityClassificationTaxHTField0 xmlns="http://schemas.microsoft.com/sharepoint/v3">Internal21aa7f98-4035-4019-a764-107acb7269af</SAEFSecurityClassificationTaxHTField0>
    <SAEFLegalEntityTaxHTField0 xmlns="http://schemas.microsoft.com/sharepoint/v3">Shell Information Technology International B.V.04cef4b9-bb1c-459a-985f-9a3526e5ec4c</SAEFLegalEntityTaxHTField0>
    <SAEFCountryOfJurisdictionTaxHTField0 xmlns="http://schemas.microsoft.com/sharepoint/v3">NETHERLANDS54565ecb-470f-40ea-a584-819150a65a13</SAEFCountryOfJurisdictionTaxHTField0>
    <TaxCatchAll xmlns="83df2792-65bb-4674-b686-d8c7707317dd">
      <Value>1</Value>
    </TaxCatchAll>
    <TaxCatchAllLabel xmlns="bc084005-2e88-4176-adaa-da8277f61566" xsi:nil="true"/>
    <_dlc_DocIdPersistId xmlns="83df2792-65bb-4674-b686-d8c7707317dd" xsi:nil="true"/>
    <_dlc_DocIdUrl xmlns="83df2792-65bb-4674-b686-d8c7707317dd">
      <Url>https://eu001-sp.shell.com/sites/SPO000141/_layouts/15/DocIdRedir.aspx?ID=VWKX2DVYAZJ4-1549290202-58730</Url>
      <Description>VWKX2DVYAZJ4-1549290202-58730</Description>
    </_dlc_DocIdUrl>
    <_dlc_DocId xmlns="83df2792-65bb-4674-b686-d8c7707317dd">VWKX2DVYAZJ4-1549290202-58730</_dlc_DocId>
    <MediaLengthInSeconds xmlns="bc084005-2e88-4176-adaa-da8277f61566" xsi:nil="true"/>
    <ice2f7984e9548f9a31773f854109466 xmlns="bc084005-2e88-4176-adaa-da8277f61566" xsi:nil="true"/>
    <RIEFID xmlns="bc084005-2e88-4176-adaa-da8277f61566" xsi:nil="true"/>
    <lcf76f155ced4ddcb4097134ff3c332f xmlns="bc084005-2e88-4176-adaa-da8277f61566">
      <Terms xmlns="http://schemas.microsoft.com/office/infopath/2007/PartnerControls"/>
    </lcf76f155ced4ddcb4097134ff3c332f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E5C23A4-C28A-4B0F-ACC4-536288DCDEEA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780A8A5D-7336-47FF-AF09-A4DD2B547F3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732C69A-6B0E-4E56-95D7-BAF9BC0A0C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3df2792-65bb-4674-b686-d8c7707317dd"/>
    <ds:schemaRef ds:uri="bc084005-2e88-4176-adaa-da8277f615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D918EFC-4081-410E-B46C-D277A34FB231}">
  <ds:schemaRefs>
    <ds:schemaRef ds:uri="http://purl.org/dc/elements/1.1/"/>
    <ds:schemaRef ds:uri="83df2792-65bb-4674-b686-d8c7707317dd"/>
    <ds:schemaRef ds:uri="http://schemas.microsoft.com/office/2006/metadata/properties"/>
    <ds:schemaRef ds:uri="http://schemas.microsoft.com/sharepoint/v3"/>
    <ds:schemaRef ds:uri="http://schemas.microsoft.com/office/infopath/2007/PartnerControls"/>
    <ds:schemaRef ds:uri="http://schemas.microsoft.com/office/2006/documentManagement/types"/>
    <ds:schemaRef ds:uri="http://purl.org/dc/terms/"/>
    <ds:schemaRef ds:uri="http://purl.org/dc/dcmitype/"/>
    <ds:schemaRef ds:uri="http://schemas.openxmlformats.org/package/2006/metadata/core-properties"/>
    <ds:schemaRef ds:uri="bc084005-2e88-4176-adaa-da8277f61566"/>
    <ds:schemaRef ds:uri="http://www.w3.org/XML/1998/namespace"/>
  </ds:schemaRefs>
</ds:datastoreItem>
</file>

<file path=customXml/itemProps5.xml><?xml version="1.0" encoding="utf-8"?>
<ds:datastoreItem xmlns:ds="http://schemas.openxmlformats.org/officeDocument/2006/customXml" ds:itemID="{C666C5DD-9373-45CB-9F1E-A1B6139BD12E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d0cb1e24-a0e2-4a4c-9340-733297c9cd7c}" enabled="1" method="Privileged" siteId="{db1e96a8-a3da-442a-930b-235cac24cd5c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Generic</ap:Template>
  <ap:Application>Microsoft Word for the web</ap:Application>
  <ap:DocSecurity>0</ap:DocSecurity>
  <ap:ScaleCrop>false</ap:ScaleCrop>
  <ap:Company>Shell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Nerur Muthukrishnan, Ajaykumar SBOBNG-PTIY/AE</dc:creator>
  <cp:keywords/>
  <cp:lastModifiedBy>Shree, Shatakshi SBOBNG-PTIY/AT/ED</cp:lastModifiedBy>
  <cp:revision>29</cp:revision>
  <dcterms:created xsi:type="dcterms:W3CDTF">2024-09-17T17:51:00Z</dcterms:created>
  <dcterms:modified xsi:type="dcterms:W3CDTF">2026-03-13T06:35:51Z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Unrestricted</vt:lpwstr>
  </property>
  <property fmtid="{D5CDD505-2E9C-101B-9397-08002B2CF9AE}" pid="3" name="DocumentTitle">
    <vt:lpwstr>Test</vt:lpwstr>
  </property>
  <property fmtid="{D5CDD505-2E9C-101B-9397-08002B2CF9AE}" pid="4" name="SubTitle">
    <vt:lpwstr>test</vt:lpwstr>
  </property>
  <property fmtid="{D5CDD505-2E9C-101B-9397-08002B2CF9AE}" pid="5" name="ContentTypeId">
    <vt:lpwstr>0x0101006F0A470EEB1140E7AA14F4CE8A50B54C0001CB1477F4DD432AA86DD56CC3887AF40067F83737370194419F98C5029637E052</vt:lpwstr>
  </property>
  <property fmtid="{D5CDD505-2E9C-101B-9397-08002B2CF9AE}" pid="6" name="_dlc_policyId">
    <vt:lpwstr/>
  </property>
  <property fmtid="{D5CDD505-2E9C-101B-9397-08002B2CF9AE}" pid="7" name="ItemRetentionFormula">
    <vt:lpwstr/>
  </property>
  <property fmtid="{D5CDD505-2E9C-101B-9397-08002B2CF9AE}" pid="8" name="_dlc_DocIdItemGuid">
    <vt:lpwstr>c2b5be23-696b-46e4-8476-351cd18fc4fd</vt:lpwstr>
  </property>
  <property fmtid="{D5CDD505-2E9C-101B-9397-08002B2CF9AE}" pid="9" name="SAEFExportControlClassification">
    <vt:lpwstr>8;#Non-US content - Non Controlled|2ac8835e-0587-4096-a6e2-1f68da1e6cb3</vt:lpwstr>
  </property>
  <property fmtid="{D5CDD505-2E9C-101B-9397-08002B2CF9AE}" pid="10" name="SAEFBusinessUnitRegion">
    <vt:lpwstr>1;#Global Functions|97a538f4-23ff-40fe-9c6e-c1dbb6867298</vt:lpwstr>
  </property>
  <property fmtid="{D5CDD505-2E9C-101B-9397-08002B2CF9AE}" pid="11" name="SAEFCountryOfJurisdiction">
    <vt:lpwstr>6</vt:lpwstr>
  </property>
  <property fmtid="{D5CDD505-2E9C-101B-9397-08002B2CF9AE}" pid="12" name="SAEFLanguage">
    <vt:lpwstr>5;#English|bd3ad5ee-f0c3-40aa-8cc8-36ef09940af3</vt:lpwstr>
  </property>
  <property fmtid="{D5CDD505-2E9C-101B-9397-08002B2CF9AE}" pid="13" name="SAEFBusiness">
    <vt:lpwstr>1;#Global Functions|97a538f4-23ff-40fe-9c6e-c1dbb6867298</vt:lpwstr>
  </property>
  <property fmtid="{D5CDD505-2E9C-101B-9397-08002B2CF9AE}" pid="14" name="SAEFBusinessProcess">
    <vt:lpwstr>9;#IT - IT Project Delivery|b0369313-618e-46dc-b841-86c955d7e44c</vt:lpwstr>
  </property>
  <property fmtid="{D5CDD505-2E9C-101B-9397-08002B2CF9AE}" pid="15" name="SAEFGlobalFunction">
    <vt:lpwstr>2;#Information Technology|d388b442-0f35-4ef7-bb6d-ea4386749e1a</vt:lpwstr>
  </property>
  <property fmtid="{D5CDD505-2E9C-101B-9397-08002B2CF9AE}" pid="16" name="SAEFLegalEntity">
    <vt:lpwstr>4</vt:lpwstr>
  </property>
  <property fmtid="{D5CDD505-2E9C-101B-9397-08002B2CF9AE}" pid="17" name="SAEFDocumentStatus">
    <vt:lpwstr>13;#Draft|1c86f377-7d91-4c95-bd5b-c18c83fe0aa5</vt:lpwstr>
  </property>
  <property fmtid="{D5CDD505-2E9C-101B-9397-08002B2CF9AE}" pid="18" name="SISPDFStage">
    <vt:lpwstr/>
  </property>
  <property fmtid="{D5CDD505-2E9C-101B-9397-08002B2CF9AE}" pid="19" name="SAEFBusinessProcessTaxHTField0">
    <vt:lpwstr>IT - IT Project Delivery|b0369313-618e-46dc-b841-86c955d7e44c</vt:lpwstr>
  </property>
  <property fmtid="{D5CDD505-2E9C-101B-9397-08002B2CF9AE}" pid="20" name="SAEFCollection">
    <vt:bool>false</vt:bool>
  </property>
  <property fmtid="{D5CDD505-2E9C-101B-9397-08002B2CF9AE}" pid="21" name="SAEFLanguageTaxHTField0">
    <vt:lpwstr>English|bd3ad5ee-f0c3-40aa-8cc8-36ef09940af3</vt:lpwstr>
  </property>
  <property fmtid="{D5CDD505-2E9C-101B-9397-08002B2CF9AE}" pid="22" name="SAEFExportControlClassificationTaxHTField0">
    <vt:lpwstr>Non-US content - Non Controlled|2ac8835e-0587-4096-a6e2-1f68da1e6cb3</vt:lpwstr>
  </property>
  <property fmtid="{D5CDD505-2E9C-101B-9397-08002B2CF9AE}" pid="23" name="SAEFSiteCollectionName">
    <vt:lpwstr>GF Functional Approver List</vt:lpwstr>
  </property>
  <property fmtid="{D5CDD505-2E9C-101B-9397-08002B2CF9AE}" pid="24" name="SAEFBusinessTaxHTField0">
    <vt:lpwstr>Global Functions|97a538f4-23ff-40fe-9c6e-c1dbb6867298</vt:lpwstr>
  </property>
  <property fmtid="{D5CDD505-2E9C-101B-9397-08002B2CF9AE}" pid="25" name="SAEFGlobalFunctionTaxHTField0">
    <vt:lpwstr>Information Technology|d388b442-0f35-4ef7-bb6d-ea4386749e1a</vt:lpwstr>
  </property>
  <property fmtid="{D5CDD505-2E9C-101B-9397-08002B2CF9AE}" pid="26" name="SAEFSiteOwner">
    <vt:lpwstr>i:0#.f|membership|sitecreator-s@shellcorp.onmicrosoft.com</vt:lpwstr>
  </property>
  <property fmtid="{D5CDD505-2E9C-101B-9397-08002B2CF9AE}" pid="27" name="SAEFBusinessUnitRegionTaxHTField0">
    <vt:lpwstr>Global Functions|97a538f4-23ff-40fe-9c6e-c1dbb6867298</vt:lpwstr>
  </property>
  <property fmtid="{D5CDD505-2E9C-101B-9397-08002B2CF9AE}" pid="28" name="MediaServiceImageTags">
    <vt:lpwstr/>
  </property>
  <property fmtid="{D5CDD505-2E9C-101B-9397-08002B2CF9AE}" pid="29" name="ComplianceAssetId">
    <vt:lpwstr/>
  </property>
  <property fmtid="{D5CDD505-2E9C-101B-9397-08002B2CF9AE}" pid="30" name="Sprint">
    <vt:lpwstr>Sprint 1</vt:lpwstr>
  </property>
  <property fmtid="{D5CDD505-2E9C-101B-9397-08002B2CF9AE}" pid="31" name="xd_Signature">
    <vt:bool>false</vt:bool>
  </property>
  <property fmtid="{D5CDD505-2E9C-101B-9397-08002B2CF9AE}" pid="32" name="ReadyforFocusBuild">
    <vt:bool>false</vt:bool>
  </property>
  <property fmtid="{D5CDD505-2E9C-101B-9397-08002B2CF9AE}" pid="33" name="TriggerFlowInfo">
    <vt:lpwstr/>
  </property>
  <property fmtid="{D5CDD505-2E9C-101B-9397-08002B2CF9AE}" pid="34" name="To be a record">
    <vt:lpwstr>No</vt:lpwstr>
  </property>
  <property fmtid="{D5CDD505-2E9C-101B-9397-08002B2CF9AE}" pid="35" name="MasterFile">
    <vt:bool>false</vt:bool>
  </property>
  <property fmtid="{D5CDD505-2E9C-101B-9397-08002B2CF9AE}" pid="36" name="To be a Record0">
    <vt:bool>false</vt:bool>
  </property>
  <property fmtid="{D5CDD505-2E9C-101B-9397-08002B2CF9AE}" pid="37" name="xd_ProgID">
    <vt:lpwstr/>
  </property>
  <property fmtid="{D5CDD505-2E9C-101B-9397-08002B2CF9AE}" pid="38" name="RecordsVerified">
    <vt:bool>false</vt:bool>
  </property>
  <property fmtid="{D5CDD505-2E9C-101B-9397-08002B2CF9AE}" pid="39" name="TemplateUrl">
    <vt:lpwstr/>
  </property>
  <property fmtid="{D5CDD505-2E9C-101B-9397-08002B2CF9AE}" pid="40" name="_ExtendedDescription">
    <vt:lpwstr/>
  </property>
  <property fmtid="{D5CDD505-2E9C-101B-9397-08002B2CF9AE}" pid="41" name="_docset_NoMedatataSyncRequired">
    <vt:lpwstr>False</vt:lpwstr>
  </property>
  <property fmtid="{D5CDD505-2E9C-101B-9397-08002B2CF9AE}" pid="42" name="SAEFSecurityClassification">
    <vt:lpwstr>1;#Internal|21aa7f98-4035-4019-a764-107acb7269af</vt:lpwstr>
  </property>
  <property fmtid="{D5CDD505-2E9C-101B-9397-08002B2CF9AE}" pid="43" name="ice2f7984e9548f9a31773f8541094660">
    <vt:lpwstr>Internal|21aa7f98-4035-4019-a764-107acb7269af</vt:lpwstr>
  </property>
</Properties>
</file>